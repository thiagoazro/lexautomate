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3E262" w14:textId="77777777" w:rsidR="00260C7E" w:rsidRPr="005E62F3" w:rsidRDefault="00260C7E" w:rsidP="00260C7E">
      <w:pPr>
        <w:pStyle w:val="Estilo"/>
        <w:spacing w:before="254" w:line="235" w:lineRule="exact"/>
        <w:ind w:left="14" w:right="86"/>
        <w:rPr>
          <w:rFonts w:ascii="Cambria" w:hAnsi="Cambria"/>
        </w:rPr>
      </w:pPr>
      <w:r w:rsidRPr="005E62F3">
        <w:rPr>
          <w:rFonts w:ascii="Cambria" w:hAnsi="Cambria"/>
        </w:rPr>
        <w:t>EXCELENTISSÍMO SENHOR JUIZ DE DIREITO DA _________ VARA DO TRABALHO DA (COMARCA/SIGLA ESTADO)</w:t>
      </w:r>
    </w:p>
    <w:p w14:paraId="6250AF47" w14:textId="77777777" w:rsidR="00260C7E" w:rsidRPr="005E62F3" w:rsidRDefault="00260C7E" w:rsidP="00260C7E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4C61234A" w14:textId="77777777" w:rsidR="00260C7E" w:rsidRPr="005E62F3" w:rsidRDefault="00260C7E" w:rsidP="00260C7E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4593A852" w14:textId="77777777" w:rsidR="00260C7E" w:rsidRPr="005E62F3" w:rsidRDefault="00260C7E" w:rsidP="00260C7E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4CAD34D8" w14:textId="77777777" w:rsidR="00260C7E" w:rsidRPr="005E62F3" w:rsidRDefault="00260C7E" w:rsidP="00260C7E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2BD12141" w14:textId="77777777" w:rsidR="00260C7E" w:rsidRPr="005E62F3" w:rsidRDefault="00260C7E" w:rsidP="00260C7E">
      <w:pPr>
        <w:jc w:val="both"/>
        <w:rPr>
          <w:rFonts w:ascii="Cambria" w:hAnsi="Cambria" w:cs="Arial"/>
          <w:sz w:val="22"/>
          <w:szCs w:val="22"/>
        </w:rPr>
      </w:pPr>
    </w:p>
    <w:p w14:paraId="10F58BD7" w14:textId="77777777" w:rsidR="00260C7E" w:rsidRPr="005E62F3" w:rsidRDefault="00260C7E" w:rsidP="00260C7E">
      <w:pPr>
        <w:spacing w:line="360" w:lineRule="auto"/>
        <w:ind w:firstLine="708"/>
        <w:jc w:val="both"/>
        <w:rPr>
          <w:rFonts w:ascii="Cambria" w:hAnsi="Cambria" w:cs="Arial"/>
          <w:sz w:val="22"/>
          <w:szCs w:val="22"/>
        </w:rPr>
      </w:pPr>
      <w:r w:rsidRPr="005E62F3">
        <w:rPr>
          <w:rFonts w:ascii="Cambria" w:hAnsi="Cambria" w:cs="Arial"/>
          <w:sz w:val="22"/>
          <w:szCs w:val="22"/>
        </w:rPr>
        <w:t>(REQUERENTE)....., brasileiro (a), (estado civil), profissional da área de ....., portador (a) do CIRG n.º ..... e do CPF n.º .....,(endereço eletrônico), residente e domiciliado (a) na Rua ....., n.º ....., Bairro ....., Cidade ....., Estado ....., por intermédio de seu (sua) advogado(a) infra assinado (procuração em anexo - doc. 01), com escritório profissional sito à Rua ....., nº ....., Bairro ....., Cidade ....., Estado ....., onde recebe notificações e intimações,  vem à presença de Vossa Excelência com fulcro nos artigos 840 da CLT e 319 do NCPC propor a</w:t>
      </w:r>
    </w:p>
    <w:p w14:paraId="370266B0" w14:textId="77777777" w:rsidR="00260C7E" w:rsidRPr="005E62F3" w:rsidRDefault="00260C7E" w:rsidP="00260C7E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722A2E86" w14:textId="77777777" w:rsidR="00260C7E" w:rsidRPr="005E62F3" w:rsidRDefault="00260C7E" w:rsidP="00260C7E">
      <w:pPr>
        <w:autoSpaceDE w:val="0"/>
        <w:autoSpaceDN w:val="0"/>
        <w:adjustRightInd w:val="0"/>
        <w:rPr>
          <w:rFonts w:ascii="Cambria" w:hAnsi="Cambria"/>
          <w:sz w:val="28"/>
          <w:szCs w:val="20"/>
        </w:rPr>
      </w:pPr>
    </w:p>
    <w:p w14:paraId="5747BA8C" w14:textId="77777777" w:rsidR="00260C7E" w:rsidRPr="005E62F3" w:rsidRDefault="00260C7E" w:rsidP="00260C7E">
      <w:pPr>
        <w:autoSpaceDE w:val="0"/>
        <w:autoSpaceDN w:val="0"/>
        <w:adjustRightInd w:val="0"/>
        <w:jc w:val="center"/>
        <w:rPr>
          <w:rFonts w:ascii="Cambria" w:hAnsi="Cambria"/>
          <w:b/>
          <w:bCs/>
        </w:rPr>
      </w:pPr>
    </w:p>
    <w:p w14:paraId="75CC6E0A" w14:textId="77777777" w:rsidR="00260C7E" w:rsidRPr="005E62F3" w:rsidRDefault="00260C7E" w:rsidP="00260C7E">
      <w:pPr>
        <w:autoSpaceDE w:val="0"/>
        <w:autoSpaceDN w:val="0"/>
        <w:adjustRightInd w:val="0"/>
        <w:ind w:left="1416" w:firstLine="708"/>
        <w:rPr>
          <w:rFonts w:ascii="Cambria" w:hAnsi="Cambria" w:cs="Arial"/>
          <w:b/>
          <w:bCs/>
          <w:szCs w:val="28"/>
        </w:rPr>
      </w:pPr>
      <w:r w:rsidRPr="005E62F3">
        <w:rPr>
          <w:rFonts w:ascii="Cambria" w:hAnsi="Cambria" w:cs="Arial"/>
          <w:b/>
          <w:bCs/>
          <w:szCs w:val="28"/>
        </w:rPr>
        <w:t xml:space="preserve">RECLAMATÓRIA TRABALHISTA </w:t>
      </w:r>
      <w:r w:rsidRPr="005E62F3">
        <w:rPr>
          <w:rFonts w:ascii="Cambria" w:hAnsi="Cambria" w:cs="Arial"/>
          <w:b/>
          <w:bCs/>
          <w:szCs w:val="28"/>
        </w:rPr>
        <w:tab/>
      </w:r>
    </w:p>
    <w:p w14:paraId="3EA66607" w14:textId="77777777" w:rsidR="00260C7E" w:rsidRPr="005E62F3" w:rsidRDefault="00260C7E" w:rsidP="00260C7E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  <w:bCs/>
          <w:szCs w:val="20"/>
        </w:rPr>
      </w:pPr>
    </w:p>
    <w:p w14:paraId="10A4DFB4" w14:textId="77777777" w:rsidR="00260C7E" w:rsidRPr="005E62F3" w:rsidRDefault="00260C7E" w:rsidP="00260C7E">
      <w:pPr>
        <w:spacing w:after="200" w:line="276" w:lineRule="auto"/>
        <w:ind w:firstLine="708"/>
        <w:jc w:val="both"/>
        <w:rPr>
          <w:rFonts w:ascii="Cambria" w:hAnsi="Cambria" w:cs="Arial"/>
          <w:sz w:val="22"/>
          <w:szCs w:val="22"/>
        </w:rPr>
      </w:pPr>
      <w:r w:rsidRPr="005E62F3">
        <w:rPr>
          <w:rFonts w:ascii="Cambria" w:hAnsi="Cambria" w:cs="Arial"/>
          <w:sz w:val="22"/>
          <w:szCs w:val="22"/>
        </w:rPr>
        <w:t>Em face de (REQUERIDO)....., pessoa jurídica de direito privado, inscrita no CNPJ sob o n.º ....., com sede na Rua ....., n.º ....., Bairro ......, Cidade ....., Estado ....., CEP ....., pelos motivos de fato e de direito a seguir aduzidos.</w:t>
      </w:r>
    </w:p>
    <w:p w14:paraId="2026C8F8" w14:textId="77777777" w:rsidR="00260C7E" w:rsidRPr="005E62F3" w:rsidRDefault="00260C7E" w:rsidP="00260C7E">
      <w:pPr>
        <w:spacing w:line="360" w:lineRule="auto"/>
        <w:ind w:left="2880"/>
        <w:jc w:val="both"/>
        <w:rPr>
          <w:rFonts w:ascii="Cambria" w:hAnsi="Cambria" w:cs="Arial"/>
        </w:rPr>
      </w:pPr>
    </w:p>
    <w:p w14:paraId="0AF89E00" w14:textId="77777777" w:rsidR="00890AF9" w:rsidRPr="005E62F3" w:rsidRDefault="00890AF9" w:rsidP="00890AF9">
      <w:pPr>
        <w:spacing w:line="360" w:lineRule="auto"/>
        <w:ind w:left="2279"/>
        <w:jc w:val="both"/>
        <w:rPr>
          <w:rFonts w:ascii="Cambria" w:hAnsi="Cambria" w:cs="Arial"/>
        </w:rPr>
      </w:pPr>
    </w:p>
    <w:p w14:paraId="7ED2198C" w14:textId="77777777" w:rsidR="00890AF9" w:rsidRPr="005E62F3" w:rsidRDefault="00890AF9" w:rsidP="00890AF9">
      <w:pPr>
        <w:spacing w:line="360" w:lineRule="auto"/>
        <w:ind w:left="2279"/>
        <w:jc w:val="both"/>
        <w:rPr>
          <w:rFonts w:ascii="Cambria" w:hAnsi="Cambria" w:cs="Arial"/>
        </w:rPr>
      </w:pPr>
    </w:p>
    <w:p w14:paraId="5D2B0EDD" w14:textId="77777777" w:rsidR="00890AF9" w:rsidRPr="005E62F3" w:rsidRDefault="002D6A3B" w:rsidP="000E77D2">
      <w:pPr>
        <w:widowControl w:val="0"/>
        <w:spacing w:line="360" w:lineRule="auto"/>
        <w:ind w:firstLine="2279"/>
        <w:jc w:val="both"/>
        <w:rPr>
          <w:rFonts w:ascii="Cambria" w:hAnsi="Cambria" w:cs="Arial"/>
          <w:b/>
        </w:rPr>
      </w:pPr>
      <w:r w:rsidRPr="005E62F3">
        <w:rPr>
          <w:rFonts w:ascii="Cambria" w:hAnsi="Cambria" w:cs="Arial"/>
          <w:b/>
        </w:rPr>
        <w:t xml:space="preserve">1 </w:t>
      </w:r>
      <w:r w:rsidR="000E77D2" w:rsidRPr="005E62F3">
        <w:rPr>
          <w:rFonts w:ascii="Cambria" w:hAnsi="Cambria" w:cs="Arial"/>
          <w:b/>
        </w:rPr>
        <w:t>–</w:t>
      </w:r>
      <w:r w:rsidRPr="005E62F3">
        <w:rPr>
          <w:rFonts w:ascii="Cambria" w:hAnsi="Cambria" w:cs="Arial"/>
          <w:b/>
        </w:rPr>
        <w:t xml:space="preserve"> </w:t>
      </w:r>
      <w:r w:rsidR="00890AF9" w:rsidRPr="005E62F3">
        <w:rPr>
          <w:rFonts w:ascii="Cambria" w:hAnsi="Cambria" w:cs="Arial"/>
          <w:b/>
        </w:rPr>
        <w:t>DOS FATOS</w:t>
      </w:r>
    </w:p>
    <w:p w14:paraId="57E609A1" w14:textId="77777777" w:rsidR="0005672F" w:rsidRPr="005E62F3" w:rsidRDefault="0005672F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A </w:t>
      </w:r>
      <w:r w:rsidR="00890AF9" w:rsidRPr="005E62F3">
        <w:rPr>
          <w:rFonts w:ascii="Cambria" w:hAnsi="Cambria" w:cs="Arial"/>
        </w:rPr>
        <w:t>R</w:t>
      </w:r>
      <w:r w:rsidR="002F34E1" w:rsidRPr="005E62F3">
        <w:rPr>
          <w:rFonts w:ascii="Cambria" w:hAnsi="Cambria" w:cs="Arial"/>
        </w:rPr>
        <w:t xml:space="preserve">eclamada </w:t>
      </w:r>
      <w:r w:rsidR="00687824" w:rsidRPr="005E62F3">
        <w:rPr>
          <w:rFonts w:ascii="Cambria" w:hAnsi="Cambria" w:cs="Arial"/>
        </w:rPr>
        <w:t xml:space="preserve">tem por atividade a </w:t>
      </w:r>
      <w:r w:rsidR="008332D6" w:rsidRPr="005E62F3">
        <w:rPr>
          <w:rFonts w:ascii="Cambria" w:hAnsi="Cambria" w:cs="Arial"/>
        </w:rPr>
        <w:t>fabricação e venda</w:t>
      </w:r>
      <w:r w:rsidR="00687824" w:rsidRPr="005E62F3">
        <w:rPr>
          <w:rFonts w:ascii="Cambria" w:hAnsi="Cambria" w:cs="Arial"/>
        </w:rPr>
        <w:t xml:space="preserve"> de</w:t>
      </w:r>
      <w:r w:rsidRPr="005E62F3">
        <w:rPr>
          <w:rFonts w:ascii="Cambria" w:hAnsi="Cambria" w:cs="Arial"/>
        </w:rPr>
        <w:t xml:space="preserve"> pastéis de variados tipos, </w:t>
      </w:r>
      <w:r w:rsidR="000C2233" w:rsidRPr="005E62F3">
        <w:rPr>
          <w:rFonts w:ascii="Cambria" w:hAnsi="Cambria" w:cs="Arial"/>
        </w:rPr>
        <w:t xml:space="preserve">comercializados sob o </w:t>
      </w:r>
      <w:r w:rsidRPr="005E62F3">
        <w:rPr>
          <w:rFonts w:ascii="Cambria" w:hAnsi="Cambria" w:cs="Arial"/>
        </w:rPr>
        <w:t>nome fantasia “</w:t>
      </w:r>
      <w:r w:rsidR="00F12261" w:rsidRPr="005E62F3">
        <w:rPr>
          <w:rFonts w:ascii="Cambria" w:hAnsi="Cambria" w:cs="Arial"/>
        </w:rPr>
        <w:t>________</w:t>
      </w:r>
      <w:r w:rsidRPr="005E62F3">
        <w:rPr>
          <w:rFonts w:ascii="Cambria" w:hAnsi="Cambria" w:cs="Arial"/>
        </w:rPr>
        <w:t xml:space="preserve">”, como prova o cartão </w:t>
      </w:r>
      <w:r w:rsidR="00687824" w:rsidRPr="005E62F3">
        <w:rPr>
          <w:rFonts w:ascii="Cambria" w:hAnsi="Cambria" w:cs="Arial"/>
        </w:rPr>
        <w:t xml:space="preserve">de visita, </w:t>
      </w:r>
      <w:r w:rsidRPr="005E62F3">
        <w:rPr>
          <w:rFonts w:ascii="Cambria" w:hAnsi="Cambria" w:cs="Arial"/>
        </w:rPr>
        <w:t>em anexo.</w:t>
      </w:r>
    </w:p>
    <w:p w14:paraId="2F0C3B0F" w14:textId="77777777" w:rsidR="0005672F" w:rsidRPr="005E62F3" w:rsidRDefault="0005672F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03427290" w14:textId="77777777" w:rsidR="00DB3619" w:rsidRPr="005E62F3" w:rsidRDefault="0005672F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E</w:t>
      </w:r>
      <w:r w:rsidR="00890AF9" w:rsidRPr="005E62F3">
        <w:rPr>
          <w:rFonts w:ascii="Cambria" w:hAnsi="Cambria" w:cs="Arial"/>
        </w:rPr>
        <w:t xml:space="preserve">m </w:t>
      </w:r>
      <w:r w:rsidR="002802BC" w:rsidRPr="005E62F3">
        <w:rPr>
          <w:rFonts w:ascii="Cambria" w:hAnsi="Cambria" w:cs="Arial"/>
        </w:rPr>
        <w:t>14/07/2013</w:t>
      </w:r>
      <w:r w:rsidR="00890AF9" w:rsidRPr="005E62F3">
        <w:rPr>
          <w:rFonts w:ascii="Cambria" w:hAnsi="Cambria" w:cs="Arial"/>
        </w:rPr>
        <w:t xml:space="preserve">, </w:t>
      </w:r>
      <w:r w:rsidR="00C81898" w:rsidRPr="005E62F3">
        <w:rPr>
          <w:rFonts w:ascii="Cambria" w:hAnsi="Cambria" w:cs="Arial"/>
        </w:rPr>
        <w:t xml:space="preserve">a Reclamada contratou a </w:t>
      </w:r>
      <w:r w:rsidRPr="005E62F3">
        <w:rPr>
          <w:rFonts w:ascii="Cambria" w:hAnsi="Cambria" w:cs="Arial"/>
        </w:rPr>
        <w:t>Autora</w:t>
      </w:r>
      <w:r w:rsidR="00C81898" w:rsidRPr="005E62F3">
        <w:rPr>
          <w:rFonts w:ascii="Cambria" w:hAnsi="Cambria" w:cs="Arial"/>
        </w:rPr>
        <w:t xml:space="preserve"> </w:t>
      </w:r>
      <w:r w:rsidR="00890AF9" w:rsidRPr="005E62F3">
        <w:rPr>
          <w:rFonts w:ascii="Cambria" w:hAnsi="Cambria" w:cs="Arial"/>
        </w:rPr>
        <w:t xml:space="preserve">para </w:t>
      </w:r>
      <w:r w:rsidR="00CA7129" w:rsidRPr="005E62F3">
        <w:rPr>
          <w:rFonts w:ascii="Cambria" w:hAnsi="Cambria" w:cs="Arial"/>
        </w:rPr>
        <w:t>o</w:t>
      </w:r>
      <w:r w:rsidR="00890AF9" w:rsidRPr="005E62F3">
        <w:rPr>
          <w:rFonts w:ascii="Cambria" w:hAnsi="Cambria" w:cs="Arial"/>
        </w:rPr>
        <w:t xml:space="preserve"> </w:t>
      </w:r>
      <w:r w:rsidR="00CA7129" w:rsidRPr="005E62F3">
        <w:rPr>
          <w:rFonts w:ascii="Cambria" w:hAnsi="Cambria" w:cs="Arial"/>
        </w:rPr>
        <w:t xml:space="preserve">cargo de </w:t>
      </w:r>
      <w:r w:rsidR="00CA7129" w:rsidRPr="005E62F3">
        <w:rPr>
          <w:rStyle w:val="apple-style-span"/>
          <w:rFonts w:ascii="Cambria" w:hAnsi="Cambria" w:cs="Arial"/>
        </w:rPr>
        <w:t>Masseira</w:t>
      </w:r>
      <w:r w:rsidR="00DE1092" w:rsidRPr="005E62F3">
        <w:rPr>
          <w:rFonts w:ascii="Cambria" w:hAnsi="Cambria" w:cs="Arial"/>
        </w:rPr>
        <w:t xml:space="preserve">, </w:t>
      </w:r>
      <w:r w:rsidR="00EF2192" w:rsidRPr="005E62F3">
        <w:rPr>
          <w:rFonts w:ascii="Cambria" w:hAnsi="Cambria" w:cs="Arial"/>
        </w:rPr>
        <w:t>cuja f</w:t>
      </w:r>
      <w:r w:rsidR="00CA7129" w:rsidRPr="005E62F3">
        <w:rPr>
          <w:rFonts w:ascii="Cambria" w:hAnsi="Cambria" w:cs="Arial"/>
        </w:rPr>
        <w:t xml:space="preserve">unção </w:t>
      </w:r>
      <w:r w:rsidR="00EF2192" w:rsidRPr="005E62F3">
        <w:rPr>
          <w:rFonts w:ascii="Cambria" w:hAnsi="Cambria" w:cs="Arial"/>
        </w:rPr>
        <w:t>era a fabricação de massa de past</w:t>
      </w:r>
      <w:r w:rsidR="00C81898" w:rsidRPr="005E62F3">
        <w:rPr>
          <w:rFonts w:ascii="Cambria" w:hAnsi="Cambria" w:cs="Arial"/>
        </w:rPr>
        <w:t xml:space="preserve">éis, para </w:t>
      </w:r>
      <w:r w:rsidR="007A046C" w:rsidRPr="005E62F3">
        <w:rPr>
          <w:rFonts w:ascii="Cambria" w:hAnsi="Cambria" w:cs="Arial"/>
        </w:rPr>
        <w:t xml:space="preserve">jornada das </w:t>
      </w:r>
      <w:r w:rsidR="00BB640C" w:rsidRPr="005E62F3">
        <w:rPr>
          <w:rFonts w:ascii="Cambria" w:hAnsi="Cambria" w:cs="Arial"/>
        </w:rPr>
        <w:t>8h às 12h e das 14h às 18h, de segunda à sexta-feira</w:t>
      </w:r>
      <w:r w:rsidR="00936BCD" w:rsidRPr="005E62F3">
        <w:rPr>
          <w:rFonts w:ascii="Cambria" w:hAnsi="Cambria" w:cs="Arial"/>
        </w:rPr>
        <w:t xml:space="preserve">, com salário de R$ </w:t>
      </w:r>
      <w:r w:rsidR="0064363E" w:rsidRPr="005E62F3">
        <w:rPr>
          <w:rFonts w:ascii="Cambria" w:hAnsi="Cambria" w:cs="Arial"/>
        </w:rPr>
        <w:t xml:space="preserve">420,00 </w:t>
      </w:r>
      <w:r w:rsidR="00936BCD" w:rsidRPr="005E62F3">
        <w:rPr>
          <w:rFonts w:ascii="Cambria" w:hAnsi="Cambria" w:cs="Arial"/>
        </w:rPr>
        <w:t>mensais</w:t>
      </w:r>
      <w:r w:rsidR="007A046C" w:rsidRPr="005E62F3">
        <w:rPr>
          <w:rFonts w:ascii="Cambria" w:hAnsi="Cambria" w:cs="Arial"/>
        </w:rPr>
        <w:t>.</w:t>
      </w:r>
    </w:p>
    <w:p w14:paraId="2731B610" w14:textId="77777777" w:rsidR="003461AC" w:rsidRPr="005E62F3" w:rsidRDefault="003461AC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39223CB0" w14:textId="77777777" w:rsidR="00801F89" w:rsidRPr="005E62F3" w:rsidRDefault="003461AC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lastRenderedPageBreak/>
        <w:t>D</w:t>
      </w:r>
      <w:r w:rsidR="002A5367" w:rsidRPr="005E62F3">
        <w:rPr>
          <w:rFonts w:ascii="Cambria" w:hAnsi="Cambria" w:cs="Arial"/>
        </w:rPr>
        <w:t>urante a contratualidade, a Au</w:t>
      </w:r>
      <w:r w:rsidRPr="005E62F3">
        <w:rPr>
          <w:rFonts w:ascii="Cambria" w:hAnsi="Cambria" w:cs="Arial"/>
        </w:rPr>
        <w:t>to</w:t>
      </w:r>
      <w:r w:rsidR="002A5367" w:rsidRPr="005E62F3">
        <w:rPr>
          <w:rFonts w:ascii="Cambria" w:hAnsi="Cambria" w:cs="Arial"/>
        </w:rPr>
        <w:t>r</w:t>
      </w:r>
      <w:r w:rsidRPr="005E62F3">
        <w:rPr>
          <w:rFonts w:ascii="Cambria" w:hAnsi="Cambria" w:cs="Arial"/>
        </w:rPr>
        <w:t xml:space="preserve">a nunca teve seus direitos respeitados, pois laborava além da jornada sem pagamento de horas extras, não tinha CTPS assinada, </w:t>
      </w:r>
      <w:r w:rsidR="00424E74" w:rsidRPr="005E62F3">
        <w:rPr>
          <w:rFonts w:ascii="Cambria" w:hAnsi="Cambria" w:cs="Arial"/>
        </w:rPr>
        <w:t xml:space="preserve">não gozou nem recebeu </w:t>
      </w:r>
      <w:r w:rsidR="002A5367" w:rsidRPr="005E62F3">
        <w:rPr>
          <w:rFonts w:ascii="Cambria" w:hAnsi="Cambria" w:cs="Arial"/>
        </w:rPr>
        <w:t>férias e adquiriu problemas de saúde</w:t>
      </w:r>
      <w:r w:rsidR="00801F89" w:rsidRPr="005E62F3">
        <w:rPr>
          <w:rFonts w:ascii="Cambria" w:hAnsi="Cambria" w:cs="Arial"/>
        </w:rPr>
        <w:t>.</w:t>
      </w:r>
    </w:p>
    <w:p w14:paraId="717EF13E" w14:textId="77777777" w:rsidR="00801F89" w:rsidRPr="005E62F3" w:rsidRDefault="00801F89" w:rsidP="00EE2C4F">
      <w:pPr>
        <w:spacing w:line="360" w:lineRule="auto"/>
        <w:ind w:firstLine="2268"/>
        <w:jc w:val="both"/>
        <w:rPr>
          <w:rFonts w:ascii="Cambria" w:hAnsi="Cambria" w:cs="Arial"/>
          <w:i/>
        </w:rPr>
      </w:pPr>
      <w:r w:rsidRPr="005E62F3">
        <w:rPr>
          <w:rFonts w:ascii="Cambria" w:hAnsi="Cambria" w:cs="Arial"/>
        </w:rPr>
        <w:t xml:space="preserve">Somado a isso, a Reclamada lhe destratava e usava de tratamento desrespeitoso, usando adjetivos como </w:t>
      </w:r>
      <w:r w:rsidRPr="005E62F3">
        <w:rPr>
          <w:rFonts w:ascii="Cambria" w:hAnsi="Cambria" w:cs="Arial"/>
          <w:i/>
        </w:rPr>
        <w:t>“burra, incompetente e preguiçosa”.</w:t>
      </w:r>
    </w:p>
    <w:p w14:paraId="2DF9D867" w14:textId="77777777" w:rsidR="00F655A5" w:rsidRPr="005E62F3" w:rsidRDefault="00F655A5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64EFAB14" w14:textId="77777777" w:rsidR="00801F89" w:rsidRPr="005E62F3" w:rsidRDefault="007504A6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E</w:t>
      </w:r>
      <w:r w:rsidR="00801F89" w:rsidRPr="005E62F3">
        <w:rPr>
          <w:rFonts w:ascii="Cambria" w:hAnsi="Cambria" w:cs="Arial"/>
        </w:rPr>
        <w:t>m</w:t>
      </w:r>
      <w:r w:rsidR="00C57726" w:rsidRPr="005E62F3">
        <w:rPr>
          <w:rFonts w:ascii="Cambria" w:hAnsi="Cambria" w:cs="Arial"/>
        </w:rPr>
        <w:t xml:space="preserve"> meados de</w:t>
      </w:r>
      <w:r w:rsidR="002802BC" w:rsidRPr="005E62F3">
        <w:rPr>
          <w:rFonts w:ascii="Cambria" w:hAnsi="Cambria" w:cs="Arial"/>
        </w:rPr>
        <w:t xml:space="preserve"> setembro de 2014</w:t>
      </w:r>
      <w:r w:rsidR="00801F89" w:rsidRPr="005E62F3">
        <w:rPr>
          <w:rFonts w:ascii="Cambria" w:hAnsi="Cambria" w:cs="Arial"/>
        </w:rPr>
        <w:t>, a Autora começou a sentir fortes dores nas costas, em função das suas atividades: por dia, carregava saco</w:t>
      </w:r>
      <w:r w:rsidR="003542E2" w:rsidRPr="005E62F3">
        <w:rPr>
          <w:rFonts w:ascii="Cambria" w:hAnsi="Cambria" w:cs="Arial"/>
        </w:rPr>
        <w:t xml:space="preserve">s de farinha de trigo de 25 kg e, manualmente, </w:t>
      </w:r>
      <w:r w:rsidR="00801F89" w:rsidRPr="005E62F3">
        <w:rPr>
          <w:rFonts w:ascii="Cambria" w:hAnsi="Cambria" w:cs="Arial"/>
        </w:rPr>
        <w:t xml:space="preserve">fazia massa </w:t>
      </w:r>
      <w:r w:rsidR="003542E2" w:rsidRPr="005E62F3">
        <w:rPr>
          <w:rFonts w:ascii="Cambria" w:hAnsi="Cambria" w:cs="Arial"/>
        </w:rPr>
        <w:t>com ela,</w:t>
      </w:r>
      <w:r w:rsidR="00801F89" w:rsidRPr="005E62F3">
        <w:rPr>
          <w:rFonts w:ascii="Cambria" w:hAnsi="Cambria" w:cs="Arial"/>
        </w:rPr>
        <w:t xml:space="preserve"> passava pelo cilindro </w:t>
      </w:r>
      <w:r w:rsidR="005F5EB0" w:rsidRPr="005E62F3">
        <w:rPr>
          <w:rFonts w:ascii="Cambria" w:hAnsi="Cambria" w:cs="Arial"/>
        </w:rPr>
        <w:t xml:space="preserve">e </w:t>
      </w:r>
      <w:r w:rsidR="00801F89" w:rsidRPr="005E62F3">
        <w:rPr>
          <w:rFonts w:ascii="Cambria" w:hAnsi="Cambria" w:cs="Arial"/>
        </w:rPr>
        <w:t>então</w:t>
      </w:r>
      <w:r w:rsidR="005F5EB0" w:rsidRPr="005E62F3">
        <w:rPr>
          <w:rFonts w:ascii="Cambria" w:hAnsi="Cambria" w:cs="Arial"/>
        </w:rPr>
        <w:t xml:space="preserve"> fazia</w:t>
      </w:r>
      <w:r w:rsidR="00801F89" w:rsidRPr="005E62F3">
        <w:rPr>
          <w:rFonts w:ascii="Cambria" w:hAnsi="Cambria" w:cs="Arial"/>
        </w:rPr>
        <w:t xml:space="preserve"> o</w:t>
      </w:r>
      <w:r w:rsidR="005F5EB0" w:rsidRPr="005E62F3">
        <w:rPr>
          <w:rFonts w:ascii="Cambria" w:hAnsi="Cambria" w:cs="Arial"/>
        </w:rPr>
        <w:t>s</w:t>
      </w:r>
      <w:r w:rsidR="00801F89" w:rsidRPr="005E62F3">
        <w:rPr>
          <w:rFonts w:ascii="Cambria" w:hAnsi="Cambria" w:cs="Arial"/>
        </w:rPr>
        <w:t xml:space="preserve"> pas</w:t>
      </w:r>
      <w:r w:rsidR="005F5EB0" w:rsidRPr="005E62F3">
        <w:rPr>
          <w:rFonts w:ascii="Cambria" w:hAnsi="Cambria" w:cs="Arial"/>
        </w:rPr>
        <w:t xml:space="preserve">téis </w:t>
      </w:r>
      <w:r w:rsidR="00801F89" w:rsidRPr="005E62F3">
        <w:rPr>
          <w:rFonts w:ascii="Cambria" w:hAnsi="Cambria" w:cs="Arial"/>
        </w:rPr>
        <w:t>propriamente dito.</w:t>
      </w:r>
    </w:p>
    <w:p w14:paraId="5982F8ED" w14:textId="77777777" w:rsidR="00312C72" w:rsidRPr="005E62F3" w:rsidRDefault="00312C72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10949410" w14:textId="77777777" w:rsidR="00312C72" w:rsidRPr="005E62F3" w:rsidRDefault="00312C72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Em decorrência das dores, passou a usar medicamentos e reiteradamente cobrar da Reclamada o registro de seu contrato, a fim de que pudesse buscar afastamento remunerado por auxílio previdenciário. A </w:t>
      </w:r>
      <w:r w:rsidR="00B55813" w:rsidRPr="005E62F3">
        <w:rPr>
          <w:rFonts w:ascii="Cambria" w:hAnsi="Cambria" w:cs="Arial"/>
        </w:rPr>
        <w:t xml:space="preserve">resposta que obtinha era sempre a mesma, </w:t>
      </w:r>
      <w:r w:rsidRPr="005E62F3">
        <w:rPr>
          <w:rFonts w:ascii="Cambria" w:hAnsi="Cambria" w:cs="Arial"/>
        </w:rPr>
        <w:t>que ela era empregada doméstica e que n</w:t>
      </w:r>
      <w:r w:rsidR="009F3F59" w:rsidRPr="005E62F3">
        <w:rPr>
          <w:rFonts w:ascii="Cambria" w:hAnsi="Cambria" w:cs="Arial"/>
        </w:rPr>
        <w:t>ão tinha direito a nada a não ser o salário e que continuasse a trabalhar, porque a dor era</w:t>
      </w:r>
      <w:r w:rsidR="0080274A" w:rsidRPr="005E62F3">
        <w:rPr>
          <w:rFonts w:ascii="Cambria" w:hAnsi="Cambria" w:cs="Arial"/>
        </w:rPr>
        <w:t xml:space="preserve"> excesso </w:t>
      </w:r>
      <w:r w:rsidR="0080274A" w:rsidRPr="005E62F3">
        <w:rPr>
          <w:rFonts w:ascii="Cambria" w:hAnsi="Cambria" w:cs="Arial"/>
          <w:i/>
        </w:rPr>
        <w:t>“frescura”</w:t>
      </w:r>
      <w:r w:rsidR="0080274A" w:rsidRPr="005E62F3">
        <w:rPr>
          <w:rFonts w:ascii="Cambria" w:hAnsi="Cambria" w:cs="Arial"/>
        </w:rPr>
        <w:t xml:space="preserve"> e fingimento.</w:t>
      </w:r>
    </w:p>
    <w:p w14:paraId="2F00D5DF" w14:textId="77777777" w:rsidR="00892D7F" w:rsidRPr="005E62F3" w:rsidRDefault="00892D7F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E199E5B" w14:textId="77777777" w:rsidR="008C0727" w:rsidRPr="005E62F3" w:rsidRDefault="002802BC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No dia 27/11/2014</w:t>
      </w:r>
      <w:r w:rsidR="00892D7F" w:rsidRPr="005E62F3">
        <w:rPr>
          <w:rFonts w:ascii="Cambria" w:hAnsi="Cambria" w:cs="Arial"/>
        </w:rPr>
        <w:t xml:space="preserve">, </w:t>
      </w:r>
      <w:r w:rsidR="008C0727" w:rsidRPr="005E62F3">
        <w:rPr>
          <w:rFonts w:ascii="Cambria" w:hAnsi="Cambria" w:cs="Arial"/>
        </w:rPr>
        <w:t>com uma crise de dor nas costas, procurou o posto de saúde municipal. O</w:t>
      </w:r>
      <w:r w:rsidR="00892D7F" w:rsidRPr="005E62F3">
        <w:rPr>
          <w:rFonts w:ascii="Cambria" w:hAnsi="Cambria" w:cs="Arial"/>
        </w:rPr>
        <w:t xml:space="preserve"> médico</w:t>
      </w:r>
      <w:r w:rsidR="008C0727" w:rsidRPr="005E62F3">
        <w:rPr>
          <w:rFonts w:ascii="Cambria" w:hAnsi="Cambria" w:cs="Arial"/>
        </w:rPr>
        <w:t xml:space="preserve"> lhe passou a prescrição medicamentosa e</w:t>
      </w:r>
      <w:r w:rsidR="00A674CB" w:rsidRPr="005E62F3">
        <w:rPr>
          <w:rFonts w:ascii="Cambria" w:hAnsi="Cambria" w:cs="Arial"/>
        </w:rPr>
        <w:t xml:space="preserve"> </w:t>
      </w:r>
      <w:r w:rsidR="008C0727" w:rsidRPr="005E62F3">
        <w:rPr>
          <w:rFonts w:ascii="Cambria" w:hAnsi="Cambria" w:cs="Arial"/>
        </w:rPr>
        <w:t>atestado para um dia de afastamento das atividades, em função de que não tinha exames específicos para averiguar a gravidade do caso.</w:t>
      </w:r>
    </w:p>
    <w:p w14:paraId="47DCFACD" w14:textId="77777777" w:rsidR="008C0727" w:rsidRPr="005E62F3" w:rsidRDefault="008C0727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038E59FA" w14:textId="77777777" w:rsidR="008C0727" w:rsidRPr="005E62F3" w:rsidRDefault="008C0727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Desesperada pela dor e por saber que a </w:t>
      </w:r>
      <w:r w:rsidR="00EE68C4" w:rsidRPr="005E62F3">
        <w:rPr>
          <w:rFonts w:ascii="Cambria" w:hAnsi="Cambria" w:cs="Arial"/>
        </w:rPr>
        <w:t xml:space="preserve">Reclamada </w:t>
      </w:r>
      <w:r w:rsidRPr="005E62F3">
        <w:rPr>
          <w:rFonts w:ascii="Cambria" w:hAnsi="Cambria" w:cs="Arial"/>
        </w:rPr>
        <w:t xml:space="preserve">não lhe concederia outro dia de afastamento, </w:t>
      </w:r>
      <w:r w:rsidR="00EE68C4" w:rsidRPr="005E62F3">
        <w:rPr>
          <w:rFonts w:ascii="Cambria" w:hAnsi="Cambria" w:cs="Arial"/>
        </w:rPr>
        <w:t xml:space="preserve">levada pela ignorância, a Reclamante mudou o número de dias </w:t>
      </w:r>
      <w:r w:rsidRPr="005E62F3">
        <w:rPr>
          <w:rFonts w:ascii="Cambria" w:hAnsi="Cambria" w:cs="Arial"/>
        </w:rPr>
        <w:t>para</w:t>
      </w:r>
      <w:r w:rsidR="00EE68C4" w:rsidRPr="005E62F3">
        <w:rPr>
          <w:rFonts w:ascii="Cambria" w:hAnsi="Cambria" w:cs="Arial"/>
        </w:rPr>
        <w:t xml:space="preserve"> 10, a fim de que pudesse consultar outro local para ser encaminhada para exames via SUS e conseguisse manter</w:t>
      </w:r>
      <w:r w:rsidR="0065144A" w:rsidRPr="005E62F3">
        <w:rPr>
          <w:rFonts w:ascii="Cambria" w:hAnsi="Cambria" w:cs="Arial"/>
        </w:rPr>
        <w:t xml:space="preserve"> o</w:t>
      </w:r>
      <w:r w:rsidR="00EE68C4" w:rsidRPr="005E62F3">
        <w:rPr>
          <w:rFonts w:ascii="Cambria" w:hAnsi="Cambria" w:cs="Arial"/>
        </w:rPr>
        <w:t xml:space="preserve"> repouso </w:t>
      </w:r>
      <w:r w:rsidR="0065144A" w:rsidRPr="005E62F3">
        <w:rPr>
          <w:rFonts w:ascii="Cambria" w:hAnsi="Cambria" w:cs="Arial"/>
        </w:rPr>
        <w:t xml:space="preserve">recomendado </w:t>
      </w:r>
      <w:r w:rsidR="00EE68C4" w:rsidRPr="005E62F3">
        <w:rPr>
          <w:rFonts w:ascii="Cambria" w:hAnsi="Cambria" w:cs="Arial"/>
        </w:rPr>
        <w:t>para tentar aliviar a dor.</w:t>
      </w:r>
    </w:p>
    <w:p w14:paraId="071E7496" w14:textId="77777777" w:rsidR="00EE68C4" w:rsidRPr="005E62F3" w:rsidRDefault="00EE68C4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366B4AC7" w14:textId="77777777" w:rsidR="00892D7F" w:rsidRPr="005E62F3" w:rsidRDefault="00892D7F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 </w:t>
      </w:r>
      <w:r w:rsidR="00EE68C4" w:rsidRPr="005E62F3">
        <w:rPr>
          <w:rFonts w:ascii="Cambria" w:hAnsi="Cambria" w:cs="Arial"/>
        </w:rPr>
        <w:t xml:space="preserve">Contudo, ao entregar o atestado à Reclamada, ela observou que o numeral não correspondia </w:t>
      </w:r>
      <w:r w:rsidR="00A674CB" w:rsidRPr="005E62F3">
        <w:rPr>
          <w:rFonts w:ascii="Cambria" w:hAnsi="Cambria" w:cs="Arial"/>
        </w:rPr>
        <w:t>à</w:t>
      </w:r>
      <w:r w:rsidR="00EE68C4" w:rsidRPr="005E62F3">
        <w:rPr>
          <w:rFonts w:ascii="Cambria" w:hAnsi="Cambria" w:cs="Arial"/>
        </w:rPr>
        <w:t xml:space="preserve"> inscrição por extenso e procurou o médico que havia assinado o documento, o qual lhe forneceu uma declaraç</w:t>
      </w:r>
      <w:r w:rsidR="0065144A" w:rsidRPr="005E62F3">
        <w:rPr>
          <w:rFonts w:ascii="Cambria" w:hAnsi="Cambria" w:cs="Arial"/>
        </w:rPr>
        <w:t>ão.</w:t>
      </w:r>
    </w:p>
    <w:p w14:paraId="4D20752E" w14:textId="77777777" w:rsidR="0065144A" w:rsidRPr="005E62F3" w:rsidRDefault="0065144A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13C4B16" w14:textId="77777777" w:rsidR="0065144A" w:rsidRPr="005E62F3" w:rsidRDefault="002802BC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lastRenderedPageBreak/>
        <w:t>No dia 30/11/2014</w:t>
      </w:r>
      <w:r w:rsidR="0065144A" w:rsidRPr="005E62F3">
        <w:rPr>
          <w:rFonts w:ascii="Cambria" w:hAnsi="Cambria" w:cs="Arial"/>
        </w:rPr>
        <w:t>, a Autora</w:t>
      </w:r>
      <w:r w:rsidR="000728C9" w:rsidRPr="005E62F3">
        <w:rPr>
          <w:rFonts w:ascii="Cambria" w:hAnsi="Cambria" w:cs="Arial"/>
        </w:rPr>
        <w:t xml:space="preserve"> foi questionada pela Reclamada acerca do ocorrido e admitiu a alteração e explicou os motivos, mas a Empregadora disse que ela estava despedida</w:t>
      </w:r>
      <w:r w:rsidR="00131851" w:rsidRPr="005E62F3">
        <w:rPr>
          <w:rFonts w:ascii="Cambria" w:hAnsi="Cambria" w:cs="Arial"/>
        </w:rPr>
        <w:t>,</w:t>
      </w:r>
      <w:r w:rsidR="000728C9" w:rsidRPr="005E62F3">
        <w:rPr>
          <w:rFonts w:ascii="Cambria" w:hAnsi="Cambria" w:cs="Arial"/>
        </w:rPr>
        <w:t xml:space="preserve"> que já havia registrado Boletim Ocorrência sobre o </w:t>
      </w:r>
      <w:r w:rsidR="00131851" w:rsidRPr="005E62F3">
        <w:rPr>
          <w:rFonts w:ascii="Cambria" w:hAnsi="Cambria" w:cs="Arial"/>
        </w:rPr>
        <w:t xml:space="preserve">caso </w:t>
      </w:r>
      <w:r w:rsidR="000728C9" w:rsidRPr="005E62F3">
        <w:rPr>
          <w:rFonts w:ascii="Cambria" w:hAnsi="Cambria" w:cs="Arial"/>
        </w:rPr>
        <w:t>e que não lhe pagar</w:t>
      </w:r>
      <w:r w:rsidR="00131851" w:rsidRPr="005E62F3">
        <w:rPr>
          <w:rFonts w:ascii="Cambria" w:hAnsi="Cambria" w:cs="Arial"/>
        </w:rPr>
        <w:t>ia nada.</w:t>
      </w:r>
    </w:p>
    <w:p w14:paraId="311981FB" w14:textId="77777777" w:rsidR="00892D7F" w:rsidRPr="005E62F3" w:rsidRDefault="00801F89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 </w:t>
      </w:r>
    </w:p>
    <w:p w14:paraId="3A9C3EBE" w14:textId="77777777" w:rsidR="00630241" w:rsidRPr="005E62F3" w:rsidRDefault="00FF162C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Assim, em 30</w:t>
      </w:r>
      <w:r w:rsidR="0064363E" w:rsidRPr="005E62F3">
        <w:rPr>
          <w:rFonts w:ascii="Cambria" w:hAnsi="Cambria" w:cs="Arial"/>
        </w:rPr>
        <w:t>/1</w:t>
      </w:r>
      <w:r w:rsidR="002802BC" w:rsidRPr="005E62F3">
        <w:rPr>
          <w:rFonts w:ascii="Cambria" w:hAnsi="Cambria" w:cs="Arial"/>
        </w:rPr>
        <w:t>1/2014</w:t>
      </w:r>
      <w:r w:rsidR="0064363E" w:rsidRPr="005E62F3">
        <w:rPr>
          <w:rFonts w:ascii="Cambria" w:hAnsi="Cambria" w:cs="Arial"/>
        </w:rPr>
        <w:t xml:space="preserve"> foi </w:t>
      </w:r>
      <w:r w:rsidRPr="005E62F3">
        <w:rPr>
          <w:rFonts w:ascii="Cambria" w:hAnsi="Cambria" w:cs="Arial"/>
        </w:rPr>
        <w:t xml:space="preserve">efetuada a </w:t>
      </w:r>
      <w:r w:rsidR="007E19BB" w:rsidRPr="005E62F3">
        <w:rPr>
          <w:rFonts w:ascii="Cambria" w:hAnsi="Cambria" w:cs="Arial"/>
        </w:rPr>
        <w:t>rescisão</w:t>
      </w:r>
      <w:r w:rsidRPr="005E62F3">
        <w:rPr>
          <w:rFonts w:ascii="Cambria" w:hAnsi="Cambria" w:cs="Arial"/>
        </w:rPr>
        <w:t xml:space="preserve"> contratual, </w:t>
      </w:r>
      <w:r w:rsidR="0064363E" w:rsidRPr="005E62F3">
        <w:rPr>
          <w:rFonts w:ascii="Cambria" w:hAnsi="Cambria" w:cs="Arial"/>
        </w:rPr>
        <w:t xml:space="preserve">quando </w:t>
      </w:r>
      <w:r w:rsidRPr="005E62F3">
        <w:rPr>
          <w:rFonts w:ascii="Cambria" w:hAnsi="Cambria" w:cs="Arial"/>
        </w:rPr>
        <w:t xml:space="preserve">o salário mensal de R$ 500,00, </w:t>
      </w:r>
      <w:r w:rsidR="00630241" w:rsidRPr="005E62F3">
        <w:rPr>
          <w:rFonts w:ascii="Cambria" w:hAnsi="Cambria" w:cs="Arial"/>
        </w:rPr>
        <w:t xml:space="preserve">sem que tenha havido </w:t>
      </w:r>
      <w:r w:rsidR="00132E24" w:rsidRPr="005E62F3">
        <w:rPr>
          <w:rFonts w:ascii="Cambria" w:hAnsi="Cambria" w:cs="Arial"/>
        </w:rPr>
        <w:t xml:space="preserve">pagamento das verbas rescisórias, tampouco </w:t>
      </w:r>
      <w:r w:rsidR="00630241" w:rsidRPr="005E62F3">
        <w:rPr>
          <w:rFonts w:ascii="Cambria" w:hAnsi="Cambria" w:cs="Arial"/>
        </w:rPr>
        <w:t>registro em CTPS.</w:t>
      </w:r>
    </w:p>
    <w:p w14:paraId="171FE095" w14:textId="77777777" w:rsidR="0005672F" w:rsidRPr="005E62F3" w:rsidRDefault="0005672F" w:rsidP="00630241">
      <w:pPr>
        <w:spacing w:line="360" w:lineRule="auto"/>
        <w:ind w:firstLine="2279"/>
        <w:jc w:val="both"/>
        <w:rPr>
          <w:rFonts w:ascii="Cambria" w:hAnsi="Cambria" w:cs="Arial"/>
        </w:rPr>
      </w:pPr>
    </w:p>
    <w:p w14:paraId="3CF77AA3" w14:textId="77777777" w:rsidR="004E47E9" w:rsidRPr="005E62F3" w:rsidRDefault="004E47E9" w:rsidP="00132E24">
      <w:pPr>
        <w:widowControl w:val="0"/>
        <w:spacing w:line="360" w:lineRule="auto"/>
        <w:ind w:firstLine="2279"/>
        <w:jc w:val="both"/>
        <w:rPr>
          <w:rFonts w:ascii="Cambria" w:hAnsi="Cambria" w:cs="Arial"/>
          <w:b/>
        </w:rPr>
      </w:pPr>
      <w:r w:rsidRPr="005E62F3">
        <w:rPr>
          <w:rFonts w:ascii="Cambria" w:hAnsi="Cambria" w:cs="Arial"/>
          <w:b/>
        </w:rPr>
        <w:t xml:space="preserve">2 – DO </w:t>
      </w:r>
      <w:r w:rsidR="00A674CB" w:rsidRPr="005E62F3">
        <w:rPr>
          <w:rFonts w:ascii="Cambria" w:hAnsi="Cambria" w:cs="Arial"/>
          <w:b/>
        </w:rPr>
        <w:t>DIREITO</w:t>
      </w:r>
    </w:p>
    <w:p w14:paraId="7D289621" w14:textId="77777777" w:rsidR="001E388D" w:rsidRPr="005E62F3" w:rsidRDefault="00C30D34" w:rsidP="00132E24">
      <w:pPr>
        <w:widowControl w:val="0"/>
        <w:spacing w:line="360" w:lineRule="auto"/>
        <w:ind w:firstLine="2279"/>
        <w:jc w:val="both"/>
        <w:rPr>
          <w:rFonts w:ascii="Cambria" w:hAnsi="Cambria" w:cs="Arial"/>
          <w:b/>
        </w:rPr>
      </w:pPr>
      <w:r w:rsidRPr="005E62F3">
        <w:rPr>
          <w:rFonts w:ascii="Cambria" w:hAnsi="Cambria" w:cs="Arial"/>
          <w:b/>
        </w:rPr>
        <w:t xml:space="preserve">2.1 </w:t>
      </w:r>
      <w:r w:rsidR="00F53109" w:rsidRPr="005E62F3">
        <w:rPr>
          <w:rFonts w:ascii="Cambria" w:hAnsi="Cambria" w:cs="Arial"/>
          <w:b/>
        </w:rPr>
        <w:t>–</w:t>
      </w:r>
      <w:r w:rsidRPr="005E62F3">
        <w:rPr>
          <w:rFonts w:ascii="Cambria" w:hAnsi="Cambria" w:cs="Arial"/>
          <w:b/>
        </w:rPr>
        <w:t xml:space="preserve"> </w:t>
      </w:r>
      <w:r w:rsidR="001E388D" w:rsidRPr="005E62F3">
        <w:rPr>
          <w:rFonts w:ascii="Cambria" w:hAnsi="Cambria" w:cs="Arial"/>
          <w:b/>
        </w:rPr>
        <w:t>D</w:t>
      </w:r>
      <w:r w:rsidR="0013765A" w:rsidRPr="005E62F3">
        <w:rPr>
          <w:rFonts w:ascii="Cambria" w:hAnsi="Cambria" w:cs="Arial"/>
          <w:b/>
        </w:rPr>
        <w:t xml:space="preserve">o </w:t>
      </w:r>
      <w:r w:rsidR="00AC1F9E" w:rsidRPr="005E62F3">
        <w:rPr>
          <w:rFonts w:ascii="Cambria" w:hAnsi="Cambria" w:cs="Arial"/>
          <w:b/>
        </w:rPr>
        <w:t>contrato de trabalho</w:t>
      </w:r>
    </w:p>
    <w:p w14:paraId="191464CE" w14:textId="77777777" w:rsidR="001E388D" w:rsidRPr="005E62F3" w:rsidRDefault="001E388D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O vínculo empregatício e a questão fundamental da existência de subordinação entre o Reclamante e a Reclamada se configura claramente, pois, na função </w:t>
      </w:r>
      <w:r w:rsidR="003F6234" w:rsidRPr="005E62F3">
        <w:rPr>
          <w:rStyle w:val="apple-style-span"/>
          <w:rFonts w:ascii="Cambria" w:hAnsi="Cambria" w:cs="Arial"/>
        </w:rPr>
        <w:t>masseira</w:t>
      </w:r>
      <w:r w:rsidR="003F6234" w:rsidRPr="005E62F3">
        <w:rPr>
          <w:rFonts w:ascii="Cambria" w:hAnsi="Cambria" w:cs="Arial"/>
        </w:rPr>
        <w:t xml:space="preserve"> </w:t>
      </w:r>
      <w:r w:rsidRPr="005E62F3">
        <w:rPr>
          <w:rFonts w:ascii="Cambria" w:hAnsi="Cambria" w:cs="Arial"/>
        </w:rPr>
        <w:t>sempre ficou totalmente a</w:t>
      </w:r>
      <w:r w:rsidR="003F6234" w:rsidRPr="005E62F3">
        <w:rPr>
          <w:rFonts w:ascii="Cambria" w:hAnsi="Cambria" w:cs="Arial"/>
        </w:rPr>
        <w:t>dstrita</w:t>
      </w:r>
      <w:r w:rsidRPr="005E62F3">
        <w:rPr>
          <w:rFonts w:ascii="Cambria" w:hAnsi="Cambria" w:cs="Arial"/>
        </w:rPr>
        <w:t xml:space="preserve"> aos comandos que lhe eram direcionados, </w:t>
      </w:r>
      <w:r w:rsidR="00E41A2D" w:rsidRPr="005E62F3">
        <w:rPr>
          <w:rFonts w:ascii="Cambria" w:hAnsi="Cambria" w:cs="Arial"/>
        </w:rPr>
        <w:t>sem jamais possuir</w:t>
      </w:r>
      <w:r w:rsidRPr="005E62F3">
        <w:rPr>
          <w:rFonts w:ascii="Cambria" w:hAnsi="Cambria" w:cs="Arial"/>
        </w:rPr>
        <w:t xml:space="preserve"> qualquer independência no exercício de suas atividades.</w:t>
      </w:r>
    </w:p>
    <w:p w14:paraId="3E6BED35" w14:textId="77777777" w:rsidR="001E388D" w:rsidRPr="005E62F3" w:rsidRDefault="001E388D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D77D0D6" w14:textId="77777777" w:rsidR="001E388D" w:rsidRPr="005E62F3" w:rsidRDefault="001E388D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A questão da subordinação pode ser conceituada como uma sujeição ao poder de outrem, às ordens de terceiros, uma posição de dependência. Ou, segundo a lição do ilustre Amauri Mascaro Nascimento:</w:t>
      </w:r>
    </w:p>
    <w:p w14:paraId="08937FA2" w14:textId="77777777" w:rsidR="001E388D" w:rsidRPr="005E62F3" w:rsidRDefault="001E388D" w:rsidP="001E388D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5E62F3">
        <w:rPr>
          <w:rFonts w:ascii="Cambria" w:hAnsi="Cambria" w:cs="Arial"/>
          <w:sz w:val="20"/>
          <w:szCs w:val="20"/>
        </w:rPr>
        <w:t>Prefiro definir subordinação como uma situação em que se encontra o trabalhador, decorrente da limitação contratual da autonomia de sua vontade, para o fim de transferir ao empregador o poder de direção sobre a atividade que desempenhará. A subordinação significa uma limitação à autonomia do empregado, de tal modo que a execução dos serviços deve pautar-se por certas normas que não serão por ele traçadas.</w:t>
      </w:r>
    </w:p>
    <w:p w14:paraId="1D940DD2" w14:textId="77777777" w:rsidR="001E388D" w:rsidRPr="005E62F3" w:rsidRDefault="001E388D" w:rsidP="001E388D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53E2EBF5" w14:textId="77777777" w:rsidR="001E388D" w:rsidRPr="005E62F3" w:rsidRDefault="001E388D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Importante, dessa forma, destacar que </w:t>
      </w:r>
      <w:r w:rsidR="00BA39FA" w:rsidRPr="005E62F3">
        <w:rPr>
          <w:rFonts w:ascii="Cambria" w:hAnsi="Cambria" w:cs="Arial"/>
        </w:rPr>
        <w:t>a</w:t>
      </w:r>
      <w:r w:rsidRPr="005E62F3">
        <w:rPr>
          <w:rFonts w:ascii="Cambria" w:hAnsi="Cambria" w:cs="Arial"/>
        </w:rPr>
        <w:t xml:space="preserve"> Reclamante não desempenhava suas atividades autonomamente. No cumprimento de seus encargos, obedecia às normas e diretrizes estabelecidas pela Reclamada para desempenho de suas atividades, bem como as desempenhava com exclusividade, intensidade, continuidade e repetição.</w:t>
      </w:r>
    </w:p>
    <w:p w14:paraId="4382F876" w14:textId="77777777" w:rsidR="0013765A" w:rsidRPr="005E62F3" w:rsidRDefault="0013765A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12829445" w14:textId="77777777" w:rsidR="008771A5" w:rsidRPr="005E62F3" w:rsidRDefault="0013765A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Além disso, </w:t>
      </w:r>
      <w:r w:rsidRPr="005E62F3">
        <w:rPr>
          <w:rFonts w:ascii="Cambria" w:hAnsi="Cambria" w:cs="Arial"/>
          <w:b/>
        </w:rPr>
        <w:t xml:space="preserve">na cópia do processo criminal nº </w:t>
      </w:r>
      <w:r w:rsidR="002802BC" w:rsidRPr="005E62F3">
        <w:rPr>
          <w:rFonts w:ascii="Cambria" w:hAnsi="Cambria" w:cs="Arial"/>
          <w:b/>
        </w:rPr>
        <w:t>________________</w:t>
      </w:r>
      <w:r w:rsidRPr="005E62F3">
        <w:rPr>
          <w:rFonts w:ascii="Cambria" w:hAnsi="Cambria" w:cs="Arial"/>
        </w:rPr>
        <w:t xml:space="preserve"> oriundo do registro de ocorrência feito pela Reclamada, no depoimento por ela prestado </w:t>
      </w:r>
      <w:r w:rsidR="002802BC" w:rsidRPr="005E62F3">
        <w:rPr>
          <w:rFonts w:ascii="Cambria" w:hAnsi="Cambria" w:cs="Arial"/>
        </w:rPr>
        <w:t>em 09/12/2014</w:t>
      </w:r>
      <w:r w:rsidR="00A674CB" w:rsidRPr="005E62F3">
        <w:rPr>
          <w:rFonts w:ascii="Cambria" w:hAnsi="Cambria" w:cs="Arial"/>
        </w:rPr>
        <w:t xml:space="preserve"> </w:t>
      </w:r>
      <w:r w:rsidR="008771A5" w:rsidRPr="005E62F3">
        <w:rPr>
          <w:rFonts w:ascii="Cambria" w:hAnsi="Cambria" w:cs="Arial"/>
          <w:b/>
          <w:u w:val="single"/>
        </w:rPr>
        <w:t>há a confissão e reconhecimento d</w:t>
      </w:r>
      <w:r w:rsidR="00CD3DEB" w:rsidRPr="005E62F3">
        <w:rPr>
          <w:rFonts w:ascii="Cambria" w:hAnsi="Cambria" w:cs="Arial"/>
          <w:b/>
          <w:u w:val="single"/>
        </w:rPr>
        <w:t>e</w:t>
      </w:r>
      <w:r w:rsidR="008771A5" w:rsidRPr="005E62F3">
        <w:rPr>
          <w:rFonts w:ascii="Cambria" w:hAnsi="Cambria" w:cs="Arial"/>
          <w:b/>
          <w:u w:val="single"/>
        </w:rPr>
        <w:t xml:space="preserve"> vínculo empregatício</w:t>
      </w:r>
      <w:r w:rsidR="008771A5" w:rsidRPr="005E62F3">
        <w:rPr>
          <w:rFonts w:ascii="Cambria" w:hAnsi="Cambria" w:cs="Arial"/>
        </w:rPr>
        <w:t xml:space="preserve">, pois disse à autoridade </w:t>
      </w:r>
      <w:r w:rsidR="00A674CB" w:rsidRPr="005E62F3">
        <w:rPr>
          <w:rFonts w:ascii="Cambria" w:hAnsi="Cambria" w:cs="Arial"/>
        </w:rPr>
        <w:t>policial:</w:t>
      </w:r>
    </w:p>
    <w:p w14:paraId="367EE6E5" w14:textId="77777777" w:rsidR="008771A5" w:rsidRPr="005E62F3" w:rsidRDefault="008771A5" w:rsidP="008771A5">
      <w:pPr>
        <w:ind w:left="2268"/>
        <w:jc w:val="both"/>
        <w:rPr>
          <w:rFonts w:ascii="Cambria" w:hAnsi="Cambria" w:cs="Arial"/>
          <w:sz w:val="22"/>
          <w:szCs w:val="22"/>
        </w:rPr>
      </w:pPr>
      <w:r w:rsidRPr="005E62F3">
        <w:rPr>
          <w:rFonts w:ascii="Cambria" w:hAnsi="Cambria" w:cs="Arial"/>
          <w:sz w:val="22"/>
          <w:szCs w:val="22"/>
        </w:rPr>
        <w:t xml:space="preserve">[...] </w:t>
      </w:r>
      <w:r w:rsidR="002802BC" w:rsidRPr="005E62F3">
        <w:rPr>
          <w:rFonts w:ascii="Cambria" w:hAnsi="Cambria" w:cs="Arial"/>
          <w:sz w:val="22"/>
          <w:szCs w:val="22"/>
        </w:rPr>
        <w:t>que na data de 27/11/2014</w:t>
      </w:r>
      <w:r w:rsidR="0013765A" w:rsidRPr="005E62F3">
        <w:rPr>
          <w:rFonts w:ascii="Cambria" w:hAnsi="Cambria" w:cs="Arial"/>
          <w:sz w:val="22"/>
          <w:szCs w:val="22"/>
        </w:rPr>
        <w:t xml:space="preserve">, às 14:00 horas, </w:t>
      </w:r>
      <w:r w:rsidR="0013765A" w:rsidRPr="005E62F3">
        <w:rPr>
          <w:rFonts w:ascii="Cambria" w:hAnsi="Cambria" w:cs="Arial"/>
          <w:b/>
          <w:sz w:val="22"/>
          <w:szCs w:val="22"/>
        </w:rPr>
        <w:t>sua empregadora doméstica</w:t>
      </w:r>
      <w:r w:rsidRPr="005E62F3">
        <w:rPr>
          <w:rFonts w:ascii="Cambria" w:hAnsi="Cambria" w:cs="Arial"/>
          <w:sz w:val="22"/>
          <w:szCs w:val="22"/>
        </w:rPr>
        <w:t xml:space="preserve"> ALBINA ROSALIA PERES PORCIUNCULA lhe entregou atestado médico [...]. </w:t>
      </w:r>
    </w:p>
    <w:p w14:paraId="3D6CB223" w14:textId="77777777" w:rsidR="008771A5" w:rsidRPr="005E62F3" w:rsidRDefault="008771A5" w:rsidP="008771A5">
      <w:pPr>
        <w:ind w:left="2268"/>
        <w:jc w:val="both"/>
        <w:rPr>
          <w:rFonts w:ascii="Cambria" w:hAnsi="Cambria" w:cs="Arial"/>
          <w:sz w:val="22"/>
          <w:szCs w:val="22"/>
        </w:rPr>
      </w:pPr>
      <w:r w:rsidRPr="005E62F3">
        <w:rPr>
          <w:rFonts w:ascii="Cambria" w:hAnsi="Cambria" w:cs="Arial"/>
          <w:sz w:val="22"/>
          <w:szCs w:val="22"/>
        </w:rPr>
        <w:t xml:space="preserve">Disse que </w:t>
      </w:r>
      <w:r w:rsidR="002802BC" w:rsidRPr="005E62F3">
        <w:rPr>
          <w:rFonts w:ascii="Cambria" w:hAnsi="Cambria" w:cs="Arial"/>
          <w:b/>
          <w:sz w:val="22"/>
          <w:szCs w:val="22"/>
        </w:rPr>
        <w:t>__________</w:t>
      </w:r>
      <w:r w:rsidRPr="005E62F3">
        <w:rPr>
          <w:rFonts w:ascii="Cambria" w:hAnsi="Cambria" w:cs="Arial"/>
          <w:b/>
          <w:sz w:val="22"/>
          <w:szCs w:val="22"/>
        </w:rPr>
        <w:t xml:space="preserve"> trabalhava para a depoente há cerca de um ano e quatro meses</w:t>
      </w:r>
      <w:r w:rsidRPr="005E62F3">
        <w:rPr>
          <w:rFonts w:ascii="Cambria" w:hAnsi="Cambria" w:cs="Arial"/>
          <w:sz w:val="22"/>
          <w:szCs w:val="22"/>
        </w:rPr>
        <w:t xml:space="preserve"> e nunca teve nenhum problema com ela. [...]. </w:t>
      </w:r>
    </w:p>
    <w:p w14:paraId="0DFAC57B" w14:textId="77777777" w:rsidR="008771A5" w:rsidRPr="005E62F3" w:rsidRDefault="008771A5" w:rsidP="008771A5">
      <w:pPr>
        <w:ind w:left="2268"/>
        <w:jc w:val="both"/>
        <w:rPr>
          <w:rFonts w:ascii="Cambria" w:hAnsi="Cambria" w:cs="Arial"/>
          <w:sz w:val="22"/>
          <w:szCs w:val="22"/>
        </w:rPr>
      </w:pPr>
      <w:r w:rsidRPr="005E62F3">
        <w:rPr>
          <w:rFonts w:ascii="Cambria" w:hAnsi="Cambria" w:cs="Arial"/>
          <w:sz w:val="22"/>
          <w:szCs w:val="22"/>
        </w:rPr>
        <w:t xml:space="preserve">A depoente </w:t>
      </w:r>
      <w:r w:rsidRPr="005E62F3">
        <w:rPr>
          <w:rFonts w:ascii="Cambria" w:hAnsi="Cambria" w:cs="Arial"/>
          <w:b/>
          <w:sz w:val="22"/>
          <w:szCs w:val="22"/>
        </w:rPr>
        <w:t xml:space="preserve">disse para </w:t>
      </w:r>
      <w:r w:rsidR="002802BC" w:rsidRPr="005E62F3">
        <w:rPr>
          <w:rFonts w:ascii="Cambria" w:hAnsi="Cambria" w:cs="Arial"/>
          <w:b/>
          <w:sz w:val="22"/>
          <w:szCs w:val="22"/>
        </w:rPr>
        <w:t>___________</w:t>
      </w:r>
      <w:r w:rsidRPr="005E62F3">
        <w:rPr>
          <w:rFonts w:ascii="Cambria" w:hAnsi="Cambria" w:cs="Arial"/>
          <w:b/>
          <w:sz w:val="22"/>
          <w:szCs w:val="22"/>
        </w:rPr>
        <w:t xml:space="preserve"> que não precisava mais voltar ao serviço, pois já tinha feito registro de ocorrência e procurado seu advogado. Disse que fará depósito judicial das férias vencidas</w:t>
      </w:r>
      <w:r w:rsidRPr="005E62F3">
        <w:rPr>
          <w:rFonts w:ascii="Cambria" w:hAnsi="Cambria" w:cs="Arial"/>
          <w:sz w:val="22"/>
          <w:szCs w:val="22"/>
        </w:rPr>
        <w:t xml:space="preserve"> de ALBINA conforme seu advogado JOSÉ LOCATELLI [...]. </w:t>
      </w:r>
    </w:p>
    <w:p w14:paraId="6876AE36" w14:textId="77777777" w:rsidR="0013765A" w:rsidRPr="005E62F3" w:rsidRDefault="008771A5" w:rsidP="008771A5">
      <w:pPr>
        <w:ind w:left="2268"/>
        <w:jc w:val="both"/>
        <w:rPr>
          <w:rFonts w:ascii="Cambria" w:hAnsi="Cambria" w:cs="Arial"/>
          <w:sz w:val="22"/>
          <w:szCs w:val="22"/>
        </w:rPr>
      </w:pPr>
      <w:r w:rsidRPr="005E62F3">
        <w:rPr>
          <w:rFonts w:ascii="Cambria" w:hAnsi="Cambria" w:cs="Arial"/>
          <w:sz w:val="22"/>
          <w:szCs w:val="22"/>
        </w:rPr>
        <w:t xml:space="preserve">A depoente realizou o registro a fim de direito, pois </w:t>
      </w:r>
      <w:r w:rsidRPr="005E62F3">
        <w:rPr>
          <w:rFonts w:ascii="Cambria" w:hAnsi="Cambria" w:cs="Arial"/>
          <w:b/>
          <w:sz w:val="22"/>
          <w:szCs w:val="22"/>
        </w:rPr>
        <w:t>não achou correto sua empregada</w:t>
      </w:r>
      <w:r w:rsidRPr="005E62F3">
        <w:rPr>
          <w:rFonts w:ascii="Cambria" w:hAnsi="Cambria" w:cs="Arial"/>
          <w:sz w:val="22"/>
          <w:szCs w:val="22"/>
        </w:rPr>
        <w:t xml:space="preserve"> adulterar o documento.</w:t>
      </w:r>
      <w:r w:rsidR="0093123E" w:rsidRPr="005E62F3">
        <w:rPr>
          <w:rFonts w:ascii="Cambria" w:hAnsi="Cambria" w:cs="Arial"/>
          <w:sz w:val="22"/>
          <w:szCs w:val="22"/>
        </w:rPr>
        <w:t xml:space="preserve"> [sem grifos no original]</w:t>
      </w:r>
    </w:p>
    <w:p w14:paraId="2C06461A" w14:textId="77777777" w:rsidR="001053A0" w:rsidRPr="005E62F3" w:rsidRDefault="001053A0" w:rsidP="001E388D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07BC3049" w14:textId="77777777" w:rsidR="00507134" w:rsidRPr="005E62F3" w:rsidRDefault="00507134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À míngua da existência confessa de vínculo de emprego entre as litigantes, é preciso ressalvar que ele jamais foi de natureza doméstica.</w:t>
      </w:r>
    </w:p>
    <w:p w14:paraId="59951604" w14:textId="77777777" w:rsidR="00455DEB" w:rsidRPr="005E62F3" w:rsidRDefault="00455DEB" w:rsidP="00EE2C4F">
      <w:pPr>
        <w:spacing w:line="360" w:lineRule="auto"/>
        <w:ind w:firstLine="2268"/>
        <w:jc w:val="both"/>
        <w:rPr>
          <w:rStyle w:val="apple-style-span"/>
          <w:rFonts w:ascii="Cambria" w:hAnsi="Cambria" w:cs="Arial"/>
        </w:rPr>
      </w:pPr>
    </w:p>
    <w:p w14:paraId="477A8BD1" w14:textId="77777777" w:rsidR="00AE1A06" w:rsidRPr="005E62F3" w:rsidRDefault="00455DEB" w:rsidP="00EE2C4F">
      <w:pPr>
        <w:spacing w:line="360" w:lineRule="auto"/>
        <w:ind w:firstLine="2268"/>
        <w:jc w:val="both"/>
        <w:rPr>
          <w:rStyle w:val="apple-style-span"/>
          <w:rFonts w:ascii="Cambria" w:hAnsi="Cambria" w:cs="Arial"/>
        </w:rPr>
      </w:pPr>
      <w:r w:rsidRPr="005E62F3">
        <w:rPr>
          <w:rStyle w:val="apple-style-span"/>
          <w:rFonts w:ascii="Cambria" w:hAnsi="Cambria" w:cs="Arial"/>
        </w:rPr>
        <w:t xml:space="preserve">O art. 1º da Lei </w:t>
      </w:r>
      <w:r w:rsidRPr="005E62F3">
        <w:rPr>
          <w:rFonts w:ascii="Cambria" w:hAnsi="Cambria" w:cs="Arial"/>
        </w:rPr>
        <w:t xml:space="preserve">5.859/72 define que é considerado empregado doméstico </w:t>
      </w:r>
      <w:r w:rsidRPr="005E62F3">
        <w:rPr>
          <w:rStyle w:val="apple-style-span"/>
          <w:rFonts w:ascii="Cambria" w:hAnsi="Cambria" w:cs="Arial"/>
        </w:rPr>
        <w:t>aquele que presta serviços de natureza contínua e de finalidade não lucrativa à pessoa ou à família no âmbito residencial destas.</w:t>
      </w:r>
    </w:p>
    <w:p w14:paraId="4352AE23" w14:textId="77777777" w:rsidR="00455DEB" w:rsidRPr="005E62F3" w:rsidRDefault="00455DEB" w:rsidP="00EE2C4F">
      <w:pPr>
        <w:spacing w:line="360" w:lineRule="auto"/>
        <w:ind w:firstLine="2268"/>
        <w:jc w:val="both"/>
        <w:rPr>
          <w:rStyle w:val="apple-style-span"/>
          <w:rFonts w:ascii="Cambria" w:hAnsi="Cambria" w:cs="Arial"/>
        </w:rPr>
      </w:pPr>
    </w:p>
    <w:p w14:paraId="55EF4D0E" w14:textId="77777777" w:rsidR="00455DEB" w:rsidRPr="005E62F3" w:rsidRDefault="00AA2EF5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Style w:val="apple-style-span"/>
          <w:rFonts w:ascii="Cambria" w:hAnsi="Cambria" w:cs="Arial"/>
        </w:rPr>
        <w:t>No caso em tela, entretanto, esta situação não se verifica</w:t>
      </w:r>
      <w:r w:rsidR="00C1772E" w:rsidRPr="005E62F3">
        <w:rPr>
          <w:rStyle w:val="apple-style-span"/>
          <w:rFonts w:ascii="Cambria" w:hAnsi="Cambria" w:cs="Arial"/>
        </w:rPr>
        <w:t xml:space="preserve">, pois </w:t>
      </w:r>
      <w:r w:rsidRPr="005E62F3">
        <w:rPr>
          <w:rStyle w:val="apple-style-span"/>
          <w:rFonts w:ascii="Cambria" w:hAnsi="Cambria" w:cs="Arial"/>
        </w:rPr>
        <w:t xml:space="preserve">a Reclamante, apesar de trabalhar </w:t>
      </w:r>
      <w:r w:rsidR="00C1772E" w:rsidRPr="005E62F3">
        <w:rPr>
          <w:rStyle w:val="apple-style-span"/>
          <w:rFonts w:ascii="Cambria" w:hAnsi="Cambria" w:cs="Arial"/>
        </w:rPr>
        <w:t>dentro d</w:t>
      </w:r>
      <w:r w:rsidRPr="005E62F3">
        <w:rPr>
          <w:rStyle w:val="apple-style-span"/>
          <w:rFonts w:ascii="Cambria" w:hAnsi="Cambria" w:cs="Arial"/>
        </w:rPr>
        <w:t>a residência da Reclamada, foi contratada para atividade com fim lucrativo</w:t>
      </w:r>
      <w:r w:rsidR="00BC5DE4" w:rsidRPr="005E62F3">
        <w:rPr>
          <w:rStyle w:val="apple-style-span"/>
          <w:rFonts w:ascii="Cambria" w:hAnsi="Cambria" w:cs="Arial"/>
        </w:rPr>
        <w:t xml:space="preserve"> em nada relacionada</w:t>
      </w:r>
      <w:r w:rsidR="00C1772E" w:rsidRPr="005E62F3">
        <w:rPr>
          <w:rStyle w:val="apple-style-span"/>
          <w:rFonts w:ascii="Cambria" w:hAnsi="Cambria" w:cs="Arial"/>
        </w:rPr>
        <w:t xml:space="preserve"> à residência em si</w:t>
      </w:r>
      <w:r w:rsidR="00241719" w:rsidRPr="005E62F3">
        <w:rPr>
          <w:rStyle w:val="apple-style-span"/>
          <w:rFonts w:ascii="Cambria" w:hAnsi="Cambria" w:cs="Arial"/>
        </w:rPr>
        <w:t xml:space="preserve">, ou seja, </w:t>
      </w:r>
      <w:r w:rsidRPr="005E62F3">
        <w:rPr>
          <w:rStyle w:val="apple-style-span"/>
          <w:rFonts w:ascii="Cambria" w:hAnsi="Cambria" w:cs="Arial"/>
        </w:rPr>
        <w:t xml:space="preserve">a fabricação de pastéis </w:t>
      </w:r>
      <w:r w:rsidR="00166AEB" w:rsidRPr="005E62F3">
        <w:rPr>
          <w:rStyle w:val="apple-style-span"/>
          <w:rFonts w:ascii="Cambria" w:hAnsi="Cambria" w:cs="Arial"/>
        </w:rPr>
        <w:t xml:space="preserve">para </w:t>
      </w:r>
      <w:r w:rsidR="00C368D2" w:rsidRPr="005E62F3">
        <w:rPr>
          <w:rStyle w:val="apple-style-span"/>
          <w:rFonts w:ascii="Cambria" w:hAnsi="Cambria" w:cs="Arial"/>
        </w:rPr>
        <w:t>a comercialização pela “</w:t>
      </w:r>
      <w:r w:rsidR="00C368D2" w:rsidRPr="005E62F3">
        <w:rPr>
          <w:rStyle w:val="apple-style-span"/>
          <w:rFonts w:ascii="Cambria" w:hAnsi="Cambria" w:cs="Arial"/>
          <w:i/>
        </w:rPr>
        <w:t>empresa</w:t>
      </w:r>
      <w:r w:rsidR="00C368D2" w:rsidRPr="005E62F3">
        <w:rPr>
          <w:rStyle w:val="apple-style-span"/>
          <w:rFonts w:ascii="Cambria" w:hAnsi="Cambria" w:cs="Arial"/>
        </w:rPr>
        <w:t xml:space="preserve">” da Ré, denominada </w:t>
      </w:r>
      <w:r w:rsidR="00F12261" w:rsidRPr="005E62F3">
        <w:rPr>
          <w:rFonts w:ascii="Cambria" w:hAnsi="Cambria" w:cs="Arial"/>
        </w:rPr>
        <w:t>________</w:t>
      </w:r>
      <w:r w:rsidR="00C368D2" w:rsidRPr="005E62F3">
        <w:rPr>
          <w:rStyle w:val="apple-style-span"/>
          <w:rFonts w:ascii="Cambria" w:hAnsi="Cambria" w:cs="Arial"/>
        </w:rPr>
        <w:t>, como prova o cartão dela, em anexo.</w:t>
      </w:r>
    </w:p>
    <w:p w14:paraId="586BF1D8" w14:textId="77777777" w:rsidR="00507134" w:rsidRPr="005E62F3" w:rsidRDefault="00507134" w:rsidP="001053A0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4029CA8E" w14:textId="77777777" w:rsidR="00B36E8A" w:rsidRPr="005E62F3" w:rsidRDefault="001053A0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Destarte, demonstrada a relação empregatícia existente entre as partes, não resta dúvida que o Reclamante faz jus à anotação do contrato de trabalho em sua CTPS</w:t>
      </w:r>
      <w:r w:rsidR="00FC561F" w:rsidRPr="005E62F3">
        <w:rPr>
          <w:rFonts w:ascii="Cambria" w:hAnsi="Cambria" w:cs="Arial"/>
        </w:rPr>
        <w:t xml:space="preserve"> no cargo de Masseira, C.B.O. nº </w:t>
      </w:r>
      <w:r w:rsidR="00F84001" w:rsidRPr="005E62F3">
        <w:rPr>
          <w:rFonts w:ascii="Cambria" w:hAnsi="Cambria" w:cs="Arial"/>
        </w:rPr>
        <w:t>7-76.40</w:t>
      </w:r>
      <w:r w:rsidR="00B36E8A" w:rsidRPr="005E62F3">
        <w:rPr>
          <w:rFonts w:ascii="Cambria" w:hAnsi="Cambria" w:cs="Arial"/>
        </w:rPr>
        <w:t>.</w:t>
      </w:r>
    </w:p>
    <w:p w14:paraId="1E4C7052" w14:textId="77777777" w:rsidR="00B36E8A" w:rsidRPr="005E62F3" w:rsidRDefault="00B36E8A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57DBF3F" w14:textId="77777777" w:rsidR="00B36E8A" w:rsidRPr="005E62F3" w:rsidRDefault="00B36E8A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Quanto à causa de rescisão contratual, </w:t>
      </w:r>
      <w:r w:rsidR="00F339DC" w:rsidRPr="005E62F3">
        <w:rPr>
          <w:rFonts w:ascii="Cambria" w:hAnsi="Cambria" w:cs="Arial"/>
        </w:rPr>
        <w:t xml:space="preserve">é importante </w:t>
      </w:r>
      <w:r w:rsidR="00437577" w:rsidRPr="005E62F3">
        <w:rPr>
          <w:rFonts w:ascii="Cambria" w:hAnsi="Cambria" w:cs="Arial"/>
        </w:rPr>
        <w:t xml:space="preserve">primeiramente </w:t>
      </w:r>
      <w:r w:rsidR="00F339DC" w:rsidRPr="005E62F3">
        <w:rPr>
          <w:rFonts w:ascii="Cambria" w:hAnsi="Cambria" w:cs="Arial"/>
        </w:rPr>
        <w:t>ressaltar que a sentença</w:t>
      </w:r>
      <w:r w:rsidR="005E14C8" w:rsidRPr="005E62F3">
        <w:rPr>
          <w:rFonts w:ascii="Cambria" w:hAnsi="Cambria" w:cs="Arial"/>
        </w:rPr>
        <w:t xml:space="preserve"> </w:t>
      </w:r>
      <w:r w:rsidR="00F339DC" w:rsidRPr="005E62F3">
        <w:rPr>
          <w:rFonts w:ascii="Cambria" w:hAnsi="Cambria" w:cs="Arial"/>
        </w:rPr>
        <w:t xml:space="preserve">proferida </w:t>
      </w:r>
      <w:r w:rsidR="005E14C8" w:rsidRPr="005E62F3">
        <w:rPr>
          <w:rFonts w:ascii="Cambria" w:hAnsi="Cambria" w:cs="Arial"/>
        </w:rPr>
        <w:t xml:space="preserve">pelo Magistrado da 1ª Vara Criminal </w:t>
      </w:r>
      <w:r w:rsidR="00F339DC" w:rsidRPr="005E62F3">
        <w:rPr>
          <w:rFonts w:ascii="Cambria" w:hAnsi="Cambria" w:cs="Arial"/>
        </w:rPr>
        <w:t>no processo oriundo da ocorrência registrada pela Reclamada foi ABSOLUT</w:t>
      </w:r>
      <w:r w:rsidR="00902E81" w:rsidRPr="005E62F3">
        <w:rPr>
          <w:rFonts w:ascii="Cambria" w:hAnsi="Cambria" w:cs="Arial"/>
        </w:rPr>
        <w:t xml:space="preserve">ÓRIA. O Julgador </w:t>
      </w:r>
      <w:r w:rsidR="00437577" w:rsidRPr="005E62F3">
        <w:rPr>
          <w:rFonts w:ascii="Cambria" w:hAnsi="Cambria" w:cs="Arial"/>
        </w:rPr>
        <w:t>reconhec</w:t>
      </w:r>
      <w:r w:rsidR="00902E81" w:rsidRPr="005E62F3">
        <w:rPr>
          <w:rFonts w:ascii="Cambria" w:hAnsi="Cambria" w:cs="Arial"/>
        </w:rPr>
        <w:t xml:space="preserve">eu </w:t>
      </w:r>
      <w:r w:rsidR="005E14C8" w:rsidRPr="005E62F3">
        <w:rPr>
          <w:rFonts w:ascii="Cambria" w:hAnsi="Cambria" w:cs="Arial"/>
        </w:rPr>
        <w:t>que a</w:t>
      </w:r>
      <w:r w:rsidR="00437577" w:rsidRPr="005E62F3">
        <w:rPr>
          <w:rFonts w:ascii="Cambria" w:hAnsi="Cambria" w:cs="Arial"/>
        </w:rPr>
        <w:t xml:space="preserve"> modificação do documento foi grosseira, incapaz de enganar o leitor</w:t>
      </w:r>
      <w:r w:rsidR="006D0D9F" w:rsidRPr="005E62F3">
        <w:rPr>
          <w:rFonts w:ascii="Cambria" w:hAnsi="Cambria" w:cs="Arial"/>
        </w:rPr>
        <w:t>, confessada pela Reclamante</w:t>
      </w:r>
      <w:r w:rsidR="00437577" w:rsidRPr="005E62F3">
        <w:rPr>
          <w:rFonts w:ascii="Cambria" w:hAnsi="Cambria" w:cs="Arial"/>
        </w:rPr>
        <w:t xml:space="preserve"> e motivada por circunstâncias próprias da relação contratual.</w:t>
      </w:r>
    </w:p>
    <w:p w14:paraId="741EBC55" w14:textId="77777777" w:rsidR="00FE417A" w:rsidRPr="005E62F3" w:rsidRDefault="00FE417A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5A2C112C" w14:textId="77777777" w:rsidR="00863822" w:rsidRPr="005E62F3" w:rsidRDefault="003B10FC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A Reclamada, c</w:t>
      </w:r>
      <w:r w:rsidR="00E30642" w:rsidRPr="005E62F3">
        <w:rPr>
          <w:rFonts w:ascii="Cambria" w:hAnsi="Cambria" w:cs="Arial"/>
        </w:rPr>
        <w:t xml:space="preserve">omo descrito anteriormente, nunca cumpriu com seus deveres de empregadora, uma vez que não </w:t>
      </w:r>
      <w:r w:rsidR="009869D3" w:rsidRPr="005E62F3">
        <w:rPr>
          <w:rFonts w:ascii="Cambria" w:hAnsi="Cambria" w:cs="Arial"/>
        </w:rPr>
        <w:t>registrou o contrato de trabalho, não recolheu FGTS nem INSS e</w:t>
      </w:r>
      <w:r w:rsidR="00FE417A" w:rsidRPr="005E62F3">
        <w:rPr>
          <w:rFonts w:ascii="Cambria" w:hAnsi="Cambria" w:cs="Arial"/>
        </w:rPr>
        <w:t xml:space="preserve"> </w:t>
      </w:r>
      <w:r w:rsidR="009869D3" w:rsidRPr="005E62F3">
        <w:rPr>
          <w:rFonts w:ascii="Cambria" w:hAnsi="Cambria" w:cs="Arial"/>
        </w:rPr>
        <w:t xml:space="preserve">diversas vezes destratou a Autora. </w:t>
      </w:r>
    </w:p>
    <w:p w14:paraId="679BAE68" w14:textId="77777777" w:rsidR="009869D3" w:rsidRPr="005E62F3" w:rsidRDefault="009869D3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Esta, por sua vez, encontrava-se</w:t>
      </w:r>
      <w:r w:rsidR="008B59B2" w:rsidRPr="005E62F3">
        <w:rPr>
          <w:rFonts w:ascii="Cambria" w:hAnsi="Cambria" w:cs="Arial"/>
        </w:rPr>
        <w:t xml:space="preserve"> </w:t>
      </w:r>
      <w:r w:rsidRPr="005E62F3">
        <w:rPr>
          <w:rFonts w:ascii="Cambria" w:hAnsi="Cambria" w:cs="Arial"/>
        </w:rPr>
        <w:t xml:space="preserve">com </w:t>
      </w:r>
      <w:r w:rsidR="008B59B2" w:rsidRPr="005E62F3">
        <w:rPr>
          <w:rFonts w:ascii="Cambria" w:hAnsi="Cambria" w:cs="Arial"/>
        </w:rPr>
        <w:t xml:space="preserve">sérios </w:t>
      </w:r>
      <w:r w:rsidRPr="005E62F3">
        <w:rPr>
          <w:rFonts w:ascii="Cambria" w:hAnsi="Cambria" w:cs="Arial"/>
        </w:rPr>
        <w:t>problemas de coluna</w:t>
      </w:r>
      <w:r w:rsidR="008B59B2" w:rsidRPr="005E62F3">
        <w:rPr>
          <w:rFonts w:ascii="Cambria" w:hAnsi="Cambria" w:cs="Arial"/>
        </w:rPr>
        <w:t xml:space="preserve">, com </w:t>
      </w:r>
      <w:r w:rsidRPr="005E62F3">
        <w:rPr>
          <w:rFonts w:ascii="Cambria" w:hAnsi="Cambria" w:cs="Arial"/>
        </w:rPr>
        <w:t>dores que lhe impediam de realizar suas atividades</w:t>
      </w:r>
      <w:r w:rsidR="007339B2" w:rsidRPr="005E62F3">
        <w:rPr>
          <w:rFonts w:ascii="Cambria" w:hAnsi="Cambria" w:cs="Arial"/>
        </w:rPr>
        <w:t xml:space="preserve"> normais t</w:t>
      </w:r>
      <w:r w:rsidR="004C3743" w:rsidRPr="005E62F3">
        <w:rPr>
          <w:rFonts w:ascii="Cambria" w:hAnsi="Cambria" w:cs="Arial"/>
        </w:rPr>
        <w:t>anto em casa quanto no trabalho, mas continuava a ser exigida alé</w:t>
      </w:r>
      <w:r w:rsidR="002B2452" w:rsidRPr="005E62F3">
        <w:rPr>
          <w:rFonts w:ascii="Cambria" w:hAnsi="Cambria" w:cs="Arial"/>
        </w:rPr>
        <w:t xml:space="preserve">m desta limitação </w:t>
      </w:r>
      <w:r w:rsidR="004C3743" w:rsidRPr="005E62F3">
        <w:rPr>
          <w:rFonts w:ascii="Cambria" w:hAnsi="Cambria" w:cs="Arial"/>
        </w:rPr>
        <w:t>pela Empregadora, que lhe negou o gozo do período de férias adquirido.</w:t>
      </w:r>
    </w:p>
    <w:p w14:paraId="5A7EBB6C" w14:textId="77777777" w:rsidR="004C3743" w:rsidRPr="005E62F3" w:rsidRDefault="004C3743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AE910CD" w14:textId="77777777" w:rsidR="004C3743" w:rsidRPr="005E62F3" w:rsidRDefault="004C3743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Nesta </w:t>
      </w:r>
      <w:r w:rsidR="00D17AA0" w:rsidRPr="005E62F3">
        <w:rPr>
          <w:rFonts w:ascii="Cambria" w:hAnsi="Cambria" w:cs="Arial"/>
        </w:rPr>
        <w:t xml:space="preserve">situação limítrofe, com a saúde física e psicológica abalada por todas as circunstâncias descritas, num ato impensado e desesperado, </w:t>
      </w:r>
      <w:r w:rsidR="005446DB" w:rsidRPr="005E62F3">
        <w:rPr>
          <w:rFonts w:ascii="Cambria" w:hAnsi="Cambria" w:cs="Arial"/>
        </w:rPr>
        <w:t xml:space="preserve">a Reclamante </w:t>
      </w:r>
      <w:r w:rsidR="00D17AA0" w:rsidRPr="005E62F3">
        <w:rPr>
          <w:rFonts w:ascii="Cambria" w:hAnsi="Cambria" w:cs="Arial"/>
        </w:rPr>
        <w:t>alterou o atestado médico, o que veio a ser usado como justificativa pela Ré para despedida.</w:t>
      </w:r>
    </w:p>
    <w:p w14:paraId="6A3657E5" w14:textId="77777777" w:rsidR="00D17AA0" w:rsidRPr="005E62F3" w:rsidRDefault="00D17AA0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1D6DAB6" w14:textId="77777777" w:rsidR="009869D3" w:rsidRPr="005E62F3" w:rsidRDefault="00D17AA0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Contudo, é clarividente que a culpa pela rescisão foi da própria Reclamada, que descumpriu as obrigações que legalmente lhe são impostas,</w:t>
      </w:r>
      <w:r w:rsidR="00B75707" w:rsidRPr="005E62F3">
        <w:rPr>
          <w:rFonts w:ascii="Cambria" w:hAnsi="Cambria" w:cs="Arial"/>
        </w:rPr>
        <w:t xml:space="preserve"> tratou com descaso, desrespeito a Autora e </w:t>
      </w:r>
      <w:r w:rsidR="00825E98" w:rsidRPr="005E62F3">
        <w:rPr>
          <w:rFonts w:ascii="Cambria" w:hAnsi="Cambria" w:cs="Arial"/>
        </w:rPr>
        <w:t xml:space="preserve">lhe </w:t>
      </w:r>
      <w:r w:rsidR="00B96E5D" w:rsidRPr="005E62F3">
        <w:rPr>
          <w:rFonts w:ascii="Cambria" w:hAnsi="Cambria" w:cs="Arial"/>
        </w:rPr>
        <w:t xml:space="preserve">impossibilitou o adequado tratamento de saúde e </w:t>
      </w:r>
      <w:r w:rsidR="00B75707" w:rsidRPr="005E62F3">
        <w:rPr>
          <w:rFonts w:ascii="Cambria" w:hAnsi="Cambria" w:cs="Arial"/>
        </w:rPr>
        <w:t xml:space="preserve">a </w:t>
      </w:r>
      <w:r w:rsidR="00B96E5D" w:rsidRPr="005E62F3">
        <w:rPr>
          <w:rFonts w:ascii="Cambria" w:hAnsi="Cambria" w:cs="Arial"/>
        </w:rPr>
        <w:t xml:space="preserve">busca de </w:t>
      </w:r>
      <w:r w:rsidR="009F3A4E" w:rsidRPr="005E62F3">
        <w:rPr>
          <w:rFonts w:ascii="Cambria" w:hAnsi="Cambria" w:cs="Arial"/>
        </w:rPr>
        <w:t xml:space="preserve">auxílio </w:t>
      </w:r>
      <w:r w:rsidR="00B96E5D" w:rsidRPr="005E62F3">
        <w:rPr>
          <w:rFonts w:ascii="Cambria" w:hAnsi="Cambria" w:cs="Arial"/>
        </w:rPr>
        <w:t>previdenciário.</w:t>
      </w:r>
    </w:p>
    <w:p w14:paraId="6A914EE2" w14:textId="77777777" w:rsidR="00437577" w:rsidRPr="005E62F3" w:rsidRDefault="00437577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638C1AFA" w14:textId="77777777" w:rsidR="001053A0" w:rsidRPr="005E62F3" w:rsidRDefault="00DA3599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Assim, faz jus a Autora a assinatura de sua CTPS, </w:t>
      </w:r>
      <w:r w:rsidR="001053A0" w:rsidRPr="005E62F3">
        <w:rPr>
          <w:rFonts w:ascii="Cambria" w:hAnsi="Cambria" w:cs="Arial"/>
        </w:rPr>
        <w:t xml:space="preserve">bem como o pagamento </w:t>
      </w:r>
      <w:r w:rsidRPr="005E62F3">
        <w:rPr>
          <w:rFonts w:ascii="Cambria" w:hAnsi="Cambria" w:cs="Arial"/>
        </w:rPr>
        <w:t xml:space="preserve">das verbas </w:t>
      </w:r>
      <w:r w:rsidR="001053A0" w:rsidRPr="005E62F3">
        <w:rPr>
          <w:rFonts w:ascii="Cambria" w:hAnsi="Cambria" w:cs="Arial"/>
        </w:rPr>
        <w:t xml:space="preserve">rescisórias </w:t>
      </w:r>
      <w:r w:rsidRPr="005E62F3">
        <w:rPr>
          <w:rFonts w:ascii="Cambria" w:hAnsi="Cambria" w:cs="Arial"/>
        </w:rPr>
        <w:t xml:space="preserve">advindas da despedida </w:t>
      </w:r>
      <w:r w:rsidR="00182E92" w:rsidRPr="005E62F3">
        <w:rPr>
          <w:rFonts w:ascii="Cambria" w:hAnsi="Cambria" w:cs="Arial"/>
        </w:rPr>
        <w:t xml:space="preserve">por iniciativa do empregador, </w:t>
      </w:r>
      <w:r w:rsidRPr="005E62F3">
        <w:rPr>
          <w:rFonts w:ascii="Cambria" w:hAnsi="Cambria" w:cs="Arial"/>
        </w:rPr>
        <w:t xml:space="preserve">sem justa causa e todas as demais verbas trabalhistas e previdenciárias </w:t>
      </w:r>
      <w:r w:rsidR="001053A0" w:rsidRPr="005E62F3">
        <w:rPr>
          <w:rFonts w:ascii="Cambria" w:hAnsi="Cambria" w:cs="Arial"/>
        </w:rPr>
        <w:t>que lhe foram sonegadas</w:t>
      </w:r>
      <w:r w:rsidRPr="005E62F3">
        <w:rPr>
          <w:rFonts w:ascii="Cambria" w:hAnsi="Cambria" w:cs="Arial"/>
        </w:rPr>
        <w:t xml:space="preserve"> durante o contrato</w:t>
      </w:r>
      <w:r w:rsidR="001053A0" w:rsidRPr="005E62F3">
        <w:rPr>
          <w:rFonts w:ascii="Cambria" w:hAnsi="Cambria" w:cs="Arial"/>
        </w:rPr>
        <w:t>.</w:t>
      </w:r>
    </w:p>
    <w:p w14:paraId="10F3D1B9" w14:textId="77777777" w:rsidR="001E388D" w:rsidRPr="005E62F3" w:rsidRDefault="001E388D" w:rsidP="00F53109">
      <w:pPr>
        <w:widowControl w:val="0"/>
        <w:spacing w:line="360" w:lineRule="auto"/>
        <w:ind w:firstLine="2279"/>
        <w:jc w:val="both"/>
        <w:rPr>
          <w:rFonts w:ascii="Cambria" w:hAnsi="Cambria" w:cs="Arial"/>
          <w:b/>
        </w:rPr>
      </w:pPr>
    </w:p>
    <w:p w14:paraId="74C16512" w14:textId="77777777" w:rsidR="00C30D34" w:rsidRPr="005E62F3" w:rsidRDefault="001053A0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5E62F3">
        <w:rPr>
          <w:rFonts w:ascii="Cambria" w:hAnsi="Cambria" w:cs="Arial"/>
          <w:b/>
        </w:rPr>
        <w:t xml:space="preserve">2.2 – </w:t>
      </w:r>
      <w:r w:rsidR="00C30D34" w:rsidRPr="005E62F3">
        <w:rPr>
          <w:rFonts w:ascii="Cambria" w:hAnsi="Cambria" w:cs="Arial"/>
          <w:b/>
        </w:rPr>
        <w:t>Das diferenças salariais</w:t>
      </w:r>
    </w:p>
    <w:p w14:paraId="3A4F4C97" w14:textId="77777777" w:rsidR="00922591" w:rsidRPr="005E62F3" w:rsidRDefault="00F53109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Nos termos das</w:t>
      </w:r>
      <w:r w:rsidR="00922591" w:rsidRPr="005E62F3">
        <w:rPr>
          <w:rFonts w:ascii="Cambria" w:hAnsi="Cambria" w:cs="Arial"/>
        </w:rPr>
        <w:t xml:space="preserve"> cláusulas 03 e 03 da</w:t>
      </w:r>
      <w:r w:rsidRPr="005E62F3">
        <w:rPr>
          <w:rFonts w:ascii="Cambria" w:hAnsi="Cambria" w:cs="Arial"/>
        </w:rPr>
        <w:t xml:space="preserve"> convenç</w:t>
      </w:r>
      <w:r w:rsidR="00922591" w:rsidRPr="005E62F3">
        <w:rPr>
          <w:rFonts w:ascii="Cambria" w:hAnsi="Cambria" w:cs="Arial"/>
        </w:rPr>
        <w:t>ão</w:t>
      </w:r>
      <w:r w:rsidRPr="005E62F3">
        <w:rPr>
          <w:rFonts w:ascii="Cambria" w:hAnsi="Cambria" w:cs="Arial"/>
        </w:rPr>
        <w:t xml:space="preserve"> coletiva da c</w:t>
      </w:r>
      <w:r w:rsidR="00922591" w:rsidRPr="005E62F3">
        <w:rPr>
          <w:rFonts w:ascii="Cambria" w:hAnsi="Cambria" w:cs="Arial"/>
        </w:rPr>
        <w:t>ategoria profissional d</w:t>
      </w:r>
      <w:r w:rsidR="002E0B68" w:rsidRPr="005E62F3">
        <w:rPr>
          <w:rFonts w:ascii="Cambria" w:hAnsi="Cambria" w:cs="Arial"/>
        </w:rPr>
        <w:t>a</w:t>
      </w:r>
      <w:r w:rsidR="00922591" w:rsidRPr="005E62F3">
        <w:rPr>
          <w:rFonts w:ascii="Cambria" w:hAnsi="Cambria" w:cs="Arial"/>
        </w:rPr>
        <w:t xml:space="preserve"> Autor</w:t>
      </w:r>
      <w:r w:rsidR="002E0B68" w:rsidRPr="005E62F3">
        <w:rPr>
          <w:rFonts w:ascii="Cambria" w:hAnsi="Cambria" w:cs="Arial"/>
        </w:rPr>
        <w:t>a</w:t>
      </w:r>
      <w:r w:rsidR="002802BC" w:rsidRPr="005E62F3">
        <w:rPr>
          <w:rFonts w:ascii="Cambria" w:hAnsi="Cambria" w:cs="Arial"/>
        </w:rPr>
        <w:t xml:space="preserve"> vigente no ano de 2013</w:t>
      </w:r>
      <w:r w:rsidR="00922591" w:rsidRPr="005E62F3">
        <w:rPr>
          <w:rFonts w:ascii="Cambria" w:hAnsi="Cambria" w:cs="Arial"/>
        </w:rPr>
        <w:t xml:space="preserve">, o salário que deveria </w:t>
      </w:r>
      <w:r w:rsidR="00762B65" w:rsidRPr="005E62F3">
        <w:rPr>
          <w:rFonts w:ascii="Cambria" w:hAnsi="Cambria" w:cs="Arial"/>
        </w:rPr>
        <w:t xml:space="preserve">ter-lhe </w:t>
      </w:r>
      <w:r w:rsidR="00922591" w:rsidRPr="005E62F3">
        <w:rPr>
          <w:rFonts w:ascii="Cambria" w:hAnsi="Cambria" w:cs="Arial"/>
        </w:rPr>
        <w:t>s</w:t>
      </w:r>
      <w:r w:rsidR="00762B65" w:rsidRPr="005E62F3">
        <w:rPr>
          <w:rFonts w:ascii="Cambria" w:hAnsi="Cambria" w:cs="Arial"/>
        </w:rPr>
        <w:t xml:space="preserve">ido </w:t>
      </w:r>
      <w:r w:rsidR="00922591" w:rsidRPr="005E62F3">
        <w:rPr>
          <w:rFonts w:ascii="Cambria" w:hAnsi="Cambria" w:cs="Arial"/>
        </w:rPr>
        <w:t>pago nos 90 dias do contrato de experiência era de R$ 428,00, passand</w:t>
      </w:r>
      <w:r w:rsidR="000250A8" w:rsidRPr="005E62F3">
        <w:rPr>
          <w:rFonts w:ascii="Cambria" w:hAnsi="Cambria" w:cs="Arial"/>
        </w:rPr>
        <w:t xml:space="preserve">o a R$ 500,00 após esse período e </w:t>
      </w:r>
      <w:r w:rsidR="00061F2D" w:rsidRPr="005E62F3">
        <w:rPr>
          <w:rFonts w:ascii="Cambria" w:hAnsi="Cambria" w:cs="Arial"/>
        </w:rPr>
        <w:t xml:space="preserve">a partir de janeiro de 2009, </w:t>
      </w:r>
      <w:r w:rsidR="000250A8" w:rsidRPr="005E62F3">
        <w:rPr>
          <w:rFonts w:ascii="Cambria" w:hAnsi="Cambria" w:cs="Arial"/>
        </w:rPr>
        <w:t xml:space="preserve">R$ 550,00, conforme </w:t>
      </w:r>
      <w:r w:rsidR="0014508C" w:rsidRPr="005E62F3">
        <w:rPr>
          <w:rFonts w:ascii="Cambria" w:hAnsi="Cambria" w:cs="Arial"/>
        </w:rPr>
        <w:t>cláusula</w:t>
      </w:r>
      <w:r w:rsidR="00B3520F" w:rsidRPr="005E62F3">
        <w:rPr>
          <w:rFonts w:ascii="Cambria" w:hAnsi="Cambria" w:cs="Arial"/>
        </w:rPr>
        <w:t xml:space="preserve"> terceira, quarta e quinta </w:t>
      </w:r>
      <w:r w:rsidR="000250A8" w:rsidRPr="005E62F3">
        <w:rPr>
          <w:rFonts w:ascii="Cambria" w:hAnsi="Cambria" w:cs="Arial"/>
        </w:rPr>
        <w:t>da convenção d</w:t>
      </w:r>
      <w:r w:rsidR="00BB4C3F" w:rsidRPr="005E62F3">
        <w:rPr>
          <w:rFonts w:ascii="Cambria" w:hAnsi="Cambria" w:cs="Arial"/>
        </w:rPr>
        <w:t xml:space="preserve">este último </w:t>
      </w:r>
      <w:r w:rsidR="000250A8" w:rsidRPr="005E62F3">
        <w:rPr>
          <w:rFonts w:ascii="Cambria" w:hAnsi="Cambria" w:cs="Arial"/>
        </w:rPr>
        <w:t>ano.</w:t>
      </w:r>
    </w:p>
    <w:p w14:paraId="0F3A09CF" w14:textId="77777777" w:rsidR="009447D5" w:rsidRPr="005E62F3" w:rsidRDefault="009447D5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0971295" w14:textId="77777777" w:rsidR="00484E40" w:rsidRPr="005E62F3" w:rsidRDefault="00295E7F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Nesta senda, </w:t>
      </w:r>
      <w:r w:rsidR="003131FD" w:rsidRPr="005E62F3">
        <w:rPr>
          <w:rFonts w:ascii="Cambria" w:hAnsi="Cambria" w:cs="Arial"/>
        </w:rPr>
        <w:t>tendo a Reclamante recebido salário mensal de R$ 42</w:t>
      </w:r>
      <w:r w:rsidR="002802BC" w:rsidRPr="005E62F3">
        <w:rPr>
          <w:rFonts w:ascii="Cambria" w:hAnsi="Cambria" w:cs="Arial"/>
        </w:rPr>
        <w:t>0,00 de Julho a outubro de 2013</w:t>
      </w:r>
      <w:r w:rsidR="003131FD" w:rsidRPr="005E62F3">
        <w:rPr>
          <w:rFonts w:ascii="Cambria" w:hAnsi="Cambria" w:cs="Arial"/>
        </w:rPr>
        <w:t xml:space="preserve"> e </w:t>
      </w:r>
      <w:r w:rsidR="002802BC" w:rsidRPr="005E62F3">
        <w:rPr>
          <w:rFonts w:ascii="Cambria" w:hAnsi="Cambria" w:cs="Arial"/>
        </w:rPr>
        <w:t>de R$ 500,00 de novembro de 2013</w:t>
      </w:r>
      <w:r w:rsidR="003131FD" w:rsidRPr="005E62F3">
        <w:rPr>
          <w:rFonts w:ascii="Cambria" w:hAnsi="Cambria" w:cs="Arial"/>
        </w:rPr>
        <w:t xml:space="preserve"> até a despedida, </w:t>
      </w:r>
      <w:r w:rsidR="0060487D" w:rsidRPr="005E62F3">
        <w:rPr>
          <w:rFonts w:ascii="Cambria" w:hAnsi="Cambria" w:cs="Arial"/>
        </w:rPr>
        <w:t xml:space="preserve">devem ser-lhe </w:t>
      </w:r>
      <w:r w:rsidR="00484E40" w:rsidRPr="005E62F3">
        <w:rPr>
          <w:rFonts w:ascii="Cambria" w:hAnsi="Cambria" w:cs="Arial"/>
        </w:rPr>
        <w:t>pagas as</w:t>
      </w:r>
      <w:r w:rsidRPr="005E62F3">
        <w:rPr>
          <w:rFonts w:ascii="Cambria" w:hAnsi="Cambria" w:cs="Arial"/>
        </w:rPr>
        <w:t xml:space="preserve"> diferenças</w:t>
      </w:r>
      <w:r w:rsidR="00686936" w:rsidRPr="005E62F3">
        <w:rPr>
          <w:rFonts w:ascii="Cambria" w:hAnsi="Cambria" w:cs="Arial"/>
        </w:rPr>
        <w:t xml:space="preserve"> entre este</w:t>
      </w:r>
      <w:r w:rsidR="003131FD" w:rsidRPr="005E62F3">
        <w:rPr>
          <w:rFonts w:ascii="Cambria" w:hAnsi="Cambria" w:cs="Arial"/>
        </w:rPr>
        <w:t>s</w:t>
      </w:r>
      <w:r w:rsidR="00686936" w:rsidRPr="005E62F3">
        <w:rPr>
          <w:rFonts w:ascii="Cambria" w:hAnsi="Cambria" w:cs="Arial"/>
        </w:rPr>
        <w:t xml:space="preserve"> e os valores </w:t>
      </w:r>
      <w:r w:rsidR="003131FD" w:rsidRPr="005E62F3">
        <w:rPr>
          <w:rFonts w:ascii="Cambria" w:hAnsi="Cambria" w:cs="Arial"/>
        </w:rPr>
        <w:t>esti</w:t>
      </w:r>
      <w:r w:rsidR="00537527" w:rsidRPr="005E62F3">
        <w:rPr>
          <w:rFonts w:ascii="Cambria" w:hAnsi="Cambria" w:cs="Arial"/>
        </w:rPr>
        <w:t>p</w:t>
      </w:r>
      <w:r w:rsidR="003131FD" w:rsidRPr="005E62F3">
        <w:rPr>
          <w:rFonts w:ascii="Cambria" w:hAnsi="Cambria" w:cs="Arial"/>
        </w:rPr>
        <w:t>u</w:t>
      </w:r>
      <w:r w:rsidR="00537527" w:rsidRPr="005E62F3">
        <w:rPr>
          <w:rFonts w:ascii="Cambria" w:hAnsi="Cambria" w:cs="Arial"/>
        </w:rPr>
        <w:t>l</w:t>
      </w:r>
      <w:r w:rsidR="003131FD" w:rsidRPr="005E62F3">
        <w:rPr>
          <w:rFonts w:ascii="Cambria" w:hAnsi="Cambria" w:cs="Arial"/>
        </w:rPr>
        <w:t xml:space="preserve">ados no instrumento coletivo, </w:t>
      </w:r>
      <w:r w:rsidR="00686936" w:rsidRPr="005E62F3">
        <w:rPr>
          <w:rFonts w:ascii="Cambria" w:hAnsi="Cambria" w:cs="Arial"/>
        </w:rPr>
        <w:t>com reflexo em todas as verbas trabalhistas</w:t>
      </w:r>
      <w:r w:rsidR="00185BF2" w:rsidRPr="005E62F3">
        <w:rPr>
          <w:rFonts w:ascii="Cambria" w:hAnsi="Cambria" w:cs="Arial"/>
        </w:rPr>
        <w:t>, previdenciárias</w:t>
      </w:r>
      <w:r w:rsidR="00686936" w:rsidRPr="005E62F3">
        <w:rPr>
          <w:rFonts w:ascii="Cambria" w:hAnsi="Cambria" w:cs="Arial"/>
        </w:rPr>
        <w:t xml:space="preserve"> e rescisórias, como férias, </w:t>
      </w:r>
      <w:r w:rsidR="000900FA" w:rsidRPr="005E62F3">
        <w:rPr>
          <w:rFonts w:ascii="Cambria" w:hAnsi="Cambria" w:cs="Arial"/>
        </w:rPr>
        <w:t>horas extras,</w:t>
      </w:r>
      <w:r w:rsidR="00353010" w:rsidRPr="005E62F3">
        <w:rPr>
          <w:rFonts w:ascii="Cambria" w:hAnsi="Cambria" w:cs="Arial"/>
        </w:rPr>
        <w:t xml:space="preserve"> RSR,</w:t>
      </w:r>
      <w:r w:rsidR="000900FA" w:rsidRPr="005E62F3">
        <w:rPr>
          <w:rFonts w:ascii="Cambria" w:hAnsi="Cambria" w:cs="Arial"/>
        </w:rPr>
        <w:t xml:space="preserve"> </w:t>
      </w:r>
      <w:r w:rsidR="00686936" w:rsidRPr="005E62F3">
        <w:rPr>
          <w:rFonts w:ascii="Cambria" w:hAnsi="Cambria" w:cs="Arial"/>
        </w:rPr>
        <w:t>13º,</w:t>
      </w:r>
      <w:r w:rsidR="00185BF2" w:rsidRPr="005E62F3">
        <w:rPr>
          <w:rFonts w:ascii="Cambria" w:hAnsi="Cambria" w:cs="Arial"/>
        </w:rPr>
        <w:t xml:space="preserve"> INSS,</w:t>
      </w:r>
      <w:r w:rsidR="00686936" w:rsidRPr="005E62F3">
        <w:rPr>
          <w:rFonts w:ascii="Cambria" w:hAnsi="Cambria" w:cs="Arial"/>
        </w:rPr>
        <w:t xml:space="preserve"> FGTS </w:t>
      </w:r>
      <w:r w:rsidR="00353BA1" w:rsidRPr="005E62F3">
        <w:rPr>
          <w:rFonts w:ascii="Cambria" w:hAnsi="Cambria" w:cs="Arial"/>
        </w:rPr>
        <w:t>+</w:t>
      </w:r>
      <w:r w:rsidR="00686936" w:rsidRPr="005E62F3">
        <w:rPr>
          <w:rFonts w:ascii="Cambria" w:hAnsi="Cambria" w:cs="Arial"/>
        </w:rPr>
        <w:t xml:space="preserve"> multa de 40%</w:t>
      </w:r>
      <w:r w:rsidR="00FF02FD" w:rsidRPr="005E62F3">
        <w:rPr>
          <w:rFonts w:ascii="Cambria" w:hAnsi="Cambria" w:cs="Arial"/>
        </w:rPr>
        <w:t>, etc.</w:t>
      </w:r>
    </w:p>
    <w:p w14:paraId="7EB0A36F" w14:textId="77777777" w:rsidR="00484E40" w:rsidRPr="005E62F3" w:rsidRDefault="00484E40" w:rsidP="00F53109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</w:p>
    <w:p w14:paraId="597ADA33" w14:textId="77777777" w:rsidR="00A00B8A" w:rsidRPr="005E62F3" w:rsidRDefault="00A00B8A" w:rsidP="004E47E9">
      <w:pPr>
        <w:widowControl w:val="0"/>
        <w:spacing w:line="360" w:lineRule="auto"/>
        <w:ind w:firstLine="2279"/>
        <w:jc w:val="both"/>
        <w:rPr>
          <w:rFonts w:ascii="Cambria" w:hAnsi="Cambria" w:cs="Arial"/>
          <w:b/>
        </w:rPr>
      </w:pPr>
    </w:p>
    <w:p w14:paraId="5911C08D" w14:textId="77777777" w:rsidR="00C30D34" w:rsidRPr="005E62F3" w:rsidRDefault="004E47E9" w:rsidP="004E47E9">
      <w:pPr>
        <w:widowControl w:val="0"/>
        <w:spacing w:line="360" w:lineRule="auto"/>
        <w:ind w:firstLine="2279"/>
        <w:jc w:val="both"/>
        <w:rPr>
          <w:rFonts w:ascii="Cambria" w:hAnsi="Cambria" w:cs="Arial"/>
          <w:b/>
        </w:rPr>
      </w:pPr>
      <w:r w:rsidRPr="005E62F3">
        <w:rPr>
          <w:rFonts w:ascii="Cambria" w:hAnsi="Cambria" w:cs="Arial"/>
          <w:b/>
        </w:rPr>
        <w:t>2.</w:t>
      </w:r>
      <w:r w:rsidR="001053A0" w:rsidRPr="005E62F3">
        <w:rPr>
          <w:rFonts w:ascii="Cambria" w:hAnsi="Cambria" w:cs="Arial"/>
          <w:b/>
        </w:rPr>
        <w:t>3</w:t>
      </w:r>
      <w:r w:rsidRPr="005E62F3">
        <w:rPr>
          <w:rFonts w:ascii="Cambria" w:hAnsi="Cambria" w:cs="Arial"/>
          <w:b/>
        </w:rPr>
        <w:t xml:space="preserve"> </w:t>
      </w:r>
      <w:r w:rsidR="00C30D34" w:rsidRPr="005E62F3">
        <w:rPr>
          <w:rFonts w:ascii="Cambria" w:hAnsi="Cambria" w:cs="Arial"/>
          <w:b/>
        </w:rPr>
        <w:t>–</w:t>
      </w:r>
      <w:r w:rsidRPr="005E62F3">
        <w:rPr>
          <w:rFonts w:ascii="Cambria" w:hAnsi="Cambria" w:cs="Arial"/>
          <w:b/>
        </w:rPr>
        <w:t xml:space="preserve"> </w:t>
      </w:r>
      <w:r w:rsidR="00C30D34" w:rsidRPr="005E62F3">
        <w:rPr>
          <w:rFonts w:ascii="Cambria" w:hAnsi="Cambria" w:cs="Arial"/>
          <w:b/>
        </w:rPr>
        <w:t>Das horas extras</w:t>
      </w:r>
    </w:p>
    <w:p w14:paraId="1914BBE3" w14:textId="77777777" w:rsidR="007A046C" w:rsidRPr="005E62F3" w:rsidRDefault="00A674CB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Embora contratada para laborar das 8h às 18h, com 2 horas de intervalo, de duas a três vezes por semana, a Autora elastecia sua jornada até às 20h/21h, a fim de fazer frente às encomendas de pastéis recebidas pela Reclamada. </w:t>
      </w:r>
    </w:p>
    <w:p w14:paraId="4B78C510" w14:textId="77777777" w:rsidR="007A046C" w:rsidRPr="005E62F3" w:rsidRDefault="007A046C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732CC93B" w14:textId="77777777" w:rsidR="00E376B9" w:rsidRPr="005E62F3" w:rsidRDefault="00E376B9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Assim, tendo em vista </w:t>
      </w:r>
      <w:r w:rsidR="003343DB" w:rsidRPr="005E62F3">
        <w:rPr>
          <w:rFonts w:ascii="Cambria" w:hAnsi="Cambria" w:cs="Arial"/>
        </w:rPr>
        <w:t xml:space="preserve">que </w:t>
      </w:r>
      <w:r w:rsidRPr="005E62F3">
        <w:rPr>
          <w:rFonts w:ascii="Cambria" w:hAnsi="Cambria" w:cs="Arial"/>
        </w:rPr>
        <w:t xml:space="preserve">a jornada </w:t>
      </w:r>
      <w:r w:rsidR="00F4523A" w:rsidRPr="005E62F3">
        <w:rPr>
          <w:rFonts w:ascii="Cambria" w:hAnsi="Cambria" w:cs="Arial"/>
        </w:rPr>
        <w:t>contrat</w:t>
      </w:r>
      <w:r w:rsidR="00281765" w:rsidRPr="005E62F3">
        <w:rPr>
          <w:rFonts w:ascii="Cambria" w:hAnsi="Cambria" w:cs="Arial"/>
        </w:rPr>
        <w:t xml:space="preserve">ualmente ajustada, de segunda a sexta-feira, deveria se encerrar às 18h e a efetivamente </w:t>
      </w:r>
      <w:r w:rsidR="00F4523A" w:rsidRPr="005E62F3">
        <w:rPr>
          <w:rFonts w:ascii="Cambria" w:hAnsi="Cambria" w:cs="Arial"/>
        </w:rPr>
        <w:t xml:space="preserve">realizada </w:t>
      </w:r>
      <w:r w:rsidR="003343DB" w:rsidRPr="005E62F3">
        <w:rPr>
          <w:rFonts w:ascii="Cambria" w:hAnsi="Cambria" w:cs="Arial"/>
        </w:rPr>
        <w:t xml:space="preserve">foi sempre </w:t>
      </w:r>
      <w:r w:rsidR="00281765" w:rsidRPr="005E62F3">
        <w:rPr>
          <w:rFonts w:ascii="Cambria" w:hAnsi="Cambria" w:cs="Arial"/>
        </w:rPr>
        <w:t xml:space="preserve">superior, findando-se em média 2 a 3 horas além, em pelo menos em dois ou três dias da semana, </w:t>
      </w:r>
      <w:r w:rsidR="00F4523A" w:rsidRPr="005E62F3">
        <w:rPr>
          <w:rFonts w:ascii="Cambria" w:hAnsi="Cambria" w:cs="Arial"/>
        </w:rPr>
        <w:t>deve</w:t>
      </w:r>
      <w:r w:rsidR="003343DB" w:rsidRPr="005E62F3">
        <w:rPr>
          <w:rFonts w:ascii="Cambria" w:hAnsi="Cambria" w:cs="Arial"/>
        </w:rPr>
        <w:t xml:space="preserve"> a Reclamada </w:t>
      </w:r>
      <w:r w:rsidR="00F4523A" w:rsidRPr="005E62F3">
        <w:rPr>
          <w:rFonts w:ascii="Cambria" w:hAnsi="Cambria" w:cs="Arial"/>
        </w:rPr>
        <w:t>ser</w:t>
      </w:r>
      <w:r w:rsidR="003343DB" w:rsidRPr="005E62F3">
        <w:rPr>
          <w:rFonts w:ascii="Cambria" w:hAnsi="Cambria" w:cs="Arial"/>
        </w:rPr>
        <w:t xml:space="preserve"> condenada ao pagamento das horas extras, </w:t>
      </w:r>
      <w:r w:rsidRPr="005E62F3">
        <w:rPr>
          <w:rFonts w:ascii="Cambria" w:hAnsi="Cambria" w:cs="Arial"/>
        </w:rPr>
        <w:t xml:space="preserve">com acréscimo de </w:t>
      </w:r>
      <w:r w:rsidR="005047CC" w:rsidRPr="005E62F3">
        <w:rPr>
          <w:rFonts w:ascii="Cambria" w:hAnsi="Cambria" w:cs="Arial"/>
        </w:rPr>
        <w:t xml:space="preserve">60%, </w:t>
      </w:r>
      <w:r w:rsidRPr="005E62F3">
        <w:rPr>
          <w:rFonts w:ascii="Cambria" w:hAnsi="Cambria" w:cs="Arial"/>
        </w:rPr>
        <w:t>nos termos da</w:t>
      </w:r>
      <w:r w:rsidR="00281765" w:rsidRPr="005E62F3">
        <w:rPr>
          <w:rFonts w:ascii="Cambria" w:hAnsi="Cambria" w:cs="Arial"/>
        </w:rPr>
        <w:t>s convenções coletivas</w:t>
      </w:r>
      <w:r w:rsidRPr="005E62F3">
        <w:rPr>
          <w:rFonts w:ascii="Cambria" w:hAnsi="Cambria" w:cs="Arial"/>
        </w:rPr>
        <w:t xml:space="preserve"> vigente</w:t>
      </w:r>
      <w:r w:rsidR="00281765" w:rsidRPr="005E62F3">
        <w:rPr>
          <w:rFonts w:ascii="Cambria" w:hAnsi="Cambria" w:cs="Arial"/>
        </w:rPr>
        <w:t>s, uma vez que nunca houve compensação nem remuneração do labor extraordinário</w:t>
      </w:r>
      <w:r w:rsidRPr="005E62F3">
        <w:rPr>
          <w:rFonts w:ascii="Cambria" w:hAnsi="Cambria" w:cs="Arial"/>
        </w:rPr>
        <w:t>.</w:t>
      </w:r>
    </w:p>
    <w:p w14:paraId="1830D525" w14:textId="77777777" w:rsidR="00763103" w:rsidRPr="005E62F3" w:rsidRDefault="00763103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246DB7E5" w14:textId="77777777" w:rsidR="00763103" w:rsidRPr="005E62F3" w:rsidRDefault="00763103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Por serem habituais, todas horas extras acima requeridas devem repercutir no pagamento das férias anuais e proporcionais com 1/3 de adicional, nas gratificações natalinas, nos repousos semanais remunerados e no FGTS e multa de 40%.</w:t>
      </w:r>
    </w:p>
    <w:p w14:paraId="2034A2A9" w14:textId="77777777" w:rsidR="00763103" w:rsidRPr="005E62F3" w:rsidRDefault="00763103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1E50F866" w14:textId="77777777" w:rsidR="00890AF9" w:rsidRPr="005E62F3" w:rsidRDefault="002D6A3B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5E62F3">
        <w:rPr>
          <w:rFonts w:ascii="Cambria" w:hAnsi="Cambria" w:cs="Arial"/>
          <w:b/>
        </w:rPr>
        <w:t>2.</w:t>
      </w:r>
      <w:r w:rsidR="00BA443E" w:rsidRPr="005E62F3">
        <w:rPr>
          <w:rFonts w:ascii="Cambria" w:hAnsi="Cambria" w:cs="Arial"/>
          <w:b/>
        </w:rPr>
        <w:t>4</w:t>
      </w:r>
      <w:r w:rsidRPr="005E62F3">
        <w:rPr>
          <w:rFonts w:ascii="Cambria" w:hAnsi="Cambria" w:cs="Arial"/>
          <w:b/>
        </w:rPr>
        <w:t xml:space="preserve"> </w:t>
      </w:r>
      <w:r w:rsidR="007D7E52" w:rsidRPr="005E62F3">
        <w:rPr>
          <w:rFonts w:ascii="Cambria" w:hAnsi="Cambria" w:cs="Arial"/>
          <w:b/>
        </w:rPr>
        <w:t>–</w:t>
      </w:r>
      <w:r w:rsidRPr="005E62F3">
        <w:rPr>
          <w:rFonts w:ascii="Cambria" w:hAnsi="Cambria" w:cs="Arial"/>
          <w:b/>
        </w:rPr>
        <w:t xml:space="preserve"> </w:t>
      </w:r>
      <w:r w:rsidR="009A11E5" w:rsidRPr="005E62F3">
        <w:rPr>
          <w:rFonts w:ascii="Cambria" w:hAnsi="Cambria" w:cs="Arial"/>
          <w:b/>
        </w:rPr>
        <w:t>Da ajuda educacional</w:t>
      </w:r>
    </w:p>
    <w:p w14:paraId="23563414" w14:textId="77777777" w:rsidR="009A11E5" w:rsidRPr="005E62F3" w:rsidRDefault="009A11E5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Con</w:t>
      </w:r>
      <w:r w:rsidR="00622AC1" w:rsidRPr="005E62F3">
        <w:rPr>
          <w:rFonts w:ascii="Cambria" w:hAnsi="Cambria" w:cs="Arial"/>
        </w:rPr>
        <w:t>forme previsto na cláusula 13.02</w:t>
      </w:r>
      <w:r w:rsidRPr="005E62F3">
        <w:rPr>
          <w:rFonts w:ascii="Cambria" w:hAnsi="Cambria" w:cs="Arial"/>
        </w:rPr>
        <w:t xml:space="preserve"> da </w:t>
      </w:r>
      <w:r w:rsidR="002802BC" w:rsidRPr="005E62F3">
        <w:rPr>
          <w:rFonts w:ascii="Cambria" w:hAnsi="Cambria" w:cs="Arial"/>
        </w:rPr>
        <w:t>convenção vigente no ano de 2013</w:t>
      </w:r>
      <w:r w:rsidRPr="005E62F3">
        <w:rPr>
          <w:rFonts w:ascii="Cambria" w:hAnsi="Cambria" w:cs="Arial"/>
        </w:rPr>
        <w:t xml:space="preserve"> e na cláusula décima</w:t>
      </w:r>
      <w:r w:rsidR="002802BC" w:rsidRPr="005E62F3">
        <w:rPr>
          <w:rFonts w:ascii="Cambria" w:hAnsi="Cambria" w:cs="Arial"/>
        </w:rPr>
        <w:t xml:space="preserve"> sexta da vigente no ano 2014</w:t>
      </w:r>
      <w:r w:rsidR="002D3EB6" w:rsidRPr="005E62F3">
        <w:rPr>
          <w:rFonts w:ascii="Cambria" w:hAnsi="Cambria" w:cs="Arial"/>
        </w:rPr>
        <w:t>,</w:t>
      </w:r>
      <w:r w:rsidR="00622AC1" w:rsidRPr="005E62F3">
        <w:rPr>
          <w:rFonts w:ascii="Cambria" w:hAnsi="Cambria" w:cs="Arial"/>
        </w:rPr>
        <w:t xml:space="preserve"> por ter um dependente, sua filha, em condição de estudante, a R</w:t>
      </w:r>
      <w:r w:rsidRPr="005E62F3">
        <w:rPr>
          <w:rFonts w:ascii="Cambria" w:hAnsi="Cambria" w:cs="Arial"/>
        </w:rPr>
        <w:t>eclamante faria jus</w:t>
      </w:r>
      <w:r w:rsidR="00622AC1" w:rsidRPr="005E62F3">
        <w:rPr>
          <w:rFonts w:ascii="Cambria" w:hAnsi="Cambria" w:cs="Arial"/>
        </w:rPr>
        <w:t xml:space="preserve"> </w:t>
      </w:r>
      <w:r w:rsidRPr="005E62F3">
        <w:rPr>
          <w:rFonts w:ascii="Cambria" w:hAnsi="Cambria" w:cs="Arial"/>
        </w:rPr>
        <w:t xml:space="preserve">a uma ajuda educacional, </w:t>
      </w:r>
      <w:r w:rsidR="00622AC1" w:rsidRPr="005E62F3">
        <w:rPr>
          <w:rFonts w:ascii="Cambria" w:hAnsi="Cambria" w:cs="Arial"/>
        </w:rPr>
        <w:t xml:space="preserve">que deveria ser </w:t>
      </w:r>
      <w:r w:rsidRPr="005E62F3">
        <w:rPr>
          <w:rFonts w:ascii="Cambria" w:hAnsi="Cambria" w:cs="Arial"/>
        </w:rPr>
        <w:t xml:space="preserve">paga até o mês de março de cada ano, no valor de R$ </w:t>
      </w:r>
      <w:r w:rsidR="00622AC1" w:rsidRPr="005E62F3">
        <w:rPr>
          <w:rFonts w:ascii="Cambria" w:hAnsi="Cambria" w:cs="Arial"/>
        </w:rPr>
        <w:t>88,81</w:t>
      </w:r>
      <w:r w:rsidRPr="005E62F3">
        <w:rPr>
          <w:rFonts w:ascii="Cambria" w:hAnsi="Cambria" w:cs="Arial"/>
        </w:rPr>
        <w:t xml:space="preserve"> e R$ </w:t>
      </w:r>
      <w:r w:rsidR="00622AC1" w:rsidRPr="005E62F3">
        <w:rPr>
          <w:rFonts w:ascii="Cambria" w:hAnsi="Cambria" w:cs="Arial"/>
        </w:rPr>
        <w:t>95,20</w:t>
      </w:r>
      <w:r w:rsidRPr="005E62F3">
        <w:rPr>
          <w:rFonts w:ascii="Cambria" w:hAnsi="Cambria" w:cs="Arial"/>
        </w:rPr>
        <w:t>, respectivamente.</w:t>
      </w:r>
    </w:p>
    <w:p w14:paraId="3D18A0A2" w14:textId="77777777" w:rsidR="009A11E5" w:rsidRPr="005E62F3" w:rsidRDefault="009A11E5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4D7379F" w14:textId="77777777" w:rsidR="009A11E5" w:rsidRPr="005E62F3" w:rsidRDefault="009A11E5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Ocorre que, apesar da ciência da Reclamada acerca d</w:t>
      </w:r>
      <w:r w:rsidR="00F42515" w:rsidRPr="005E62F3">
        <w:rPr>
          <w:rFonts w:ascii="Cambria" w:hAnsi="Cambria" w:cs="Arial"/>
        </w:rPr>
        <w:t>esta</w:t>
      </w:r>
      <w:r w:rsidRPr="005E62F3">
        <w:rPr>
          <w:rFonts w:ascii="Cambria" w:hAnsi="Cambria" w:cs="Arial"/>
        </w:rPr>
        <w:t xml:space="preserve"> condição</w:t>
      </w:r>
      <w:r w:rsidR="00F42515" w:rsidRPr="005E62F3">
        <w:rPr>
          <w:rFonts w:ascii="Cambria" w:hAnsi="Cambria" w:cs="Arial"/>
        </w:rPr>
        <w:t>,</w:t>
      </w:r>
      <w:r w:rsidR="008E2162" w:rsidRPr="005E62F3">
        <w:rPr>
          <w:rFonts w:ascii="Cambria" w:hAnsi="Cambria" w:cs="Arial"/>
        </w:rPr>
        <w:t xml:space="preserve"> não efetuou o pagamento dos valores devidos, motivo pelo qual deve ser condenada a indenizar o montante total, acrescido de juros e correção</w:t>
      </w:r>
      <w:r w:rsidR="00295811" w:rsidRPr="005E62F3">
        <w:rPr>
          <w:rFonts w:ascii="Cambria" w:hAnsi="Cambria" w:cs="Arial"/>
        </w:rPr>
        <w:t xml:space="preserve"> monetária.</w:t>
      </w:r>
    </w:p>
    <w:p w14:paraId="7F7DC79E" w14:textId="77777777" w:rsidR="001E7E45" w:rsidRPr="005E62F3" w:rsidRDefault="001E7E45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175FF827" w14:textId="77777777" w:rsidR="00890AF9" w:rsidRPr="005E62F3" w:rsidRDefault="002D6A3B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5E62F3">
        <w:rPr>
          <w:rFonts w:ascii="Cambria" w:hAnsi="Cambria" w:cs="Arial"/>
          <w:b/>
        </w:rPr>
        <w:t>2.</w:t>
      </w:r>
      <w:r w:rsidR="00A962F5" w:rsidRPr="005E62F3">
        <w:rPr>
          <w:rFonts w:ascii="Cambria" w:hAnsi="Cambria" w:cs="Arial"/>
          <w:b/>
        </w:rPr>
        <w:t>5</w:t>
      </w:r>
      <w:r w:rsidR="000E77D2" w:rsidRPr="005E62F3">
        <w:rPr>
          <w:rFonts w:ascii="Cambria" w:hAnsi="Cambria" w:cs="Arial"/>
          <w:b/>
        </w:rPr>
        <w:t xml:space="preserve"> –</w:t>
      </w:r>
      <w:r w:rsidRPr="005E62F3">
        <w:rPr>
          <w:rFonts w:ascii="Cambria" w:hAnsi="Cambria" w:cs="Arial"/>
          <w:b/>
        </w:rPr>
        <w:t xml:space="preserve"> </w:t>
      </w:r>
      <w:r w:rsidR="00890AF9" w:rsidRPr="005E62F3">
        <w:rPr>
          <w:rFonts w:ascii="Cambria" w:hAnsi="Cambria" w:cs="Arial"/>
          <w:b/>
        </w:rPr>
        <w:t>Do FGTS</w:t>
      </w:r>
    </w:p>
    <w:p w14:paraId="57BFBE78" w14:textId="77777777" w:rsidR="00A962F5" w:rsidRPr="005E62F3" w:rsidRDefault="00AC2254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A</w:t>
      </w:r>
      <w:r w:rsidR="00890AF9" w:rsidRPr="005E62F3">
        <w:rPr>
          <w:rFonts w:ascii="Cambria" w:hAnsi="Cambria" w:cs="Arial"/>
        </w:rPr>
        <w:t xml:space="preserve"> Reclamante trabalhou para a </w:t>
      </w:r>
      <w:r w:rsidR="00A962F5" w:rsidRPr="005E62F3">
        <w:rPr>
          <w:rFonts w:ascii="Cambria" w:hAnsi="Cambria" w:cs="Arial"/>
        </w:rPr>
        <w:t xml:space="preserve">Reclamada </w:t>
      </w:r>
      <w:r w:rsidR="00890AF9" w:rsidRPr="005E62F3">
        <w:rPr>
          <w:rFonts w:ascii="Cambria" w:hAnsi="Cambria" w:cs="Arial"/>
        </w:rPr>
        <w:t xml:space="preserve">durante o período compreendido entre </w:t>
      </w:r>
      <w:r w:rsidR="00A962F5" w:rsidRPr="005E62F3">
        <w:rPr>
          <w:rFonts w:ascii="Cambria" w:hAnsi="Cambria" w:cs="Arial"/>
        </w:rPr>
        <w:t>14/0</w:t>
      </w:r>
      <w:r w:rsidRPr="005E62F3">
        <w:rPr>
          <w:rFonts w:ascii="Cambria" w:hAnsi="Cambria" w:cs="Arial"/>
        </w:rPr>
        <w:t>7</w:t>
      </w:r>
      <w:r w:rsidR="002802BC" w:rsidRPr="005E62F3">
        <w:rPr>
          <w:rFonts w:ascii="Cambria" w:hAnsi="Cambria" w:cs="Arial"/>
        </w:rPr>
        <w:t>/2013</w:t>
      </w:r>
      <w:r w:rsidR="00890AF9" w:rsidRPr="005E62F3">
        <w:rPr>
          <w:rFonts w:ascii="Cambria" w:hAnsi="Cambria" w:cs="Arial"/>
        </w:rPr>
        <w:t xml:space="preserve"> e </w:t>
      </w:r>
      <w:r w:rsidRPr="005E62F3">
        <w:rPr>
          <w:rFonts w:ascii="Cambria" w:hAnsi="Cambria" w:cs="Arial"/>
        </w:rPr>
        <w:t>30</w:t>
      </w:r>
      <w:r w:rsidR="00A962F5" w:rsidRPr="005E62F3">
        <w:rPr>
          <w:rFonts w:ascii="Cambria" w:hAnsi="Cambria" w:cs="Arial"/>
        </w:rPr>
        <w:t>/11</w:t>
      </w:r>
      <w:r w:rsidR="00890AF9" w:rsidRPr="005E62F3">
        <w:rPr>
          <w:rFonts w:ascii="Cambria" w:hAnsi="Cambria" w:cs="Arial"/>
        </w:rPr>
        <w:t>/</w:t>
      </w:r>
      <w:r w:rsidR="00A962F5" w:rsidRPr="005E62F3">
        <w:rPr>
          <w:rFonts w:ascii="Cambria" w:hAnsi="Cambria" w:cs="Arial"/>
        </w:rPr>
        <w:t>2</w:t>
      </w:r>
      <w:r w:rsidR="002802BC" w:rsidRPr="005E62F3">
        <w:rPr>
          <w:rFonts w:ascii="Cambria" w:hAnsi="Cambria" w:cs="Arial"/>
        </w:rPr>
        <w:t>014</w:t>
      </w:r>
      <w:r w:rsidR="00890AF9" w:rsidRPr="005E62F3">
        <w:rPr>
          <w:rFonts w:ascii="Cambria" w:hAnsi="Cambria" w:cs="Arial"/>
        </w:rPr>
        <w:t xml:space="preserve">. Durante este lapso temporal não foi efetuado nenhum depósito para o FGTS. </w:t>
      </w:r>
    </w:p>
    <w:p w14:paraId="71FAD450" w14:textId="77777777" w:rsidR="00A962F5" w:rsidRPr="005E62F3" w:rsidRDefault="00A962F5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3EAFEF48" w14:textId="77777777" w:rsidR="00890AF9" w:rsidRPr="005E62F3" w:rsidRDefault="00890AF9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Segundo a Súmula 362 do TST e Súmula 210 do STJ, a prescrição do direito de reclamar contra o não recolhimento do fundo é trintenária. Portando, não ocorreu a prescrição do direito trabalhista ao FGTS, devendo a Reclamada ser condenada ao pagamento do valor relativo </w:t>
      </w:r>
      <w:r w:rsidR="00DD148F" w:rsidRPr="005E62F3">
        <w:rPr>
          <w:rFonts w:ascii="Cambria" w:hAnsi="Cambria" w:cs="Arial"/>
        </w:rPr>
        <w:t>a</w:t>
      </w:r>
      <w:r w:rsidRPr="005E62F3">
        <w:rPr>
          <w:rFonts w:ascii="Cambria" w:hAnsi="Cambria" w:cs="Arial"/>
        </w:rPr>
        <w:t xml:space="preserve"> todo o período contratual.</w:t>
      </w:r>
    </w:p>
    <w:p w14:paraId="7E7B7E7C" w14:textId="77777777" w:rsidR="00890AF9" w:rsidRPr="005E62F3" w:rsidRDefault="00890AF9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62B05960" w14:textId="77777777" w:rsidR="00890AF9" w:rsidRPr="005E62F3" w:rsidRDefault="00890AF9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Ainda, tendo ocorrido a despedida sem justa causa do Reclamante, é devido </w:t>
      </w:r>
      <w:r w:rsidR="00AC2254" w:rsidRPr="005E62F3">
        <w:rPr>
          <w:rFonts w:ascii="Cambria" w:hAnsi="Cambria" w:cs="Arial"/>
        </w:rPr>
        <w:t>pela Reclamada</w:t>
      </w:r>
      <w:r w:rsidRPr="005E62F3">
        <w:rPr>
          <w:rFonts w:ascii="Cambria" w:hAnsi="Cambria" w:cs="Arial"/>
        </w:rPr>
        <w:t xml:space="preserve"> </w:t>
      </w:r>
      <w:r w:rsidR="00DD148F" w:rsidRPr="005E62F3">
        <w:rPr>
          <w:rFonts w:ascii="Cambria" w:hAnsi="Cambria" w:cs="Arial"/>
        </w:rPr>
        <w:t>também</w:t>
      </w:r>
      <w:r w:rsidRPr="005E62F3">
        <w:rPr>
          <w:rFonts w:ascii="Cambria" w:hAnsi="Cambria" w:cs="Arial"/>
        </w:rPr>
        <w:t xml:space="preserve"> a multa de 40% sobre os valores totais, inclusive do período do aviso-prévio não fornecido, corrigidos monetariamente e acrescidos de juros, de acordo com a Súmula 305 do TST.</w:t>
      </w:r>
    </w:p>
    <w:p w14:paraId="22619B4F" w14:textId="77777777" w:rsidR="00890AF9" w:rsidRPr="005E62F3" w:rsidRDefault="00890AF9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158FDA9A" w14:textId="77777777" w:rsidR="00890AF9" w:rsidRPr="005E62F3" w:rsidRDefault="002D6A3B" w:rsidP="00EE2C4F">
      <w:pPr>
        <w:widowControl w:val="0"/>
        <w:spacing w:line="360" w:lineRule="auto"/>
        <w:ind w:firstLine="2268"/>
        <w:rPr>
          <w:rFonts w:ascii="Cambria" w:hAnsi="Cambria" w:cs="Arial"/>
          <w:b/>
        </w:rPr>
      </w:pPr>
      <w:r w:rsidRPr="005E62F3">
        <w:rPr>
          <w:rFonts w:ascii="Cambria" w:hAnsi="Cambria" w:cs="Arial"/>
          <w:b/>
        </w:rPr>
        <w:t>2.</w:t>
      </w:r>
      <w:r w:rsidR="000E77D2" w:rsidRPr="005E62F3">
        <w:rPr>
          <w:rFonts w:ascii="Cambria" w:hAnsi="Cambria" w:cs="Arial"/>
          <w:b/>
        </w:rPr>
        <w:t>6</w:t>
      </w:r>
      <w:r w:rsidRPr="005E62F3">
        <w:rPr>
          <w:rFonts w:ascii="Cambria" w:hAnsi="Cambria" w:cs="Arial"/>
          <w:b/>
        </w:rPr>
        <w:t xml:space="preserve"> </w:t>
      </w:r>
      <w:r w:rsidR="00C7189C" w:rsidRPr="005E62F3">
        <w:rPr>
          <w:rFonts w:ascii="Cambria" w:hAnsi="Cambria" w:cs="Arial"/>
          <w:b/>
        </w:rPr>
        <w:t xml:space="preserve">– </w:t>
      </w:r>
      <w:r w:rsidR="00890AF9" w:rsidRPr="005E62F3">
        <w:rPr>
          <w:rFonts w:ascii="Cambria" w:hAnsi="Cambria" w:cs="Arial"/>
          <w:b/>
        </w:rPr>
        <w:t>Do Aviso Prévio</w:t>
      </w:r>
    </w:p>
    <w:p w14:paraId="4AC20290" w14:textId="77777777" w:rsidR="00890AF9" w:rsidRPr="005E62F3" w:rsidRDefault="00890AF9" w:rsidP="00EE2C4F">
      <w:pPr>
        <w:spacing w:line="360" w:lineRule="auto"/>
        <w:ind w:firstLine="2268"/>
        <w:jc w:val="both"/>
        <w:rPr>
          <w:rFonts w:ascii="Cambria" w:hAnsi="Cambria" w:cs="Arial"/>
          <w:sz w:val="20"/>
          <w:szCs w:val="20"/>
        </w:rPr>
      </w:pPr>
      <w:r w:rsidRPr="005E62F3">
        <w:rPr>
          <w:rFonts w:ascii="Cambria" w:hAnsi="Cambria" w:cs="Arial"/>
        </w:rPr>
        <w:t xml:space="preserve">O aviso prévio é um direito garantido pelo art. 487, da CLT, </w:t>
      </w:r>
      <w:r w:rsidR="00DD148F" w:rsidRPr="005E62F3">
        <w:rPr>
          <w:rFonts w:ascii="Cambria" w:hAnsi="Cambria" w:cs="Arial"/>
        </w:rPr>
        <w:t>para os contratados por tempo indeterminado</w:t>
      </w:r>
      <w:r w:rsidR="00C2657B" w:rsidRPr="005E62F3">
        <w:rPr>
          <w:rFonts w:ascii="Cambria" w:hAnsi="Cambria" w:cs="Arial"/>
        </w:rPr>
        <w:t>, devendo seu prazo ser computado no tempo de trabalho.</w:t>
      </w:r>
    </w:p>
    <w:p w14:paraId="0FE92622" w14:textId="77777777" w:rsidR="00256CEB" w:rsidRPr="005E62F3" w:rsidRDefault="00256CEB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E689554" w14:textId="77777777" w:rsidR="00890AF9" w:rsidRPr="005E62F3" w:rsidRDefault="00DD148F" w:rsidP="00EE2C4F">
      <w:pPr>
        <w:spacing w:line="360" w:lineRule="auto"/>
        <w:ind w:firstLine="2268"/>
        <w:jc w:val="both"/>
        <w:rPr>
          <w:rFonts w:ascii="Cambria" w:hAnsi="Cambria" w:cs="Arial"/>
          <w:b/>
        </w:rPr>
      </w:pPr>
      <w:r w:rsidRPr="005E62F3">
        <w:rPr>
          <w:rFonts w:ascii="Cambria" w:hAnsi="Cambria" w:cs="Arial"/>
        </w:rPr>
        <w:t xml:space="preserve">Contudo, </w:t>
      </w:r>
      <w:r w:rsidR="00DB4B3B" w:rsidRPr="005E62F3">
        <w:rPr>
          <w:rFonts w:ascii="Cambria" w:hAnsi="Cambria" w:cs="Arial"/>
        </w:rPr>
        <w:t>a</w:t>
      </w:r>
      <w:r w:rsidRPr="005E62F3">
        <w:rPr>
          <w:rFonts w:ascii="Cambria" w:hAnsi="Cambria" w:cs="Arial"/>
        </w:rPr>
        <w:t xml:space="preserve"> Reclamante não foi pré-avisad</w:t>
      </w:r>
      <w:r w:rsidR="00DB4B3B" w:rsidRPr="005E62F3">
        <w:rPr>
          <w:rFonts w:ascii="Cambria" w:hAnsi="Cambria" w:cs="Arial"/>
        </w:rPr>
        <w:t>a</w:t>
      </w:r>
      <w:r w:rsidRPr="005E62F3">
        <w:rPr>
          <w:rFonts w:ascii="Cambria" w:hAnsi="Cambria" w:cs="Arial"/>
        </w:rPr>
        <w:t xml:space="preserve"> da </w:t>
      </w:r>
      <w:r w:rsidR="00256CEB" w:rsidRPr="005E62F3">
        <w:rPr>
          <w:rFonts w:ascii="Cambria" w:hAnsi="Cambria" w:cs="Arial"/>
        </w:rPr>
        <w:t>despedida</w:t>
      </w:r>
      <w:r w:rsidRPr="005E62F3">
        <w:rPr>
          <w:rFonts w:ascii="Cambria" w:hAnsi="Cambria" w:cs="Arial"/>
        </w:rPr>
        <w:t xml:space="preserve">, tampouco recebeu o valor correspondente, </w:t>
      </w:r>
      <w:r w:rsidR="00890AF9" w:rsidRPr="005E62F3">
        <w:rPr>
          <w:rFonts w:ascii="Cambria" w:hAnsi="Cambria" w:cs="Arial"/>
        </w:rPr>
        <w:t>faz</w:t>
      </w:r>
      <w:r w:rsidRPr="005E62F3">
        <w:rPr>
          <w:rFonts w:ascii="Cambria" w:hAnsi="Cambria" w:cs="Arial"/>
        </w:rPr>
        <w:t>endo</w:t>
      </w:r>
      <w:r w:rsidR="00890AF9" w:rsidRPr="005E62F3">
        <w:rPr>
          <w:rFonts w:ascii="Cambria" w:hAnsi="Cambria" w:cs="Arial"/>
        </w:rPr>
        <w:t xml:space="preserve"> jus </w:t>
      </w:r>
      <w:r w:rsidRPr="005E62F3">
        <w:rPr>
          <w:rFonts w:ascii="Cambria" w:hAnsi="Cambria" w:cs="Arial"/>
        </w:rPr>
        <w:t xml:space="preserve">à </w:t>
      </w:r>
      <w:r w:rsidR="00785093" w:rsidRPr="005E62F3">
        <w:rPr>
          <w:rFonts w:ascii="Cambria" w:hAnsi="Cambria" w:cs="Arial"/>
        </w:rPr>
        <w:t xml:space="preserve">indenização do </w:t>
      </w:r>
      <w:r w:rsidR="00890AF9" w:rsidRPr="005E62F3">
        <w:rPr>
          <w:rFonts w:ascii="Cambria" w:hAnsi="Cambria" w:cs="Arial"/>
        </w:rPr>
        <w:t>valor referente ao aviso prévio indenizado, devidamente atualizado</w:t>
      </w:r>
      <w:r w:rsidR="00E75B8C" w:rsidRPr="005E62F3">
        <w:rPr>
          <w:rFonts w:ascii="Cambria" w:hAnsi="Cambria" w:cs="Arial"/>
        </w:rPr>
        <w:t xml:space="preserve"> e corrigido</w:t>
      </w:r>
      <w:r w:rsidR="00890AF9" w:rsidRPr="005E62F3">
        <w:rPr>
          <w:rFonts w:ascii="Cambria" w:hAnsi="Cambria" w:cs="Arial"/>
        </w:rPr>
        <w:t>, com os reflexos legais</w:t>
      </w:r>
      <w:r w:rsidR="00C2657B" w:rsidRPr="005E62F3">
        <w:rPr>
          <w:rFonts w:ascii="Cambria" w:hAnsi="Cambria" w:cs="Arial"/>
        </w:rPr>
        <w:t>, com a projeção do período</w:t>
      </w:r>
      <w:r w:rsidR="00256CEB" w:rsidRPr="005E62F3">
        <w:rPr>
          <w:rFonts w:ascii="Cambria" w:hAnsi="Cambria" w:cs="Arial"/>
        </w:rPr>
        <w:t xml:space="preserve"> em seu contrato</w:t>
      </w:r>
      <w:r w:rsidR="00DB4B3B" w:rsidRPr="005E62F3">
        <w:rPr>
          <w:rFonts w:ascii="Cambria" w:hAnsi="Cambria" w:cs="Arial"/>
        </w:rPr>
        <w:t>,</w:t>
      </w:r>
      <w:r w:rsidR="00C2657B" w:rsidRPr="005E62F3">
        <w:rPr>
          <w:rFonts w:ascii="Cambria" w:hAnsi="Cambria" w:cs="Arial"/>
        </w:rPr>
        <w:t xml:space="preserve"> a fim de estabelecer a data correta da rescisão.</w:t>
      </w:r>
    </w:p>
    <w:p w14:paraId="0D35B373" w14:textId="77777777" w:rsidR="001E3C05" w:rsidRPr="005E62F3" w:rsidRDefault="001E3C05" w:rsidP="00EE2C4F">
      <w:pPr>
        <w:widowControl w:val="0"/>
        <w:spacing w:line="360" w:lineRule="auto"/>
        <w:ind w:firstLine="2268"/>
        <w:rPr>
          <w:rFonts w:ascii="Cambria" w:hAnsi="Cambria" w:cs="Arial"/>
          <w:b/>
        </w:rPr>
      </w:pPr>
    </w:p>
    <w:p w14:paraId="60320709" w14:textId="77777777" w:rsidR="00890AF9" w:rsidRPr="005E62F3" w:rsidRDefault="002D6A3B" w:rsidP="00EE2C4F">
      <w:pPr>
        <w:widowControl w:val="0"/>
        <w:spacing w:line="360" w:lineRule="auto"/>
        <w:ind w:firstLine="2268"/>
        <w:rPr>
          <w:rFonts w:ascii="Cambria" w:hAnsi="Cambria" w:cs="Arial"/>
          <w:b/>
        </w:rPr>
      </w:pPr>
      <w:r w:rsidRPr="005E62F3">
        <w:rPr>
          <w:rFonts w:ascii="Cambria" w:hAnsi="Cambria" w:cs="Arial"/>
          <w:b/>
        </w:rPr>
        <w:t>2.</w:t>
      </w:r>
      <w:r w:rsidR="000E77D2" w:rsidRPr="005E62F3">
        <w:rPr>
          <w:rFonts w:ascii="Cambria" w:hAnsi="Cambria" w:cs="Arial"/>
          <w:b/>
        </w:rPr>
        <w:t>7</w:t>
      </w:r>
      <w:r w:rsidRPr="005E62F3">
        <w:rPr>
          <w:rFonts w:ascii="Cambria" w:hAnsi="Cambria" w:cs="Arial"/>
          <w:b/>
        </w:rPr>
        <w:t xml:space="preserve"> </w:t>
      </w:r>
      <w:r w:rsidR="00C7189C" w:rsidRPr="005E62F3">
        <w:rPr>
          <w:rFonts w:ascii="Cambria" w:hAnsi="Cambria" w:cs="Arial"/>
          <w:b/>
        </w:rPr>
        <w:t>–</w:t>
      </w:r>
      <w:r w:rsidRPr="005E62F3">
        <w:rPr>
          <w:rFonts w:ascii="Cambria" w:hAnsi="Cambria" w:cs="Arial"/>
          <w:b/>
        </w:rPr>
        <w:t xml:space="preserve"> </w:t>
      </w:r>
      <w:r w:rsidR="00890AF9" w:rsidRPr="005E62F3">
        <w:rPr>
          <w:rFonts w:ascii="Cambria" w:hAnsi="Cambria" w:cs="Arial"/>
          <w:b/>
        </w:rPr>
        <w:t>Das Férias e 13º salários</w:t>
      </w:r>
    </w:p>
    <w:p w14:paraId="7A44D050" w14:textId="77777777" w:rsidR="003F7BEB" w:rsidRPr="005E62F3" w:rsidRDefault="005B5E9A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A</w:t>
      </w:r>
      <w:r w:rsidR="00890AF9" w:rsidRPr="005E62F3">
        <w:rPr>
          <w:rFonts w:ascii="Cambria" w:hAnsi="Cambria" w:cs="Arial"/>
        </w:rPr>
        <w:t xml:space="preserve"> Reclamante trabalhou </w:t>
      </w:r>
      <w:r w:rsidR="003F7BEB" w:rsidRPr="005E62F3">
        <w:rPr>
          <w:rFonts w:ascii="Cambria" w:hAnsi="Cambria" w:cs="Arial"/>
        </w:rPr>
        <w:t xml:space="preserve">efetivamente por mais de </w:t>
      </w:r>
      <w:r w:rsidR="0033421D" w:rsidRPr="005E62F3">
        <w:rPr>
          <w:rFonts w:ascii="Cambria" w:hAnsi="Cambria" w:cs="Arial"/>
        </w:rPr>
        <w:t>16</w:t>
      </w:r>
      <w:r w:rsidR="003F7BEB" w:rsidRPr="005E62F3">
        <w:rPr>
          <w:rFonts w:ascii="Cambria" w:hAnsi="Cambria" w:cs="Arial"/>
        </w:rPr>
        <w:t xml:space="preserve"> meses </w:t>
      </w:r>
      <w:r w:rsidR="00890AF9" w:rsidRPr="005E62F3">
        <w:rPr>
          <w:rFonts w:ascii="Cambria" w:hAnsi="Cambria" w:cs="Arial"/>
        </w:rPr>
        <w:t xml:space="preserve">para </w:t>
      </w:r>
      <w:r w:rsidR="003F7BEB" w:rsidRPr="005E62F3">
        <w:rPr>
          <w:rFonts w:ascii="Cambria" w:hAnsi="Cambria" w:cs="Arial"/>
        </w:rPr>
        <w:t>a</w:t>
      </w:r>
      <w:r w:rsidR="00890AF9" w:rsidRPr="005E62F3">
        <w:rPr>
          <w:rFonts w:ascii="Cambria" w:hAnsi="Cambria" w:cs="Arial"/>
        </w:rPr>
        <w:t xml:space="preserve"> Reclamad</w:t>
      </w:r>
      <w:r w:rsidR="003F7BEB" w:rsidRPr="005E62F3">
        <w:rPr>
          <w:rFonts w:ascii="Cambria" w:hAnsi="Cambria" w:cs="Arial"/>
        </w:rPr>
        <w:t>a</w:t>
      </w:r>
      <w:r w:rsidR="00890AF9" w:rsidRPr="005E62F3">
        <w:rPr>
          <w:rFonts w:ascii="Cambria" w:hAnsi="Cambria" w:cs="Arial"/>
        </w:rPr>
        <w:t>, fazendo jus ao pagamento de</w:t>
      </w:r>
      <w:r w:rsidR="003F7BEB" w:rsidRPr="005E62F3">
        <w:rPr>
          <w:rFonts w:ascii="Cambria" w:hAnsi="Cambria" w:cs="Arial"/>
        </w:rPr>
        <w:t xml:space="preserve"> um período de</w:t>
      </w:r>
      <w:r w:rsidR="00890AF9" w:rsidRPr="005E62F3">
        <w:rPr>
          <w:rFonts w:ascii="Cambria" w:hAnsi="Cambria" w:cs="Arial"/>
        </w:rPr>
        <w:t xml:space="preserve"> férias</w:t>
      </w:r>
      <w:r w:rsidR="00DA5A70" w:rsidRPr="005E62F3">
        <w:rPr>
          <w:rFonts w:ascii="Cambria" w:hAnsi="Cambria" w:cs="Arial"/>
        </w:rPr>
        <w:t xml:space="preserve"> </w:t>
      </w:r>
      <w:r w:rsidR="003F7BEB" w:rsidRPr="005E62F3">
        <w:rPr>
          <w:rFonts w:ascii="Cambria" w:hAnsi="Cambria" w:cs="Arial"/>
        </w:rPr>
        <w:t xml:space="preserve">integrais e outro de </w:t>
      </w:r>
      <w:r w:rsidR="00DA5A70" w:rsidRPr="005E62F3">
        <w:rPr>
          <w:rFonts w:ascii="Cambria" w:hAnsi="Cambria" w:cs="Arial"/>
        </w:rPr>
        <w:t>proporcionais</w:t>
      </w:r>
      <w:r w:rsidR="00890AF9" w:rsidRPr="005E62F3">
        <w:rPr>
          <w:rFonts w:ascii="Cambria" w:hAnsi="Cambria" w:cs="Arial"/>
        </w:rPr>
        <w:t>, acrescida</w:t>
      </w:r>
      <w:r w:rsidR="003F7BEB" w:rsidRPr="005E62F3">
        <w:rPr>
          <w:rFonts w:ascii="Cambria" w:hAnsi="Cambria" w:cs="Arial"/>
        </w:rPr>
        <w:t>s</w:t>
      </w:r>
      <w:r w:rsidR="00890AF9" w:rsidRPr="005E62F3">
        <w:rPr>
          <w:rFonts w:ascii="Cambria" w:hAnsi="Cambria" w:cs="Arial"/>
        </w:rPr>
        <w:t xml:space="preserve"> em</w:t>
      </w:r>
      <w:r w:rsidR="00361B80" w:rsidRPr="005E62F3">
        <w:rPr>
          <w:rFonts w:ascii="Cambria" w:hAnsi="Cambria" w:cs="Arial"/>
        </w:rPr>
        <w:t xml:space="preserve"> 1/3</w:t>
      </w:r>
      <w:r w:rsidR="003F7BEB" w:rsidRPr="005E62F3">
        <w:rPr>
          <w:rFonts w:ascii="Cambria" w:hAnsi="Cambria" w:cs="Arial"/>
        </w:rPr>
        <w:t>.</w:t>
      </w:r>
    </w:p>
    <w:p w14:paraId="3CF88A6B" w14:textId="77777777" w:rsidR="003F7BEB" w:rsidRPr="005E62F3" w:rsidRDefault="003F7BEB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25E3005E" w14:textId="77777777" w:rsidR="00890AF9" w:rsidRPr="005E62F3" w:rsidRDefault="00930A1F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Quanto ao </w:t>
      </w:r>
      <w:r w:rsidR="00361B80" w:rsidRPr="005E62F3">
        <w:rPr>
          <w:rFonts w:ascii="Cambria" w:hAnsi="Cambria" w:cs="Arial"/>
        </w:rPr>
        <w:t>13º salário</w:t>
      </w:r>
      <w:r w:rsidR="003F7BEB" w:rsidRPr="005E62F3">
        <w:rPr>
          <w:rFonts w:ascii="Cambria" w:hAnsi="Cambria" w:cs="Arial"/>
        </w:rPr>
        <w:t>,</w:t>
      </w:r>
      <w:r w:rsidRPr="005E62F3">
        <w:rPr>
          <w:rFonts w:ascii="Cambria" w:hAnsi="Cambria" w:cs="Arial"/>
        </w:rPr>
        <w:t xml:space="preserve"> faz jus ao pagamento do valor prop</w:t>
      </w:r>
      <w:r w:rsidR="002802BC" w:rsidRPr="005E62F3">
        <w:rPr>
          <w:rFonts w:ascii="Cambria" w:hAnsi="Cambria" w:cs="Arial"/>
        </w:rPr>
        <w:t>orcional relativo ao ano de 2014</w:t>
      </w:r>
      <w:r w:rsidR="003F7BEB" w:rsidRPr="005E62F3">
        <w:rPr>
          <w:rFonts w:ascii="Cambria" w:hAnsi="Cambria" w:cs="Arial"/>
        </w:rPr>
        <w:t xml:space="preserve"> que n</w:t>
      </w:r>
      <w:r w:rsidRPr="005E62F3">
        <w:rPr>
          <w:rFonts w:ascii="Cambria" w:hAnsi="Cambria" w:cs="Arial"/>
        </w:rPr>
        <w:t>ão lhe foi pago quando da rescisão.</w:t>
      </w:r>
    </w:p>
    <w:p w14:paraId="1091D34B" w14:textId="77777777" w:rsidR="00DA5A70" w:rsidRPr="005E62F3" w:rsidRDefault="00DA5A70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4563A01D" w14:textId="77777777" w:rsidR="00890AF9" w:rsidRPr="005E62F3" w:rsidRDefault="002D6A3B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5E62F3">
        <w:rPr>
          <w:rFonts w:ascii="Cambria" w:hAnsi="Cambria" w:cs="Arial"/>
          <w:b/>
        </w:rPr>
        <w:t>2.</w:t>
      </w:r>
      <w:r w:rsidR="000E77D2" w:rsidRPr="005E62F3">
        <w:rPr>
          <w:rFonts w:ascii="Cambria" w:hAnsi="Cambria" w:cs="Arial"/>
          <w:b/>
        </w:rPr>
        <w:t>8</w:t>
      </w:r>
      <w:r w:rsidRPr="005E62F3">
        <w:rPr>
          <w:rFonts w:ascii="Cambria" w:hAnsi="Cambria" w:cs="Arial"/>
          <w:b/>
        </w:rPr>
        <w:t xml:space="preserve"> </w:t>
      </w:r>
      <w:r w:rsidR="007C6018" w:rsidRPr="005E62F3">
        <w:rPr>
          <w:rFonts w:ascii="Cambria" w:hAnsi="Cambria" w:cs="Arial"/>
          <w:b/>
        </w:rPr>
        <w:t>–</w:t>
      </w:r>
      <w:r w:rsidRPr="005E62F3">
        <w:rPr>
          <w:rFonts w:ascii="Cambria" w:hAnsi="Cambria" w:cs="Arial"/>
          <w:b/>
        </w:rPr>
        <w:t xml:space="preserve"> </w:t>
      </w:r>
      <w:r w:rsidR="00890AF9" w:rsidRPr="005E62F3">
        <w:rPr>
          <w:rFonts w:ascii="Cambria" w:hAnsi="Cambria" w:cs="Arial"/>
          <w:b/>
        </w:rPr>
        <w:t>Da Indenização do Seguro-Desemprego</w:t>
      </w:r>
    </w:p>
    <w:p w14:paraId="1A025766" w14:textId="77777777" w:rsidR="00890AF9" w:rsidRPr="005E62F3" w:rsidRDefault="00890AF9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Por inquestionáveis as infrações cometidas pel</w:t>
      </w:r>
      <w:r w:rsidR="007C6018" w:rsidRPr="005E62F3">
        <w:rPr>
          <w:rFonts w:ascii="Cambria" w:hAnsi="Cambria" w:cs="Arial"/>
        </w:rPr>
        <w:t xml:space="preserve">a </w:t>
      </w:r>
      <w:r w:rsidRPr="005E62F3">
        <w:rPr>
          <w:rFonts w:ascii="Cambria" w:hAnsi="Cambria" w:cs="Arial"/>
        </w:rPr>
        <w:t>Reclamad</w:t>
      </w:r>
      <w:r w:rsidR="007C6018" w:rsidRPr="005E62F3">
        <w:rPr>
          <w:rFonts w:ascii="Cambria" w:hAnsi="Cambria" w:cs="Arial"/>
        </w:rPr>
        <w:t>a</w:t>
      </w:r>
      <w:r w:rsidRPr="005E62F3">
        <w:rPr>
          <w:rFonts w:ascii="Cambria" w:hAnsi="Cambria" w:cs="Arial"/>
        </w:rPr>
        <w:t xml:space="preserve"> e</w:t>
      </w:r>
      <w:r w:rsidR="007C6018" w:rsidRPr="005E62F3">
        <w:rPr>
          <w:rFonts w:ascii="Cambria" w:hAnsi="Cambria" w:cs="Arial"/>
        </w:rPr>
        <w:t>,</w:t>
      </w:r>
      <w:r w:rsidRPr="005E62F3">
        <w:rPr>
          <w:rFonts w:ascii="Cambria" w:hAnsi="Cambria" w:cs="Arial"/>
        </w:rPr>
        <w:t xml:space="preserve"> ainda, face ao não registro do contrato de trabalho, </w:t>
      </w:r>
      <w:r w:rsidR="00370152" w:rsidRPr="005E62F3">
        <w:rPr>
          <w:rFonts w:ascii="Cambria" w:hAnsi="Cambria" w:cs="Arial"/>
        </w:rPr>
        <w:t xml:space="preserve">a </w:t>
      </w:r>
      <w:r w:rsidRPr="005E62F3">
        <w:rPr>
          <w:rFonts w:ascii="Cambria" w:hAnsi="Cambria" w:cs="Arial"/>
        </w:rPr>
        <w:t>R</w:t>
      </w:r>
      <w:r w:rsidR="00370152" w:rsidRPr="005E62F3">
        <w:rPr>
          <w:rFonts w:ascii="Cambria" w:hAnsi="Cambria" w:cs="Arial"/>
        </w:rPr>
        <w:t>eclamante ficou impossibilitada</w:t>
      </w:r>
      <w:r w:rsidRPr="005E62F3">
        <w:rPr>
          <w:rFonts w:ascii="Cambria" w:hAnsi="Cambria" w:cs="Arial"/>
        </w:rPr>
        <w:t xml:space="preserve"> de perceber o seguro-desemprego. Afinal, tivesse sido efetuado </w:t>
      </w:r>
      <w:r w:rsidR="00370152" w:rsidRPr="005E62F3">
        <w:rPr>
          <w:rFonts w:ascii="Cambria" w:hAnsi="Cambria" w:cs="Arial"/>
        </w:rPr>
        <w:t>o devido registro, preencheria a</w:t>
      </w:r>
      <w:r w:rsidRPr="005E62F3">
        <w:rPr>
          <w:rFonts w:ascii="Cambria" w:hAnsi="Cambria" w:cs="Arial"/>
        </w:rPr>
        <w:t xml:space="preserve"> Reclamante todos os requisitos para o recebimento do benefício, porquanto seu desli</w:t>
      </w:r>
      <w:r w:rsidR="00370152" w:rsidRPr="005E62F3">
        <w:rPr>
          <w:rFonts w:ascii="Cambria" w:hAnsi="Cambria" w:cs="Arial"/>
        </w:rPr>
        <w:t>gamento se deu por iniciativa da</w:t>
      </w:r>
      <w:r w:rsidRPr="005E62F3">
        <w:rPr>
          <w:rFonts w:ascii="Cambria" w:hAnsi="Cambria" w:cs="Arial"/>
        </w:rPr>
        <w:t xml:space="preserve"> Empregador</w:t>
      </w:r>
      <w:r w:rsidR="00370152" w:rsidRPr="005E62F3">
        <w:rPr>
          <w:rFonts w:ascii="Cambria" w:hAnsi="Cambria" w:cs="Arial"/>
        </w:rPr>
        <w:t>a</w:t>
      </w:r>
      <w:r w:rsidRPr="005E62F3">
        <w:rPr>
          <w:rFonts w:ascii="Cambria" w:hAnsi="Cambria" w:cs="Arial"/>
        </w:rPr>
        <w:t xml:space="preserve">, quando contava com período de trabalho superior ao necessário e estabelecido em lei.  </w:t>
      </w:r>
    </w:p>
    <w:p w14:paraId="66DF95E1" w14:textId="77777777" w:rsidR="00890AF9" w:rsidRPr="005E62F3" w:rsidRDefault="00890AF9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2A85D0ED" w14:textId="77777777" w:rsidR="00890AF9" w:rsidRPr="005E62F3" w:rsidRDefault="00890AF9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Neste diapasão, como houve prejuízo ao Reclamante, causado única e exclusivamente pela conduta d</w:t>
      </w:r>
      <w:r w:rsidR="00370152" w:rsidRPr="005E62F3">
        <w:rPr>
          <w:rFonts w:ascii="Cambria" w:hAnsi="Cambria" w:cs="Arial"/>
        </w:rPr>
        <w:t>a</w:t>
      </w:r>
      <w:r w:rsidRPr="005E62F3">
        <w:rPr>
          <w:rFonts w:ascii="Cambria" w:hAnsi="Cambria" w:cs="Arial"/>
        </w:rPr>
        <w:t xml:space="preserve"> Reclamado, resta a el</w:t>
      </w:r>
      <w:r w:rsidR="00370152" w:rsidRPr="005E62F3">
        <w:rPr>
          <w:rFonts w:ascii="Cambria" w:hAnsi="Cambria" w:cs="Arial"/>
        </w:rPr>
        <w:t>a</w:t>
      </w:r>
      <w:r w:rsidRPr="005E62F3">
        <w:rPr>
          <w:rFonts w:ascii="Cambria" w:hAnsi="Cambria" w:cs="Arial"/>
        </w:rPr>
        <w:t xml:space="preserve"> o dever de reparação, como já determinado pelos Tribunais do Trabalho:</w:t>
      </w:r>
    </w:p>
    <w:p w14:paraId="6AACD50F" w14:textId="77777777" w:rsidR="00890AF9" w:rsidRPr="005E62F3" w:rsidRDefault="00890AF9" w:rsidP="00890AF9">
      <w:pPr>
        <w:ind w:left="2268"/>
        <w:rPr>
          <w:rFonts w:ascii="Cambria" w:hAnsi="Cambria" w:cs="Arial"/>
          <w:sz w:val="20"/>
          <w:szCs w:val="20"/>
        </w:rPr>
      </w:pPr>
      <w:r w:rsidRPr="005E62F3">
        <w:rPr>
          <w:rFonts w:ascii="Cambria" w:hAnsi="Cambria" w:cs="Arial"/>
          <w:b/>
          <w:bCs/>
          <w:sz w:val="20"/>
          <w:szCs w:val="20"/>
        </w:rPr>
        <w:t>Número do processo:  </w:t>
      </w:r>
      <w:r w:rsidRPr="005E62F3">
        <w:rPr>
          <w:rFonts w:ascii="Cambria" w:hAnsi="Cambria" w:cs="Arial"/>
          <w:sz w:val="20"/>
          <w:szCs w:val="20"/>
        </w:rPr>
        <w:t>00142-2005-016-04-00-3 (RO)  </w:t>
      </w:r>
    </w:p>
    <w:p w14:paraId="03768CCD" w14:textId="77777777" w:rsidR="00890AF9" w:rsidRPr="005E62F3" w:rsidRDefault="00890AF9" w:rsidP="00890AF9">
      <w:pPr>
        <w:ind w:left="2268"/>
        <w:rPr>
          <w:rFonts w:ascii="Cambria" w:hAnsi="Cambria" w:cs="Arial"/>
          <w:sz w:val="20"/>
          <w:szCs w:val="20"/>
        </w:rPr>
      </w:pPr>
      <w:r w:rsidRPr="005E62F3">
        <w:rPr>
          <w:rFonts w:ascii="Cambria" w:hAnsi="Cambria" w:cs="Arial"/>
          <w:b/>
          <w:bCs/>
          <w:sz w:val="20"/>
          <w:szCs w:val="20"/>
        </w:rPr>
        <w:t>Juiz:  </w:t>
      </w:r>
      <w:r w:rsidRPr="005E62F3">
        <w:rPr>
          <w:rFonts w:ascii="Cambria" w:hAnsi="Cambria" w:cs="Arial"/>
          <w:sz w:val="20"/>
          <w:szCs w:val="20"/>
        </w:rPr>
        <w:t xml:space="preserve">LEONARDO MEURER BRASIL </w:t>
      </w:r>
      <w:r w:rsidRPr="005E62F3">
        <w:rPr>
          <w:rFonts w:ascii="Cambria" w:hAnsi="Cambria" w:cs="Arial"/>
          <w:sz w:val="20"/>
          <w:szCs w:val="20"/>
        </w:rPr>
        <w:br/>
      </w:r>
      <w:r w:rsidRPr="005E62F3">
        <w:rPr>
          <w:rFonts w:ascii="Cambria" w:hAnsi="Cambria" w:cs="Arial"/>
          <w:b/>
          <w:bCs/>
          <w:sz w:val="20"/>
          <w:szCs w:val="20"/>
        </w:rPr>
        <w:t>Data de Publicação:  </w:t>
      </w:r>
      <w:r w:rsidRPr="005E62F3">
        <w:rPr>
          <w:rFonts w:ascii="Cambria" w:hAnsi="Cambria" w:cs="Arial"/>
          <w:sz w:val="20"/>
          <w:szCs w:val="20"/>
        </w:rPr>
        <w:t>20/04/2006</w:t>
      </w:r>
    </w:p>
    <w:p w14:paraId="76043A9C" w14:textId="77777777" w:rsidR="00890AF9" w:rsidRPr="005E62F3" w:rsidRDefault="00890AF9" w:rsidP="00890AF9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5E62F3">
        <w:rPr>
          <w:rFonts w:ascii="Cambria" w:hAnsi="Cambria" w:cs="Arial"/>
          <w:b/>
          <w:bCs/>
          <w:sz w:val="20"/>
          <w:szCs w:val="20"/>
        </w:rPr>
        <w:t xml:space="preserve">EMENTA: VÍNCULO EMPREGATÍCIO. </w:t>
      </w:r>
      <w:r w:rsidRPr="005E62F3">
        <w:rPr>
          <w:rFonts w:ascii="Cambria" w:hAnsi="Cambria" w:cs="Arial"/>
          <w:sz w:val="20"/>
          <w:szCs w:val="20"/>
        </w:rPr>
        <w:t xml:space="preserve">O reclamante prestou serviços de forma pessoal, não eventual, remunerado e subordinado, em proveito da empresa reclamada, estando preenchidos os pressupostos do artigo 3º da Consolidação das Leis do Trabalho, restando mantida a condenação ao pagamento das rescisórias e dos salários, Fundo de Garantia do Tempo de Serviço, bem como a determinação quanto ao seguro-desemprego. </w:t>
      </w:r>
      <w:r w:rsidRPr="005E62F3">
        <w:rPr>
          <w:rFonts w:ascii="Cambria" w:hAnsi="Cambria" w:cs="Arial"/>
          <w:sz w:val="20"/>
          <w:szCs w:val="20"/>
        </w:rPr>
        <w:br/>
        <w:t>Nega-se provimento, no tópico.</w:t>
      </w:r>
    </w:p>
    <w:p w14:paraId="1B495DF9" w14:textId="77777777" w:rsidR="00890AF9" w:rsidRPr="005E62F3" w:rsidRDefault="00890AF9" w:rsidP="00890AF9">
      <w:pPr>
        <w:spacing w:line="360" w:lineRule="auto"/>
        <w:ind w:left="2268"/>
        <w:jc w:val="both"/>
        <w:rPr>
          <w:rFonts w:ascii="Cambria" w:hAnsi="Cambria" w:cs="Arial"/>
          <w:sz w:val="20"/>
          <w:szCs w:val="20"/>
        </w:rPr>
      </w:pPr>
    </w:p>
    <w:p w14:paraId="68A6D120" w14:textId="77777777" w:rsidR="00890AF9" w:rsidRPr="005E62F3" w:rsidRDefault="00890AF9" w:rsidP="00890AF9">
      <w:pPr>
        <w:ind w:left="2268"/>
        <w:rPr>
          <w:rFonts w:ascii="Cambria" w:hAnsi="Cambria" w:cs="Arial"/>
          <w:sz w:val="20"/>
          <w:szCs w:val="20"/>
        </w:rPr>
      </w:pPr>
      <w:hyperlink r:id="rId7" w:history="1">
        <w:r w:rsidRPr="005E62F3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5E62F3">
        <w:rPr>
          <w:rFonts w:ascii="Cambria" w:hAnsi="Cambria" w:cs="Arial"/>
          <w:b/>
          <w:bCs/>
          <w:sz w:val="20"/>
          <w:szCs w:val="20"/>
        </w:rPr>
        <w:t xml:space="preserve"> do Processo  00501-2004-025-04-00-2 (RO)</w:t>
      </w:r>
      <w:r w:rsidRPr="005E62F3">
        <w:rPr>
          <w:rFonts w:ascii="Cambria" w:hAnsi="Cambria" w:cs="Arial"/>
          <w:sz w:val="20"/>
          <w:szCs w:val="20"/>
        </w:rPr>
        <w:br/>
      </w:r>
      <w:r w:rsidRPr="005E62F3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5E62F3">
        <w:rPr>
          <w:rFonts w:ascii="Cambria" w:hAnsi="Cambria" w:cs="Arial"/>
          <w:sz w:val="20"/>
          <w:szCs w:val="20"/>
        </w:rPr>
        <w:t>17/04/2006</w:t>
      </w:r>
      <w:r w:rsidRPr="005E62F3">
        <w:rPr>
          <w:rFonts w:ascii="Cambria" w:hAnsi="Cambria" w:cs="Arial"/>
          <w:sz w:val="20"/>
          <w:szCs w:val="20"/>
        </w:rPr>
        <w:br/>
      </w:r>
      <w:r w:rsidRPr="005E62F3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8" w:tgtFrame="corag" w:history="1">
        <w:r w:rsidRPr="005E62F3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5E62F3">
        <w:rPr>
          <w:rFonts w:ascii="Cambria" w:hAnsi="Cambria" w:cs="Arial"/>
          <w:sz w:val="20"/>
          <w:szCs w:val="20"/>
        </w:rPr>
        <w:br/>
      </w:r>
      <w:r w:rsidRPr="005E62F3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5E62F3">
        <w:rPr>
          <w:rFonts w:ascii="Cambria" w:hAnsi="Cambria" w:cs="Arial"/>
          <w:sz w:val="20"/>
          <w:szCs w:val="20"/>
        </w:rPr>
        <w:t>FABIANO DE CASTILHOS BERTOLUCCI</w:t>
      </w:r>
    </w:p>
    <w:p w14:paraId="62B1B741" w14:textId="77777777" w:rsidR="00890AF9" w:rsidRPr="005E62F3" w:rsidRDefault="00890AF9" w:rsidP="00890AF9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5E62F3">
        <w:rPr>
          <w:rFonts w:ascii="Cambria" w:hAnsi="Cambria" w:cs="Arial"/>
          <w:sz w:val="20"/>
          <w:szCs w:val="20"/>
        </w:rPr>
        <w:t xml:space="preserve">EMENTA: RECURSO DA RECLAMADA RELAÇÃO DE EMPREGO. O que normalmente diferencia o trabalho autônomo da relação de emprego, pois em ambas as relações jurídicas pode estar presente a pessoalidade, a onerosidade e a não-eventualidade, é o pressuposto da subordinação. No caso dos autos, correto o reconhecimento de vínculo empregatício, pois o conjunto probatório evidencia a presença da subordinação típica existente entre empregado e empregador. RESCISÃO CONTRATUAL. ÔNUS DA PROVA. O ônus de provar o término do contrato de trabalho, quando negado o despedimento, é do empregador, pois o princípio da continuidade da relação de emprego constitui presunção favorável ao empregado (Enunciado 212 do TST). Desse ônus, no entanto, não se desincumbiu o demandado. Condenação ao pagamento de parcelas rescisórias que se mantém. MULTA DO ARTIGO 477, § 8º, DA CLT. RELAÇÃO DE EMPREGO RECONHECIDA JUDICIALMENTE. Tratando-se de relação de emprego controversa, reconhecida através de decisão judicial, a mora se constitui somente a partir do efetivo trânsito em julgado, sendo, portanto, inaplicável à espécie a multa do artigo 477, § 8º, da CLT. RECURSO DA RECLAMANTE SEGURO DESEMPREGO. </w:t>
      </w:r>
      <w:r w:rsidRPr="005E62F3">
        <w:rPr>
          <w:rFonts w:ascii="Cambria" w:hAnsi="Cambria" w:cs="Arial"/>
          <w:b/>
          <w:sz w:val="20"/>
          <w:szCs w:val="20"/>
        </w:rPr>
        <w:t>FORNECIMENTO DE GUIAS. INDENIZAÇÃO SUBSTITUTIVA. O empregador tem a obrigação legal de fornecer ao empregado desligado a "Comunicação de Dispensa - CD", para fins de requerimento do seguro-desemprego, independentemente da aferição de qualquer condição imposta ao empregado para a obtenção do benefício. Restando evidente a impossibilidade de recebimento do seguro-desemprego pela reclamante por culpa do empregador, deve ele arcar com os prejuízos a que deu causa. Aplicável a Súmula 389 do TST.</w:t>
      </w:r>
      <w:r w:rsidRPr="005E62F3">
        <w:rPr>
          <w:rFonts w:ascii="Cambria" w:hAnsi="Cambria" w:cs="Arial"/>
          <w:sz w:val="20"/>
          <w:szCs w:val="20"/>
        </w:rPr>
        <w:t xml:space="preserve"> </w:t>
      </w:r>
    </w:p>
    <w:p w14:paraId="56D01167" w14:textId="77777777" w:rsidR="00890AF9" w:rsidRPr="005E62F3" w:rsidRDefault="00890AF9" w:rsidP="00890AF9">
      <w:pPr>
        <w:spacing w:line="360" w:lineRule="auto"/>
        <w:ind w:left="2340"/>
        <w:jc w:val="both"/>
        <w:rPr>
          <w:rFonts w:ascii="Cambria" w:hAnsi="Cambria" w:cs="Arial"/>
          <w:sz w:val="20"/>
          <w:szCs w:val="20"/>
        </w:rPr>
      </w:pPr>
    </w:p>
    <w:p w14:paraId="07387FA0" w14:textId="77777777" w:rsidR="00733787" w:rsidRPr="005E62F3" w:rsidRDefault="00733787" w:rsidP="00733787">
      <w:pPr>
        <w:ind w:left="2280"/>
        <w:rPr>
          <w:rFonts w:ascii="Cambria" w:hAnsi="Cambria" w:cs="Arial"/>
          <w:sz w:val="20"/>
          <w:szCs w:val="20"/>
        </w:rPr>
      </w:pPr>
      <w:r w:rsidRPr="005E62F3">
        <w:rPr>
          <w:rFonts w:ascii="Cambria" w:hAnsi="Cambria" w:cs="Arial"/>
          <w:b/>
          <w:bCs/>
          <w:sz w:val="20"/>
          <w:szCs w:val="20"/>
        </w:rPr>
        <w:t>ACÒRDÃO do Processo  00751-2005-013-04-00-3 (RO)</w:t>
      </w:r>
      <w:r w:rsidRPr="005E62F3">
        <w:rPr>
          <w:rFonts w:ascii="Cambria" w:hAnsi="Cambria" w:cs="Arial"/>
          <w:sz w:val="20"/>
          <w:szCs w:val="20"/>
        </w:rPr>
        <w:br/>
      </w:r>
      <w:r w:rsidRPr="005E62F3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5E62F3">
        <w:rPr>
          <w:rFonts w:ascii="Cambria" w:hAnsi="Cambria" w:cs="Arial"/>
          <w:sz w:val="20"/>
          <w:szCs w:val="20"/>
        </w:rPr>
        <w:t>23/07/2007</w:t>
      </w:r>
      <w:r w:rsidRPr="005E62F3">
        <w:rPr>
          <w:rFonts w:ascii="Cambria" w:hAnsi="Cambria" w:cs="Arial"/>
          <w:sz w:val="20"/>
          <w:szCs w:val="20"/>
        </w:rPr>
        <w:br/>
      </w:r>
      <w:r w:rsidRPr="005E62F3">
        <w:rPr>
          <w:rFonts w:ascii="Cambria" w:hAnsi="Cambria" w:cs="Arial"/>
          <w:b/>
          <w:bCs/>
          <w:sz w:val="20"/>
          <w:szCs w:val="20"/>
        </w:rPr>
        <w:t xml:space="preserve">Fonte: </w:t>
      </w:r>
      <w:bookmarkStart w:id="0" w:name="corag"/>
      <w:r w:rsidRPr="005E62F3">
        <w:rPr>
          <w:rFonts w:ascii="Cambria" w:hAnsi="Cambria" w:cs="Arial"/>
          <w:sz w:val="20"/>
          <w:szCs w:val="20"/>
        </w:rPr>
        <w:fldChar w:fldCharType="begin"/>
      </w:r>
      <w:r w:rsidRPr="005E62F3">
        <w:rPr>
          <w:rFonts w:ascii="Cambria" w:hAnsi="Cambria" w:cs="Arial"/>
          <w:sz w:val="20"/>
          <w:szCs w:val="20"/>
        </w:rPr>
        <w:instrText xml:space="preserve"> HYPERLINK "http://www.corag.rs.gov.br" \t "corag" </w:instrText>
      </w:r>
      <w:r w:rsidRPr="005E62F3">
        <w:rPr>
          <w:rFonts w:ascii="Cambria" w:hAnsi="Cambria" w:cs="Arial"/>
          <w:sz w:val="20"/>
          <w:szCs w:val="20"/>
        </w:rPr>
        <w:fldChar w:fldCharType="separate"/>
      </w:r>
      <w:r w:rsidRPr="005E62F3">
        <w:rPr>
          <w:rStyle w:val="Hyperlink"/>
          <w:rFonts w:ascii="Cambria" w:hAnsi="Cambria" w:cs="Arial"/>
          <w:color w:val="auto"/>
          <w:sz w:val="20"/>
          <w:szCs w:val="20"/>
        </w:rPr>
        <w:t>Diário Oficial do Estado do RGS - Justiça</w:t>
      </w:r>
      <w:r w:rsidRPr="005E62F3">
        <w:rPr>
          <w:rFonts w:ascii="Cambria" w:hAnsi="Cambria" w:cs="Arial"/>
          <w:sz w:val="20"/>
          <w:szCs w:val="20"/>
        </w:rPr>
        <w:fldChar w:fldCharType="end"/>
      </w:r>
      <w:bookmarkEnd w:id="0"/>
      <w:r w:rsidRPr="005E62F3">
        <w:rPr>
          <w:rFonts w:ascii="Cambria" w:hAnsi="Cambria" w:cs="Arial"/>
          <w:sz w:val="20"/>
          <w:szCs w:val="20"/>
        </w:rPr>
        <w:br/>
      </w:r>
      <w:r w:rsidRPr="005E62F3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5E62F3">
        <w:rPr>
          <w:rFonts w:ascii="Cambria" w:hAnsi="Cambria" w:cs="Arial"/>
          <w:sz w:val="20"/>
          <w:szCs w:val="20"/>
        </w:rPr>
        <w:t>MARCELO GONÇALVES DE OLIVEIRA</w:t>
      </w:r>
    </w:p>
    <w:p w14:paraId="1D84E37C" w14:textId="77777777" w:rsidR="00733787" w:rsidRPr="005E62F3" w:rsidRDefault="00733787" w:rsidP="00733787">
      <w:pPr>
        <w:ind w:left="2280"/>
        <w:rPr>
          <w:rFonts w:ascii="Cambria" w:hAnsi="Cambria"/>
        </w:rPr>
      </w:pPr>
      <w:r w:rsidRPr="005E62F3">
        <w:rPr>
          <w:rFonts w:ascii="Cambria" w:hAnsi="Cambria" w:cs="Arial"/>
          <w:sz w:val="20"/>
          <w:szCs w:val="20"/>
        </w:rPr>
        <w:t>EMENTA: SEGURO-DESEMPREGO. INDENIZAÇÃO. A determinação de fornecimento das guias que viabilizam o gozo do benefício do seguro desemprego, que se descumprida, enseja o pagamento de indenização correspondente ao valor pecuniário que o empregado deixou de auferir, decorre do reconhecimento do vínculo de emprego, não se tratando de verba estranha ao Direito do Trabalho. Nesse sentido a jurisprudência consubstanciada na Súmula nº 389, do Colendo do TST</w:t>
      </w:r>
      <w:r w:rsidRPr="005E62F3">
        <w:rPr>
          <w:rFonts w:ascii="Cambria" w:hAnsi="Cambria"/>
        </w:rPr>
        <w:t xml:space="preserve">. </w:t>
      </w:r>
    </w:p>
    <w:p w14:paraId="0E17D508" w14:textId="77777777" w:rsidR="00733787" w:rsidRPr="005E62F3" w:rsidRDefault="00733787" w:rsidP="00890AF9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4354443C" w14:textId="77777777" w:rsidR="00890AF9" w:rsidRPr="005E62F3" w:rsidRDefault="00890AF9" w:rsidP="00EE2C4F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Isto posto, requer a condenação d</w:t>
      </w:r>
      <w:r w:rsidR="00370152" w:rsidRPr="005E62F3">
        <w:rPr>
          <w:rFonts w:ascii="Cambria" w:hAnsi="Cambria" w:cs="Arial"/>
        </w:rPr>
        <w:t xml:space="preserve">a Ré </w:t>
      </w:r>
      <w:r w:rsidRPr="005E62F3">
        <w:rPr>
          <w:rFonts w:ascii="Cambria" w:hAnsi="Cambria" w:cs="Arial"/>
        </w:rPr>
        <w:t xml:space="preserve">ao pagamento de indenização cabível, no montante equivalente a </w:t>
      </w:r>
      <w:r w:rsidR="00752C44" w:rsidRPr="005E62F3">
        <w:rPr>
          <w:rFonts w:ascii="Cambria" w:hAnsi="Cambria" w:cs="Arial"/>
        </w:rPr>
        <w:t>4</w:t>
      </w:r>
      <w:r w:rsidRPr="005E62F3">
        <w:rPr>
          <w:rFonts w:ascii="Cambria" w:hAnsi="Cambria" w:cs="Arial"/>
        </w:rPr>
        <w:t xml:space="preserve"> parcelas, conforme previsto na legislação para o seguro-desemprego.</w:t>
      </w:r>
    </w:p>
    <w:p w14:paraId="12CA91B5" w14:textId="77777777" w:rsidR="0092183F" w:rsidRPr="005E62F3" w:rsidRDefault="0092183F" w:rsidP="00EE2C4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0044936A" w14:textId="77777777" w:rsidR="00E04CA0" w:rsidRPr="005E62F3" w:rsidRDefault="002D6A3B" w:rsidP="00EE2C4F">
      <w:pPr>
        <w:pStyle w:val="Estilo"/>
        <w:spacing w:line="360" w:lineRule="auto"/>
        <w:ind w:left="1560" w:firstLine="2268"/>
        <w:rPr>
          <w:rFonts w:ascii="Cambria" w:hAnsi="Cambria" w:cs="Arial"/>
          <w:b/>
          <w:bCs/>
        </w:rPr>
      </w:pPr>
      <w:r w:rsidRPr="005E62F3">
        <w:rPr>
          <w:rFonts w:ascii="Cambria" w:hAnsi="Cambria" w:cs="Arial"/>
          <w:b/>
        </w:rPr>
        <w:t>2.</w:t>
      </w:r>
      <w:r w:rsidR="00471B50" w:rsidRPr="005E62F3">
        <w:rPr>
          <w:rFonts w:ascii="Cambria" w:hAnsi="Cambria" w:cs="Arial"/>
          <w:b/>
        </w:rPr>
        <w:t>9</w:t>
      </w:r>
      <w:r w:rsidRPr="005E62F3">
        <w:rPr>
          <w:rFonts w:ascii="Cambria" w:hAnsi="Cambria" w:cs="Arial"/>
          <w:b/>
        </w:rPr>
        <w:t xml:space="preserve"> </w:t>
      </w:r>
      <w:r w:rsidR="00471B50" w:rsidRPr="005E62F3">
        <w:rPr>
          <w:rFonts w:ascii="Cambria" w:hAnsi="Cambria" w:cs="Arial"/>
          <w:b/>
        </w:rPr>
        <w:t>–</w:t>
      </w:r>
      <w:r w:rsidR="00E04CA0" w:rsidRPr="005E62F3">
        <w:rPr>
          <w:rFonts w:ascii="Cambria" w:hAnsi="Cambria" w:cs="Arial"/>
          <w:b/>
          <w:bCs/>
        </w:rPr>
        <w:t xml:space="preserve"> </w:t>
      </w:r>
      <w:r w:rsidR="00CC345C" w:rsidRPr="005E62F3">
        <w:rPr>
          <w:rFonts w:ascii="Cambria" w:hAnsi="Cambria" w:cs="Arial"/>
          <w:b/>
          <w:bCs/>
        </w:rPr>
        <w:t>Do d</w:t>
      </w:r>
      <w:r w:rsidR="00E04CA0" w:rsidRPr="005E62F3">
        <w:rPr>
          <w:rFonts w:ascii="Cambria" w:hAnsi="Cambria" w:cs="Arial"/>
          <w:b/>
          <w:bCs/>
        </w:rPr>
        <w:t xml:space="preserve">ano </w:t>
      </w:r>
      <w:r w:rsidR="00CC345C" w:rsidRPr="005E62F3">
        <w:rPr>
          <w:rFonts w:ascii="Cambria" w:hAnsi="Cambria" w:cs="Arial"/>
          <w:b/>
          <w:bCs/>
        </w:rPr>
        <w:t>m</w:t>
      </w:r>
      <w:r w:rsidR="00E04CA0" w:rsidRPr="005E62F3">
        <w:rPr>
          <w:rFonts w:ascii="Cambria" w:hAnsi="Cambria" w:cs="Arial"/>
          <w:b/>
          <w:bCs/>
        </w:rPr>
        <w:t>oral sofrido pel</w:t>
      </w:r>
      <w:r w:rsidR="00CC345C" w:rsidRPr="005E62F3">
        <w:rPr>
          <w:rFonts w:ascii="Cambria" w:hAnsi="Cambria" w:cs="Arial"/>
          <w:b/>
          <w:bCs/>
        </w:rPr>
        <w:t>a</w:t>
      </w:r>
      <w:r w:rsidR="00E04CA0" w:rsidRPr="005E62F3">
        <w:rPr>
          <w:rFonts w:ascii="Cambria" w:hAnsi="Cambria" w:cs="Arial"/>
          <w:b/>
          <w:bCs/>
        </w:rPr>
        <w:t xml:space="preserve"> Reclamante</w:t>
      </w:r>
    </w:p>
    <w:p w14:paraId="61D807FF" w14:textId="77777777" w:rsidR="0070171B" w:rsidRPr="005E62F3" w:rsidRDefault="00E04CA0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Além da condenação ao pagamento das verbas já requeridas, a Ré também merece ser condenada ao pagamento de indenização por danos morais resultantes do assédio moral praticado no ambiente de trabalho, que constantemente humilhava e destratava a Reclamante</w:t>
      </w:r>
      <w:r w:rsidR="009A7C30" w:rsidRPr="005E62F3">
        <w:rPr>
          <w:rFonts w:ascii="Cambria" w:hAnsi="Cambria" w:cs="Arial"/>
        </w:rPr>
        <w:t>, chamando-a</w:t>
      </w:r>
      <w:r w:rsidRPr="005E62F3">
        <w:rPr>
          <w:rFonts w:ascii="Cambria" w:hAnsi="Cambria" w:cs="Arial"/>
        </w:rPr>
        <w:t xml:space="preserve"> de </w:t>
      </w:r>
      <w:r w:rsidR="009A7C30" w:rsidRPr="005E62F3">
        <w:rPr>
          <w:rFonts w:ascii="Cambria" w:hAnsi="Cambria" w:cs="Arial"/>
        </w:rPr>
        <w:t>“</w:t>
      </w:r>
      <w:r w:rsidRPr="005E62F3">
        <w:rPr>
          <w:rFonts w:ascii="Cambria" w:hAnsi="Cambria" w:cs="Arial"/>
        </w:rPr>
        <w:t>incompetente</w:t>
      </w:r>
      <w:r w:rsidR="009A7C30" w:rsidRPr="005E62F3">
        <w:rPr>
          <w:rFonts w:ascii="Cambria" w:hAnsi="Cambria" w:cs="Arial"/>
        </w:rPr>
        <w:t xml:space="preserve">”, “alemoa </w:t>
      </w:r>
      <w:r w:rsidRPr="005E62F3">
        <w:rPr>
          <w:rFonts w:ascii="Cambria" w:hAnsi="Cambria" w:cs="Arial"/>
        </w:rPr>
        <w:t>burra</w:t>
      </w:r>
      <w:r w:rsidR="009A7C30" w:rsidRPr="005E62F3">
        <w:rPr>
          <w:rFonts w:ascii="Cambria" w:hAnsi="Cambria" w:cs="Arial"/>
        </w:rPr>
        <w:t>”</w:t>
      </w:r>
      <w:r w:rsidRPr="005E62F3">
        <w:rPr>
          <w:rFonts w:ascii="Cambria" w:hAnsi="Cambria" w:cs="Arial"/>
        </w:rPr>
        <w:t xml:space="preserve">, </w:t>
      </w:r>
      <w:r w:rsidR="0070171B" w:rsidRPr="005E62F3">
        <w:rPr>
          <w:rFonts w:ascii="Cambria" w:hAnsi="Cambria" w:cs="Arial"/>
        </w:rPr>
        <w:t>tudo em frente a outra</w:t>
      </w:r>
      <w:r w:rsidRPr="005E62F3">
        <w:rPr>
          <w:rFonts w:ascii="Cambria" w:hAnsi="Cambria" w:cs="Arial"/>
        </w:rPr>
        <w:t>s funcionári</w:t>
      </w:r>
      <w:r w:rsidR="0070171B" w:rsidRPr="005E62F3">
        <w:rPr>
          <w:rFonts w:ascii="Cambria" w:hAnsi="Cambria" w:cs="Arial"/>
        </w:rPr>
        <w:t>a</w:t>
      </w:r>
      <w:r w:rsidRPr="005E62F3">
        <w:rPr>
          <w:rFonts w:ascii="Cambria" w:hAnsi="Cambria" w:cs="Arial"/>
        </w:rPr>
        <w:t xml:space="preserve">s e </w:t>
      </w:r>
      <w:r w:rsidR="0070171B" w:rsidRPr="005E62F3">
        <w:rPr>
          <w:rFonts w:ascii="Cambria" w:hAnsi="Cambria" w:cs="Arial"/>
        </w:rPr>
        <w:t>até mesmo pessoas que iam ao local para fazer encomendas.</w:t>
      </w:r>
    </w:p>
    <w:p w14:paraId="37B7AE36" w14:textId="77777777" w:rsidR="0070171B" w:rsidRPr="005E62F3" w:rsidRDefault="0070171B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1CA3170D" w14:textId="77777777" w:rsidR="00E04CA0" w:rsidRPr="005E62F3" w:rsidRDefault="0070171B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Justaposto a estes fatos, a própria exigência de trabalho fora dos limites impostos pelos problemas de saúde enfrentados e relatados pela Reclamante</w:t>
      </w:r>
      <w:r w:rsidR="00EA1926" w:rsidRPr="005E62F3">
        <w:rPr>
          <w:rFonts w:ascii="Cambria" w:hAnsi="Cambria" w:cs="Arial"/>
        </w:rPr>
        <w:t>, com tratamento desidioso por parte da Reclamada</w:t>
      </w:r>
      <w:r w:rsidRPr="005E62F3">
        <w:rPr>
          <w:rFonts w:ascii="Cambria" w:hAnsi="Cambria" w:cs="Arial"/>
        </w:rPr>
        <w:t xml:space="preserve"> também caracterizam o dano.</w:t>
      </w:r>
      <w:r w:rsidR="00E04CA0" w:rsidRPr="005E62F3">
        <w:rPr>
          <w:rFonts w:ascii="Cambria" w:hAnsi="Cambria" w:cs="Arial"/>
        </w:rPr>
        <w:t xml:space="preserve"> </w:t>
      </w:r>
    </w:p>
    <w:p w14:paraId="37B80180" w14:textId="77777777" w:rsidR="00E04CA0" w:rsidRPr="005E62F3" w:rsidRDefault="00E04CA0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291E52AF" w14:textId="77777777" w:rsidR="00E04CA0" w:rsidRPr="005E62F3" w:rsidRDefault="00E04CA0" w:rsidP="00EE2C4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A noção de assédio moral é um conceito relativamente novo dentro da sistemática do Direito do Trabalho, mas que vem cada vez mais agregando defensores dentro da doutrina e da jurisprudência. </w:t>
      </w:r>
      <w:r w:rsidR="00A674CB" w:rsidRPr="005E62F3">
        <w:rPr>
          <w:rFonts w:ascii="Cambria" w:hAnsi="Cambria" w:cs="Arial"/>
        </w:rPr>
        <w:t>A ilustre Doutora em Direito do Trabalho, Sônia Mascaro do Nascimento, assim conceitua o assédio moral:</w:t>
      </w:r>
    </w:p>
    <w:p w14:paraId="0B56CC7C" w14:textId="77777777" w:rsidR="00E04CA0" w:rsidRPr="005E62F3" w:rsidRDefault="00E04CA0" w:rsidP="00E04CA0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5E62F3">
        <w:rPr>
          <w:rFonts w:ascii="Cambria" w:hAnsi="Cambria" w:cs="Arial"/>
          <w:sz w:val="20"/>
          <w:szCs w:val="20"/>
        </w:rPr>
        <w:t>Na formulação atual, o assédio moral é concebido como uma forma de "terror psicológico" praticado pela empresa ou pelos colegas, que também é definido como "</w:t>
      </w:r>
      <w:r w:rsidRPr="005E62F3">
        <w:rPr>
          <w:rFonts w:ascii="Cambria" w:hAnsi="Cambria" w:cs="Arial"/>
          <w:b/>
          <w:sz w:val="20"/>
          <w:szCs w:val="20"/>
        </w:rPr>
        <w:t>qualquer conduta imprópria que se manifeste especialmente através de comportamentos, palavras, atos, gestos, escritos capazes de causar ofensa à personalidade, à dignidade ou à integridade física ou psíquica de uma pessoa, de colocar seu emprego em perigo ou de degradar o clima de trabalho</w:t>
      </w:r>
      <w:r w:rsidRPr="005E62F3">
        <w:rPr>
          <w:rFonts w:ascii="Cambria" w:hAnsi="Cambria" w:cs="Arial"/>
          <w:sz w:val="20"/>
          <w:szCs w:val="20"/>
        </w:rPr>
        <w:t>", ou mesmo como "prática persistente de danos, ofensas, intimidações ou insultos, abusos de poder ou sanções disciplinares injustas que induz naquele a quem se destina sentimentos de raiva, ameaça, humilhação, vulnerabilidade que minam a confiança em si mesmo.</w:t>
      </w:r>
    </w:p>
    <w:p w14:paraId="1BEF5A69" w14:textId="77777777" w:rsidR="00E04CA0" w:rsidRPr="005E62F3" w:rsidRDefault="00E04CA0" w:rsidP="00E04CA0">
      <w:pPr>
        <w:widowControl w:val="0"/>
        <w:ind w:left="2268"/>
        <w:jc w:val="both"/>
        <w:rPr>
          <w:rFonts w:ascii="Cambria" w:hAnsi="Cambria" w:cs="Arial"/>
          <w:sz w:val="20"/>
          <w:szCs w:val="20"/>
        </w:rPr>
      </w:pPr>
    </w:p>
    <w:p w14:paraId="486C2BCF" w14:textId="77777777" w:rsidR="00762BAD" w:rsidRPr="005E62F3" w:rsidRDefault="00762BAD" w:rsidP="00762BAD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78D990D8" w14:textId="77777777" w:rsidR="00A128B8" w:rsidRPr="005E62F3" w:rsidRDefault="00A674CB" w:rsidP="00852610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Os atos praticados pela Empregadora se encaixam</w:t>
      </w:r>
      <w:r w:rsidR="00E04CA0" w:rsidRPr="005E62F3">
        <w:rPr>
          <w:rFonts w:ascii="Cambria" w:hAnsi="Cambria" w:cs="Arial"/>
        </w:rPr>
        <w:t xml:space="preserve"> perfeitamente nessa caracterização. As cons</w:t>
      </w:r>
      <w:r w:rsidR="00732853" w:rsidRPr="005E62F3">
        <w:rPr>
          <w:rFonts w:ascii="Cambria" w:hAnsi="Cambria" w:cs="Arial"/>
        </w:rPr>
        <w:t xml:space="preserve">tantes ofensas e destrato </w:t>
      </w:r>
      <w:r w:rsidR="00E04CA0" w:rsidRPr="005E62F3">
        <w:rPr>
          <w:rFonts w:ascii="Cambria" w:hAnsi="Cambria" w:cs="Arial"/>
        </w:rPr>
        <w:t xml:space="preserve">degradavam totalmente o ambiente de trabalho. Como será comprovado, existia uma absurda tensão diária, alimentada pela </w:t>
      </w:r>
      <w:r w:rsidR="00DE6B65" w:rsidRPr="005E62F3">
        <w:rPr>
          <w:rFonts w:ascii="Cambria" w:hAnsi="Cambria" w:cs="Arial"/>
        </w:rPr>
        <w:t>Reclamada,</w:t>
      </w:r>
      <w:r w:rsidR="00E04CA0" w:rsidRPr="005E62F3">
        <w:rPr>
          <w:rFonts w:ascii="Cambria" w:hAnsi="Cambria" w:cs="Arial"/>
        </w:rPr>
        <w:t xml:space="preserve"> </w:t>
      </w:r>
      <w:r w:rsidR="00A128B8" w:rsidRPr="005E62F3">
        <w:rPr>
          <w:rFonts w:ascii="Cambria" w:hAnsi="Cambria" w:cs="Arial"/>
        </w:rPr>
        <w:t xml:space="preserve">com cobrança de produção e horário extra </w:t>
      </w:r>
      <w:r w:rsidRPr="005E62F3">
        <w:rPr>
          <w:rFonts w:ascii="Cambria" w:hAnsi="Cambria" w:cs="Arial"/>
        </w:rPr>
        <w:t xml:space="preserve">e destratos, </w:t>
      </w:r>
      <w:r w:rsidR="00E04CA0" w:rsidRPr="005E62F3">
        <w:rPr>
          <w:rFonts w:ascii="Cambria" w:hAnsi="Cambria" w:cs="Arial"/>
        </w:rPr>
        <w:t xml:space="preserve">que </w:t>
      </w:r>
      <w:r w:rsidR="00A128B8" w:rsidRPr="005E62F3">
        <w:rPr>
          <w:rFonts w:ascii="Cambria" w:hAnsi="Cambria" w:cs="Arial"/>
        </w:rPr>
        <w:t>tornava o ambiente insuportável.</w:t>
      </w:r>
    </w:p>
    <w:p w14:paraId="4D9696D8" w14:textId="77777777" w:rsidR="00A128B8" w:rsidRPr="005E62F3" w:rsidRDefault="00A128B8" w:rsidP="0085261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2525B75C" w14:textId="77777777" w:rsidR="00A03AF5" w:rsidRPr="005E62F3" w:rsidRDefault="00E04CA0" w:rsidP="00852610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Seus direitos de personalidade, como a honra, a dignidade e a auto-estima,</w:t>
      </w:r>
      <w:r w:rsidR="00A03AF5" w:rsidRPr="005E62F3">
        <w:rPr>
          <w:rFonts w:ascii="Cambria" w:hAnsi="Cambria" w:cs="Arial"/>
        </w:rPr>
        <w:t xml:space="preserve"> eram diariamente aviltados pela Ré</w:t>
      </w:r>
      <w:r w:rsidRPr="005E62F3">
        <w:rPr>
          <w:rFonts w:ascii="Cambria" w:hAnsi="Cambria" w:cs="Arial"/>
        </w:rPr>
        <w:t>, que</w:t>
      </w:r>
      <w:r w:rsidR="00A03AF5" w:rsidRPr="005E62F3">
        <w:rPr>
          <w:rFonts w:ascii="Cambria" w:hAnsi="Cambria" w:cs="Arial"/>
        </w:rPr>
        <w:t xml:space="preserve"> movida</w:t>
      </w:r>
      <w:r w:rsidRPr="005E62F3">
        <w:rPr>
          <w:rFonts w:ascii="Cambria" w:hAnsi="Cambria" w:cs="Arial"/>
        </w:rPr>
        <w:t xml:space="preserve"> por um sentimento quase sádico, comprazia-se em torturar seus subordinados com destrato e indiretas. </w:t>
      </w:r>
    </w:p>
    <w:p w14:paraId="32F80490" w14:textId="77777777" w:rsidR="00A03AF5" w:rsidRPr="005E62F3" w:rsidRDefault="00A03AF5" w:rsidP="0085261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6FD3CE5E" w14:textId="77777777" w:rsidR="00E04CA0" w:rsidRPr="005E62F3" w:rsidRDefault="00E04CA0" w:rsidP="00852610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A gravidade da situação vivida fica comprovada pelo fato da Reclamante ter se s</w:t>
      </w:r>
      <w:r w:rsidR="00A03AF5" w:rsidRPr="005E62F3">
        <w:rPr>
          <w:rFonts w:ascii="Cambria" w:hAnsi="Cambria" w:cs="Arial"/>
        </w:rPr>
        <w:t xml:space="preserve">ujeitado a sofrer um procedimento criminal ao alterar um documento médico na busca de um tratamento de saúde eficaz e período de repouso necessário à sua recuperação. </w:t>
      </w:r>
    </w:p>
    <w:p w14:paraId="2BA0E5FC" w14:textId="77777777" w:rsidR="00A03AF5" w:rsidRPr="005E62F3" w:rsidRDefault="00A03AF5" w:rsidP="0085261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56A3B582" w14:textId="77777777" w:rsidR="00E04CA0" w:rsidRPr="005E62F3" w:rsidRDefault="00E04CA0" w:rsidP="00852610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A conduta ilícita da Reclamada para com a Reclamante demonstra-se plenamente passível de condenação de indenização por danos morais, pois o tratamento desumano dispensado deve ser severamente reprimido, pois contraria todas as normas de civilidade na relação de trabalho, além de atentar contra a própria dignidade da pessoa humana, garantia fundamental esculpida na Constituição Federal.</w:t>
      </w:r>
    </w:p>
    <w:p w14:paraId="61772892" w14:textId="77777777" w:rsidR="00E04CA0" w:rsidRPr="005E62F3" w:rsidRDefault="00E04CA0" w:rsidP="0085261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335C5BE8" w14:textId="77777777" w:rsidR="00E04CA0" w:rsidRPr="005E62F3" w:rsidRDefault="00E04CA0" w:rsidP="00852610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O dever da Reclamada é amenizar as conseqüências de seus atos danosos, devendo assim reaproximar da</w:t>
      </w:r>
      <w:r w:rsidR="00A60C49" w:rsidRPr="005E62F3">
        <w:rPr>
          <w:rFonts w:ascii="Cambria" w:hAnsi="Cambria" w:cs="Arial"/>
        </w:rPr>
        <w:t xml:space="preserve"> normalidade a vida da A</w:t>
      </w:r>
      <w:r w:rsidRPr="005E62F3">
        <w:rPr>
          <w:rFonts w:ascii="Cambria" w:hAnsi="Cambria" w:cs="Arial"/>
        </w:rPr>
        <w:t xml:space="preserve">fetada, </w:t>
      </w:r>
      <w:r w:rsidR="00A60C49" w:rsidRPr="005E62F3">
        <w:rPr>
          <w:rFonts w:ascii="Cambria" w:hAnsi="Cambria" w:cs="Arial"/>
        </w:rPr>
        <w:t>a</w:t>
      </w:r>
      <w:r w:rsidRPr="005E62F3">
        <w:rPr>
          <w:rFonts w:ascii="Cambria" w:hAnsi="Cambria" w:cs="Arial"/>
        </w:rPr>
        <w:t xml:space="preserve"> qual sup</w:t>
      </w:r>
      <w:r w:rsidR="00A60C49" w:rsidRPr="005E62F3">
        <w:rPr>
          <w:rFonts w:ascii="Cambria" w:hAnsi="Cambria" w:cs="Arial"/>
        </w:rPr>
        <w:t xml:space="preserve">ortou grande desequilíbrio e teve </w:t>
      </w:r>
      <w:r w:rsidRPr="005E62F3">
        <w:rPr>
          <w:rFonts w:ascii="Cambria" w:hAnsi="Cambria" w:cs="Arial"/>
        </w:rPr>
        <w:t xml:space="preserve">sério abalo em sua ordem moral, </w:t>
      </w:r>
      <w:r w:rsidR="00A60C49" w:rsidRPr="005E62F3">
        <w:rPr>
          <w:rFonts w:ascii="Cambria" w:hAnsi="Cambria" w:cs="Arial"/>
        </w:rPr>
        <w:t xml:space="preserve">por meio </w:t>
      </w:r>
      <w:r w:rsidRPr="005E62F3">
        <w:rPr>
          <w:rFonts w:ascii="Cambria" w:hAnsi="Cambria" w:cs="Arial"/>
        </w:rPr>
        <w:t>do prejuízo em sua psique e na sua imagem social.</w:t>
      </w:r>
    </w:p>
    <w:p w14:paraId="793E9836" w14:textId="77777777" w:rsidR="00E04CA0" w:rsidRPr="005E62F3" w:rsidRDefault="00E04CA0" w:rsidP="0085261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1625403" w14:textId="77777777" w:rsidR="00130BCE" w:rsidRPr="005E62F3" w:rsidRDefault="00E04CA0" w:rsidP="00852610">
      <w:pPr>
        <w:spacing w:line="360" w:lineRule="auto"/>
        <w:ind w:firstLine="2268"/>
        <w:jc w:val="both"/>
        <w:rPr>
          <w:rFonts w:ascii="Cambria" w:hAnsi="Cambria" w:cs="Arial"/>
          <w:color w:val="000000"/>
        </w:rPr>
      </w:pPr>
      <w:r w:rsidRPr="005E62F3">
        <w:rPr>
          <w:rFonts w:ascii="Cambria" w:hAnsi="Cambria" w:cs="Arial"/>
        </w:rPr>
        <w:t xml:space="preserve">Sendo assim, a indenização com seu caráter intimidatório e reparatório, deve ter um </w:t>
      </w:r>
      <w:r w:rsidRPr="005E62F3">
        <w:rPr>
          <w:rFonts w:ascii="Cambria" w:hAnsi="Cambria" w:cs="Arial"/>
          <w:i/>
        </w:rPr>
        <w:t>quantum</w:t>
      </w:r>
      <w:r w:rsidRPr="005E62F3">
        <w:rPr>
          <w:rFonts w:ascii="Cambria" w:hAnsi="Cambria" w:cs="Arial"/>
        </w:rPr>
        <w:t xml:space="preserve"> </w:t>
      </w:r>
      <w:r w:rsidR="00130BCE" w:rsidRPr="005E62F3">
        <w:rPr>
          <w:rFonts w:ascii="Cambria" w:hAnsi="Cambria" w:cs="Arial"/>
        </w:rPr>
        <w:t xml:space="preserve">condizente </w:t>
      </w:r>
      <w:r w:rsidRPr="005E62F3">
        <w:rPr>
          <w:rFonts w:ascii="Cambria" w:hAnsi="Cambria" w:cs="Arial"/>
        </w:rPr>
        <w:t>com o dano sofrido pela Re</w:t>
      </w:r>
      <w:r w:rsidR="00130BCE" w:rsidRPr="005E62F3">
        <w:rPr>
          <w:rFonts w:ascii="Cambria" w:hAnsi="Cambria" w:cs="Arial"/>
        </w:rPr>
        <w:t>clamante</w:t>
      </w:r>
      <w:r w:rsidRPr="005E62F3">
        <w:rPr>
          <w:rFonts w:ascii="Cambria" w:hAnsi="Cambria" w:cs="Arial"/>
        </w:rPr>
        <w:t>, levando em conta os</w:t>
      </w:r>
      <w:r w:rsidR="00130BCE" w:rsidRPr="005E62F3">
        <w:rPr>
          <w:rFonts w:ascii="Cambria" w:hAnsi="Cambria" w:cs="Arial"/>
        </w:rPr>
        <w:t xml:space="preserve"> requisitos acima mencionados e </w:t>
      </w:r>
      <w:r w:rsidRPr="005E62F3">
        <w:rPr>
          <w:rFonts w:ascii="Cambria" w:hAnsi="Cambria" w:cs="Arial"/>
          <w:color w:val="000000"/>
        </w:rPr>
        <w:t>a desproporção quanto às condições financeiras das partes</w:t>
      </w:r>
      <w:r w:rsidR="00130BCE" w:rsidRPr="005E62F3">
        <w:rPr>
          <w:rFonts w:ascii="Cambria" w:hAnsi="Cambria" w:cs="Arial"/>
          <w:color w:val="000000"/>
        </w:rPr>
        <w:t xml:space="preserve">. </w:t>
      </w:r>
    </w:p>
    <w:p w14:paraId="643DF5CB" w14:textId="77777777" w:rsidR="00130BCE" w:rsidRPr="005E62F3" w:rsidRDefault="00130BCE" w:rsidP="00852610">
      <w:pPr>
        <w:spacing w:line="360" w:lineRule="auto"/>
        <w:ind w:firstLine="2268"/>
        <w:jc w:val="both"/>
        <w:rPr>
          <w:rFonts w:ascii="Cambria" w:hAnsi="Cambria" w:cs="Arial"/>
          <w:color w:val="000000"/>
        </w:rPr>
      </w:pPr>
    </w:p>
    <w:p w14:paraId="380B4C95" w14:textId="77777777" w:rsidR="00E04CA0" w:rsidRPr="005E62F3" w:rsidRDefault="00130BCE" w:rsidP="00852610">
      <w:pPr>
        <w:spacing w:line="360" w:lineRule="auto"/>
        <w:ind w:firstLine="2268"/>
        <w:jc w:val="both"/>
        <w:rPr>
          <w:rFonts w:ascii="Cambria" w:hAnsi="Cambria" w:cs="Arial"/>
          <w:color w:val="000000"/>
        </w:rPr>
      </w:pPr>
      <w:r w:rsidRPr="005E62F3">
        <w:rPr>
          <w:rFonts w:ascii="Cambria" w:hAnsi="Cambria" w:cs="Arial"/>
          <w:color w:val="000000"/>
        </w:rPr>
        <w:t>A</w:t>
      </w:r>
      <w:r w:rsidR="00E04CA0" w:rsidRPr="005E62F3">
        <w:rPr>
          <w:rFonts w:ascii="Cambria" w:hAnsi="Cambria" w:cs="Arial"/>
          <w:color w:val="000000"/>
        </w:rPr>
        <w:t xml:space="preserve"> fixação do </w:t>
      </w:r>
      <w:r w:rsidRPr="005E62F3">
        <w:rPr>
          <w:rFonts w:ascii="Cambria" w:hAnsi="Cambria" w:cs="Arial"/>
          <w:color w:val="000000"/>
        </w:rPr>
        <w:t xml:space="preserve">montante </w:t>
      </w:r>
      <w:r w:rsidR="00E04CA0" w:rsidRPr="005E62F3">
        <w:rPr>
          <w:rFonts w:ascii="Cambria" w:hAnsi="Cambria" w:cs="Arial"/>
          <w:color w:val="000000"/>
        </w:rPr>
        <w:t>a ser indenizado</w:t>
      </w:r>
      <w:r w:rsidRPr="005E62F3">
        <w:rPr>
          <w:rFonts w:ascii="Cambria" w:hAnsi="Cambria" w:cs="Arial"/>
          <w:color w:val="000000"/>
        </w:rPr>
        <w:t xml:space="preserve"> deve ser calculado </w:t>
      </w:r>
      <w:r w:rsidR="00E04CA0" w:rsidRPr="005E62F3">
        <w:rPr>
          <w:rFonts w:ascii="Cambria" w:hAnsi="Cambria" w:cs="Arial"/>
          <w:color w:val="000000"/>
        </w:rPr>
        <w:t>a ponto de que a intenção do Magistrado em penalizar a Reclamada possa ser cumprida, bem como o valor proporcione satisfação à Autora, motivo pelo qual deve</w:t>
      </w:r>
      <w:r w:rsidR="00AE297B" w:rsidRPr="005E62F3">
        <w:rPr>
          <w:rFonts w:ascii="Cambria" w:hAnsi="Cambria" w:cs="Arial"/>
          <w:color w:val="000000"/>
        </w:rPr>
        <w:t>m</w:t>
      </w:r>
      <w:r w:rsidR="00E04CA0" w:rsidRPr="005E62F3">
        <w:rPr>
          <w:rFonts w:ascii="Cambria" w:hAnsi="Cambria" w:cs="Arial"/>
          <w:color w:val="000000"/>
        </w:rPr>
        <w:t xml:space="preserve"> ser evitada</w:t>
      </w:r>
      <w:r w:rsidR="00AE297B" w:rsidRPr="005E62F3">
        <w:rPr>
          <w:rFonts w:ascii="Cambria" w:hAnsi="Cambria" w:cs="Arial"/>
          <w:color w:val="000000"/>
        </w:rPr>
        <w:t>s</w:t>
      </w:r>
      <w:r w:rsidR="00E04CA0" w:rsidRPr="005E62F3">
        <w:rPr>
          <w:rFonts w:ascii="Cambria" w:hAnsi="Cambria" w:cs="Arial"/>
          <w:color w:val="000000"/>
        </w:rPr>
        <w:t xml:space="preserve"> </w:t>
      </w:r>
      <w:r w:rsidR="00AE297B" w:rsidRPr="005E62F3">
        <w:rPr>
          <w:rFonts w:ascii="Cambria" w:hAnsi="Cambria" w:cs="Arial"/>
          <w:color w:val="000000"/>
        </w:rPr>
        <w:t xml:space="preserve">as </w:t>
      </w:r>
      <w:r w:rsidR="00E04CA0" w:rsidRPr="005E62F3">
        <w:rPr>
          <w:rFonts w:ascii="Cambria" w:hAnsi="Cambria" w:cs="Arial"/>
          <w:color w:val="000000"/>
        </w:rPr>
        <w:t>quantia</w:t>
      </w:r>
      <w:r w:rsidR="00AE297B" w:rsidRPr="005E62F3">
        <w:rPr>
          <w:rFonts w:ascii="Cambria" w:hAnsi="Cambria" w:cs="Arial"/>
          <w:color w:val="000000"/>
        </w:rPr>
        <w:t>s</w:t>
      </w:r>
      <w:r w:rsidR="00E04CA0" w:rsidRPr="005E62F3">
        <w:rPr>
          <w:rFonts w:ascii="Cambria" w:hAnsi="Cambria" w:cs="Arial"/>
          <w:color w:val="000000"/>
        </w:rPr>
        <w:t xml:space="preserve"> irrisória</w:t>
      </w:r>
      <w:r w:rsidR="00AE297B" w:rsidRPr="005E62F3">
        <w:rPr>
          <w:rFonts w:ascii="Cambria" w:hAnsi="Cambria" w:cs="Arial"/>
          <w:color w:val="000000"/>
        </w:rPr>
        <w:t xml:space="preserve"> e vultosa.</w:t>
      </w:r>
    </w:p>
    <w:p w14:paraId="2485AFD2" w14:textId="77777777" w:rsidR="00CA7D8F" w:rsidRPr="005E62F3" w:rsidRDefault="00CA7D8F" w:rsidP="00852610">
      <w:pPr>
        <w:spacing w:line="360" w:lineRule="auto"/>
        <w:ind w:firstLine="2268"/>
        <w:jc w:val="both"/>
        <w:rPr>
          <w:rFonts w:ascii="Cambria" w:hAnsi="Cambria" w:cs="Arial"/>
          <w:color w:val="000000"/>
        </w:rPr>
      </w:pPr>
    </w:p>
    <w:p w14:paraId="37B6CDE7" w14:textId="77777777" w:rsidR="00E04CA0" w:rsidRPr="005E62F3" w:rsidRDefault="00AE297B" w:rsidP="00852610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  <w:color w:val="000000"/>
        </w:rPr>
        <w:t>Assim, com base no</w:t>
      </w:r>
      <w:r w:rsidR="00E04CA0" w:rsidRPr="005E62F3">
        <w:rPr>
          <w:rFonts w:ascii="Cambria" w:hAnsi="Cambria" w:cs="Arial"/>
          <w:color w:val="000000"/>
        </w:rPr>
        <w:t>s argumentos</w:t>
      </w:r>
      <w:r w:rsidRPr="005E62F3">
        <w:rPr>
          <w:rFonts w:ascii="Cambria" w:hAnsi="Cambria" w:cs="Arial"/>
          <w:color w:val="000000"/>
        </w:rPr>
        <w:t xml:space="preserve"> expostos</w:t>
      </w:r>
      <w:r w:rsidR="00E04CA0" w:rsidRPr="005E62F3">
        <w:rPr>
          <w:rFonts w:ascii="Cambria" w:hAnsi="Cambria" w:cs="Arial"/>
          <w:color w:val="000000"/>
        </w:rPr>
        <w:t xml:space="preserve"> e com vistas a </w:t>
      </w:r>
      <w:r w:rsidR="00E04CA0" w:rsidRPr="005E62F3">
        <w:rPr>
          <w:rFonts w:ascii="Cambria" w:hAnsi="Cambria" w:cs="Arial"/>
        </w:rPr>
        <w:t>penalizar a Reclamada para que institua modo mais organizado de operação, respeitando seus funcionários e dimensione as conseqüências que sua conduta pode acarretar</w:t>
      </w:r>
      <w:r w:rsidRPr="005E62F3">
        <w:rPr>
          <w:rFonts w:ascii="Cambria" w:hAnsi="Cambria" w:cs="Arial"/>
        </w:rPr>
        <w:t xml:space="preserve"> na vida de um indivíduo, estima-se como </w:t>
      </w:r>
      <w:r w:rsidR="00E04CA0" w:rsidRPr="005E62F3">
        <w:rPr>
          <w:rFonts w:ascii="Cambria" w:hAnsi="Cambria" w:cs="Arial"/>
        </w:rPr>
        <w:t>valor razoável de indeniz</w:t>
      </w:r>
      <w:r w:rsidR="007B7B13" w:rsidRPr="005E62F3">
        <w:rPr>
          <w:rFonts w:ascii="Cambria" w:hAnsi="Cambria" w:cs="Arial"/>
        </w:rPr>
        <w:t xml:space="preserve">ação a quantia de </w:t>
      </w:r>
      <w:r w:rsidR="00AB58C7" w:rsidRPr="005E62F3">
        <w:rPr>
          <w:rFonts w:ascii="Cambria" w:hAnsi="Cambria" w:cs="Arial"/>
        </w:rPr>
        <w:t xml:space="preserve">quinze </w:t>
      </w:r>
      <w:r w:rsidR="007B7B13" w:rsidRPr="005E62F3">
        <w:rPr>
          <w:rFonts w:ascii="Cambria" w:hAnsi="Cambria" w:cs="Arial"/>
        </w:rPr>
        <w:t xml:space="preserve">vezes o último salário </w:t>
      </w:r>
      <w:r w:rsidR="00E04CA0" w:rsidRPr="005E62F3">
        <w:rPr>
          <w:rFonts w:ascii="Cambria" w:hAnsi="Cambria" w:cs="Arial"/>
        </w:rPr>
        <w:t>pag</w:t>
      </w:r>
      <w:r w:rsidR="007B7B13" w:rsidRPr="005E62F3">
        <w:rPr>
          <w:rFonts w:ascii="Cambria" w:hAnsi="Cambria" w:cs="Arial"/>
        </w:rPr>
        <w:t>a à</w:t>
      </w:r>
      <w:r w:rsidR="00E04CA0" w:rsidRPr="005E62F3">
        <w:rPr>
          <w:rFonts w:ascii="Cambria" w:hAnsi="Cambria" w:cs="Arial"/>
        </w:rPr>
        <w:t xml:space="preserve"> </w:t>
      </w:r>
      <w:r w:rsidR="007B7B13" w:rsidRPr="005E62F3">
        <w:rPr>
          <w:rFonts w:ascii="Cambria" w:hAnsi="Cambria" w:cs="Arial"/>
        </w:rPr>
        <w:t>R</w:t>
      </w:r>
      <w:r w:rsidR="00E04CA0" w:rsidRPr="005E62F3">
        <w:rPr>
          <w:rFonts w:ascii="Cambria" w:hAnsi="Cambria" w:cs="Arial"/>
        </w:rPr>
        <w:t>eclamante</w:t>
      </w:r>
      <w:r w:rsidR="007B7B13" w:rsidRPr="005E62F3">
        <w:rPr>
          <w:rFonts w:ascii="Cambria" w:hAnsi="Cambria" w:cs="Arial"/>
        </w:rPr>
        <w:t>.</w:t>
      </w:r>
    </w:p>
    <w:p w14:paraId="7B05DCBF" w14:textId="77777777" w:rsidR="00E04CA0" w:rsidRPr="005E62F3" w:rsidRDefault="00E04CA0" w:rsidP="00852610">
      <w:pPr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2AF296AE" w14:textId="77777777" w:rsidR="00522FBE" w:rsidRPr="005E62F3" w:rsidRDefault="001E7B09" w:rsidP="00852610">
      <w:pPr>
        <w:spacing w:line="360" w:lineRule="auto"/>
        <w:ind w:firstLine="2268"/>
        <w:jc w:val="both"/>
        <w:rPr>
          <w:rFonts w:ascii="Cambria" w:hAnsi="Cambria" w:cs="Arial"/>
          <w:b/>
        </w:rPr>
      </w:pPr>
      <w:r w:rsidRPr="005E62F3">
        <w:rPr>
          <w:rFonts w:ascii="Cambria" w:hAnsi="Cambria" w:cs="Arial"/>
          <w:b/>
        </w:rPr>
        <w:t xml:space="preserve">2.10 – </w:t>
      </w:r>
      <w:r w:rsidR="00522FBE" w:rsidRPr="005E62F3">
        <w:rPr>
          <w:rFonts w:ascii="Cambria" w:hAnsi="Cambria" w:cs="Arial"/>
          <w:b/>
        </w:rPr>
        <w:t>Da</w:t>
      </w:r>
      <w:r w:rsidR="00471B50" w:rsidRPr="005E62F3">
        <w:rPr>
          <w:rFonts w:ascii="Cambria" w:hAnsi="Cambria" w:cs="Arial"/>
          <w:b/>
        </w:rPr>
        <w:t>s</w:t>
      </w:r>
      <w:r w:rsidR="00522FBE" w:rsidRPr="005E62F3">
        <w:rPr>
          <w:rFonts w:ascii="Cambria" w:hAnsi="Cambria" w:cs="Arial"/>
          <w:b/>
        </w:rPr>
        <w:t xml:space="preserve"> multa</w:t>
      </w:r>
      <w:r w:rsidR="00471B50" w:rsidRPr="005E62F3">
        <w:rPr>
          <w:rFonts w:ascii="Cambria" w:hAnsi="Cambria" w:cs="Arial"/>
          <w:b/>
        </w:rPr>
        <w:t>s</w:t>
      </w:r>
      <w:r w:rsidR="00522FBE" w:rsidRPr="005E62F3">
        <w:rPr>
          <w:rFonts w:ascii="Cambria" w:hAnsi="Cambria" w:cs="Arial"/>
          <w:b/>
        </w:rPr>
        <w:t xml:space="preserve"> do art. 477, § </w:t>
      </w:r>
      <w:r w:rsidR="00471B50" w:rsidRPr="005E62F3">
        <w:rPr>
          <w:rFonts w:ascii="Cambria" w:hAnsi="Cambria" w:cs="Arial"/>
          <w:b/>
        </w:rPr>
        <w:t xml:space="preserve">8º e 467 </w:t>
      </w:r>
      <w:r w:rsidR="00522FBE" w:rsidRPr="005E62F3">
        <w:rPr>
          <w:rFonts w:ascii="Cambria" w:hAnsi="Cambria" w:cs="Arial"/>
          <w:b/>
        </w:rPr>
        <w:t>da CLT</w:t>
      </w:r>
    </w:p>
    <w:p w14:paraId="378B5E76" w14:textId="77777777" w:rsidR="00522FBE" w:rsidRPr="005E62F3" w:rsidRDefault="00FD2073" w:rsidP="00852610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A</w:t>
      </w:r>
      <w:r w:rsidR="00522FBE" w:rsidRPr="005E62F3">
        <w:rPr>
          <w:rFonts w:ascii="Cambria" w:hAnsi="Cambria" w:cs="Arial"/>
        </w:rPr>
        <w:t xml:space="preserve"> R</w:t>
      </w:r>
      <w:r w:rsidRPr="005E62F3">
        <w:rPr>
          <w:rFonts w:ascii="Cambria" w:hAnsi="Cambria" w:cs="Arial"/>
        </w:rPr>
        <w:t>eclamante foi dispensada</w:t>
      </w:r>
      <w:r w:rsidR="00522FBE" w:rsidRPr="005E62F3">
        <w:rPr>
          <w:rFonts w:ascii="Cambria" w:hAnsi="Cambria" w:cs="Arial"/>
        </w:rPr>
        <w:t xml:space="preserve"> em </w:t>
      </w:r>
      <w:r w:rsidR="00F04113" w:rsidRPr="005E62F3">
        <w:rPr>
          <w:rFonts w:ascii="Cambria" w:hAnsi="Cambria" w:cs="Arial"/>
        </w:rPr>
        <w:t xml:space="preserve">novembro </w:t>
      </w:r>
      <w:r w:rsidR="002802BC" w:rsidRPr="005E62F3">
        <w:rPr>
          <w:rFonts w:ascii="Cambria" w:hAnsi="Cambria" w:cs="Arial"/>
        </w:rPr>
        <w:t>de 2014</w:t>
      </w:r>
      <w:r w:rsidR="00F04113" w:rsidRPr="005E62F3">
        <w:rPr>
          <w:rFonts w:ascii="Cambria" w:hAnsi="Cambria" w:cs="Arial"/>
        </w:rPr>
        <w:t xml:space="preserve"> e até a presente data</w:t>
      </w:r>
      <w:r w:rsidR="00522FBE" w:rsidRPr="005E62F3">
        <w:rPr>
          <w:rFonts w:ascii="Cambria" w:hAnsi="Cambria" w:cs="Arial"/>
        </w:rPr>
        <w:t xml:space="preserve"> não lhe foram pagos corretamente os seus direitos trabalhistas</w:t>
      </w:r>
      <w:r w:rsidR="00F04113" w:rsidRPr="005E62F3">
        <w:rPr>
          <w:rFonts w:ascii="Cambria" w:hAnsi="Cambria" w:cs="Arial"/>
        </w:rPr>
        <w:t>, nem mesmo as verbas rescisórias</w:t>
      </w:r>
      <w:r w:rsidRPr="005E62F3">
        <w:rPr>
          <w:rFonts w:ascii="Cambria" w:hAnsi="Cambria" w:cs="Arial"/>
        </w:rPr>
        <w:t xml:space="preserve">, </w:t>
      </w:r>
      <w:r w:rsidRPr="005E62F3">
        <w:rPr>
          <w:rFonts w:ascii="Cambria" w:hAnsi="Cambria" w:cs="Arial"/>
          <w:b/>
        </w:rPr>
        <w:t xml:space="preserve">fato confessado pela Ré em depoimento constante nos autos nº </w:t>
      </w:r>
      <w:r w:rsidR="002802BC" w:rsidRPr="005E62F3">
        <w:rPr>
          <w:rFonts w:ascii="Cambria" w:hAnsi="Cambria" w:cs="Arial"/>
          <w:b/>
        </w:rPr>
        <w:t>_________________</w:t>
      </w:r>
      <w:r w:rsidR="00522FBE" w:rsidRPr="005E62F3">
        <w:rPr>
          <w:rFonts w:ascii="Cambria" w:hAnsi="Cambria" w:cs="Arial"/>
        </w:rPr>
        <w:t xml:space="preserve">. Diante disso, </w:t>
      </w:r>
      <w:r w:rsidR="00F04113" w:rsidRPr="005E62F3">
        <w:rPr>
          <w:rFonts w:ascii="Cambria" w:hAnsi="Cambria" w:cs="Arial"/>
        </w:rPr>
        <w:t xml:space="preserve">clara a hipótese de </w:t>
      </w:r>
      <w:r w:rsidR="00522FBE" w:rsidRPr="005E62F3">
        <w:rPr>
          <w:rFonts w:ascii="Cambria" w:hAnsi="Cambria" w:cs="Arial"/>
        </w:rPr>
        <w:t>incidência d</w:t>
      </w:r>
      <w:r w:rsidR="00F04113" w:rsidRPr="005E62F3">
        <w:rPr>
          <w:rFonts w:ascii="Cambria" w:hAnsi="Cambria" w:cs="Arial"/>
        </w:rPr>
        <w:t>a</w:t>
      </w:r>
      <w:r w:rsidR="00522FBE" w:rsidRPr="005E62F3">
        <w:rPr>
          <w:rFonts w:ascii="Cambria" w:hAnsi="Cambria" w:cs="Arial"/>
        </w:rPr>
        <w:t xml:space="preserve"> dispos</w:t>
      </w:r>
      <w:r w:rsidR="00F04113" w:rsidRPr="005E62F3">
        <w:rPr>
          <w:rFonts w:ascii="Cambria" w:hAnsi="Cambria" w:cs="Arial"/>
        </w:rPr>
        <w:t>ição d</w:t>
      </w:r>
      <w:r w:rsidR="00522FBE" w:rsidRPr="005E62F3">
        <w:rPr>
          <w:rFonts w:ascii="Cambria" w:hAnsi="Cambria" w:cs="Arial"/>
        </w:rPr>
        <w:t xml:space="preserve">o artigo 477, § 8º, da CLT, </w:t>
      </w:r>
      <w:r w:rsidR="00F04113" w:rsidRPr="005E62F3">
        <w:rPr>
          <w:rFonts w:ascii="Cambria" w:hAnsi="Cambria" w:cs="Arial"/>
        </w:rPr>
        <w:t xml:space="preserve">devendo ser a Reclamada condenada a pagar </w:t>
      </w:r>
      <w:r w:rsidR="00522FBE" w:rsidRPr="005E62F3">
        <w:rPr>
          <w:rFonts w:ascii="Cambria" w:hAnsi="Cambria" w:cs="Arial"/>
        </w:rPr>
        <w:t>multa</w:t>
      </w:r>
      <w:r w:rsidR="00F04113" w:rsidRPr="005E62F3">
        <w:rPr>
          <w:rFonts w:ascii="Cambria" w:hAnsi="Cambria" w:cs="Arial"/>
        </w:rPr>
        <w:t xml:space="preserve"> n</w:t>
      </w:r>
      <w:r w:rsidR="00522FBE" w:rsidRPr="005E62F3">
        <w:rPr>
          <w:rFonts w:ascii="Cambria" w:hAnsi="Cambria" w:cs="Arial"/>
        </w:rPr>
        <w:t>o valor equivalente ao salário percebido</w:t>
      </w:r>
      <w:r w:rsidR="00F04113" w:rsidRPr="005E62F3">
        <w:rPr>
          <w:rFonts w:ascii="Cambria" w:hAnsi="Cambria" w:cs="Arial"/>
        </w:rPr>
        <w:t xml:space="preserve"> pel</w:t>
      </w:r>
      <w:r w:rsidR="00D160C1" w:rsidRPr="005E62F3">
        <w:rPr>
          <w:rFonts w:ascii="Cambria" w:hAnsi="Cambria" w:cs="Arial"/>
        </w:rPr>
        <w:t>a</w:t>
      </w:r>
      <w:r w:rsidR="00F04113" w:rsidRPr="005E62F3">
        <w:rPr>
          <w:rFonts w:ascii="Cambria" w:hAnsi="Cambria" w:cs="Arial"/>
        </w:rPr>
        <w:t xml:space="preserve"> Autor</w:t>
      </w:r>
      <w:r w:rsidR="00D160C1" w:rsidRPr="005E62F3">
        <w:rPr>
          <w:rFonts w:ascii="Cambria" w:hAnsi="Cambria" w:cs="Arial"/>
        </w:rPr>
        <w:t>a</w:t>
      </w:r>
      <w:r w:rsidR="00522FBE" w:rsidRPr="005E62F3">
        <w:rPr>
          <w:rFonts w:ascii="Cambria" w:hAnsi="Cambria" w:cs="Arial"/>
        </w:rPr>
        <w:t xml:space="preserve">. </w:t>
      </w:r>
    </w:p>
    <w:p w14:paraId="78B3B91E" w14:textId="77777777" w:rsidR="0092183F" w:rsidRPr="005E62F3" w:rsidRDefault="0092183F" w:rsidP="0085261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21D1B574" w14:textId="77777777" w:rsidR="00522FBE" w:rsidRPr="005E62F3" w:rsidRDefault="004C7142" w:rsidP="00852610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Ainda, </w:t>
      </w:r>
      <w:r w:rsidR="00135B33" w:rsidRPr="005E62F3">
        <w:rPr>
          <w:rFonts w:ascii="Cambria" w:hAnsi="Cambria" w:cs="Arial"/>
        </w:rPr>
        <w:t>tendo ocorrido a d</w:t>
      </w:r>
      <w:r w:rsidR="005C44E1" w:rsidRPr="005E62F3">
        <w:rPr>
          <w:rFonts w:ascii="Cambria" w:hAnsi="Cambria" w:cs="Arial"/>
        </w:rPr>
        <w:t>espedida</w:t>
      </w:r>
      <w:r w:rsidR="006065D8" w:rsidRPr="005E62F3">
        <w:rPr>
          <w:rFonts w:ascii="Cambria" w:hAnsi="Cambria" w:cs="Arial"/>
        </w:rPr>
        <w:t>, mas</w:t>
      </w:r>
      <w:r w:rsidR="005C44E1" w:rsidRPr="005E62F3">
        <w:rPr>
          <w:rFonts w:ascii="Cambria" w:hAnsi="Cambria" w:cs="Arial"/>
        </w:rPr>
        <w:t xml:space="preserve"> não </w:t>
      </w:r>
      <w:r w:rsidR="00135B33" w:rsidRPr="005E62F3">
        <w:rPr>
          <w:rFonts w:ascii="Cambria" w:hAnsi="Cambria" w:cs="Arial"/>
        </w:rPr>
        <w:t xml:space="preserve">o </w:t>
      </w:r>
      <w:r w:rsidR="00522FBE" w:rsidRPr="005E62F3">
        <w:rPr>
          <w:rFonts w:ascii="Cambria" w:hAnsi="Cambria" w:cs="Arial"/>
        </w:rPr>
        <w:t>pag</w:t>
      </w:r>
      <w:r w:rsidR="00135B33" w:rsidRPr="005E62F3">
        <w:rPr>
          <w:rFonts w:ascii="Cambria" w:hAnsi="Cambria" w:cs="Arial"/>
        </w:rPr>
        <w:t xml:space="preserve">amento de </w:t>
      </w:r>
      <w:r w:rsidR="00522FBE" w:rsidRPr="005E62F3">
        <w:rPr>
          <w:rFonts w:ascii="Cambria" w:hAnsi="Cambria" w:cs="Arial"/>
        </w:rPr>
        <w:t xml:space="preserve">verbas rescisórias </w:t>
      </w:r>
      <w:r w:rsidR="00135B33" w:rsidRPr="005E62F3">
        <w:rPr>
          <w:rFonts w:ascii="Cambria" w:hAnsi="Cambria" w:cs="Arial"/>
        </w:rPr>
        <w:t xml:space="preserve">até a presente data, </w:t>
      </w:r>
      <w:r w:rsidRPr="005E62F3">
        <w:rPr>
          <w:rFonts w:ascii="Cambria" w:hAnsi="Cambria" w:cs="Arial"/>
          <w:b/>
        </w:rPr>
        <w:t>fato confessado pela Reclamada</w:t>
      </w:r>
      <w:r w:rsidRPr="005E62F3">
        <w:rPr>
          <w:rFonts w:ascii="Cambria" w:hAnsi="Cambria" w:cs="Arial"/>
        </w:rPr>
        <w:t xml:space="preserve">, são </w:t>
      </w:r>
      <w:r w:rsidR="00522FBE" w:rsidRPr="005E62F3">
        <w:rPr>
          <w:rFonts w:ascii="Cambria" w:hAnsi="Cambria" w:cs="Arial"/>
        </w:rPr>
        <w:t>incontroversa</w:t>
      </w:r>
      <w:r w:rsidR="00135B33" w:rsidRPr="005E62F3">
        <w:rPr>
          <w:rFonts w:ascii="Cambria" w:hAnsi="Cambria" w:cs="Arial"/>
        </w:rPr>
        <w:t>s</w:t>
      </w:r>
      <w:r w:rsidR="00522FBE" w:rsidRPr="005E62F3">
        <w:rPr>
          <w:rFonts w:ascii="Cambria" w:hAnsi="Cambria" w:cs="Arial"/>
        </w:rPr>
        <w:t xml:space="preserve"> referidas verbas, devendo ser pagas à data do comparecimento à Justiça do Trabalho, sob pena de </w:t>
      </w:r>
      <w:r w:rsidR="005C44E1" w:rsidRPr="005E62F3">
        <w:rPr>
          <w:rFonts w:ascii="Cambria" w:hAnsi="Cambria" w:cs="Arial"/>
        </w:rPr>
        <w:t>te</w:t>
      </w:r>
      <w:r w:rsidR="00135B33" w:rsidRPr="005E62F3">
        <w:rPr>
          <w:rFonts w:ascii="Cambria" w:hAnsi="Cambria" w:cs="Arial"/>
        </w:rPr>
        <w:t>r que</w:t>
      </w:r>
      <w:r w:rsidR="00522FBE" w:rsidRPr="005E62F3">
        <w:rPr>
          <w:rFonts w:ascii="Cambria" w:hAnsi="Cambria" w:cs="Arial"/>
        </w:rPr>
        <w:t xml:space="preserve"> pagá-las acrescidas de 50%, conforme o artigo 467 da CLT.</w:t>
      </w:r>
    </w:p>
    <w:p w14:paraId="052AD8DE" w14:textId="77777777" w:rsidR="003157B1" w:rsidRPr="005E62F3" w:rsidRDefault="003157B1" w:rsidP="0085261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57CE7930" w14:textId="77777777" w:rsidR="003157B1" w:rsidRPr="005E62F3" w:rsidRDefault="00E615BC" w:rsidP="00852610">
      <w:pPr>
        <w:pStyle w:val="Estilo"/>
        <w:spacing w:line="360" w:lineRule="auto"/>
        <w:ind w:left="1560" w:firstLine="708"/>
        <w:rPr>
          <w:rFonts w:ascii="Cambria" w:hAnsi="Cambria" w:cs="Arial"/>
          <w:b/>
          <w:bCs/>
        </w:rPr>
      </w:pPr>
      <w:r w:rsidRPr="005E62F3">
        <w:rPr>
          <w:rFonts w:ascii="Cambria" w:hAnsi="Cambria" w:cs="Arial"/>
          <w:b/>
          <w:bCs/>
        </w:rPr>
        <w:t>2.11</w:t>
      </w:r>
      <w:r w:rsidR="003157B1" w:rsidRPr="005E62F3">
        <w:rPr>
          <w:rFonts w:ascii="Cambria" w:hAnsi="Cambria" w:cs="Arial"/>
          <w:b/>
          <w:bCs/>
        </w:rPr>
        <w:t xml:space="preserve"> – Multa pelo descumprimento de norma coletiva </w:t>
      </w:r>
    </w:p>
    <w:p w14:paraId="270C1DA6" w14:textId="77777777" w:rsidR="003157B1" w:rsidRPr="005E62F3" w:rsidRDefault="003157B1" w:rsidP="00852610">
      <w:pPr>
        <w:spacing w:line="360" w:lineRule="auto"/>
        <w:ind w:firstLine="2268"/>
        <w:jc w:val="both"/>
        <w:rPr>
          <w:rFonts w:ascii="Cambria" w:hAnsi="Cambria" w:cs="Arial"/>
          <w:lang w:bidi="he-IL"/>
        </w:rPr>
      </w:pPr>
      <w:r w:rsidRPr="005E62F3">
        <w:rPr>
          <w:rFonts w:ascii="Cambria" w:hAnsi="Cambria" w:cs="Arial"/>
          <w:lang w:bidi="he-IL"/>
        </w:rPr>
        <w:t xml:space="preserve">Em face ao constante descumprimento pela Reclamada das condições e </w:t>
      </w:r>
      <w:r w:rsidRPr="005E62F3">
        <w:rPr>
          <w:rFonts w:ascii="Cambria" w:hAnsi="Cambria" w:cs="Arial"/>
        </w:rPr>
        <w:t>cláusulas</w:t>
      </w:r>
      <w:r w:rsidRPr="005E62F3">
        <w:rPr>
          <w:rFonts w:ascii="Cambria" w:hAnsi="Cambria" w:cs="Arial"/>
          <w:lang w:bidi="he-IL"/>
        </w:rPr>
        <w:t xml:space="preserve"> dos anexos dissídios coletivos (não assinatura da CTPS, não fornecimento de recibos de pagamento, não pagamento de auxílio educacional,</w:t>
      </w:r>
      <w:r w:rsidR="00FA5F5A" w:rsidRPr="005E62F3">
        <w:rPr>
          <w:rFonts w:ascii="Cambria" w:hAnsi="Cambria" w:cs="Arial"/>
          <w:lang w:bidi="he-IL"/>
        </w:rPr>
        <w:t xml:space="preserve"> </w:t>
      </w:r>
      <w:r w:rsidRPr="005E62F3">
        <w:rPr>
          <w:rFonts w:ascii="Cambria" w:hAnsi="Cambria" w:cs="Arial"/>
          <w:lang w:bidi="he-IL"/>
        </w:rPr>
        <w:t>não entrega do termo de rescisão) deve ser condenada ao pagamento da multa prevista nos próprios instrumentos colet</w:t>
      </w:r>
      <w:r w:rsidR="002802BC" w:rsidRPr="005E62F3">
        <w:rPr>
          <w:rFonts w:ascii="Cambria" w:hAnsi="Cambria" w:cs="Arial"/>
          <w:lang w:bidi="he-IL"/>
        </w:rPr>
        <w:t>ivos, cláusulas “28”, no de 2013 e décima primeira, no de 2014</w:t>
      </w:r>
      <w:r w:rsidRPr="005E62F3">
        <w:rPr>
          <w:rFonts w:ascii="Cambria" w:hAnsi="Cambria" w:cs="Arial"/>
          <w:lang w:bidi="he-IL"/>
        </w:rPr>
        <w:t>, pelo que desde já p</w:t>
      </w:r>
      <w:r w:rsidR="000E4829" w:rsidRPr="005E62F3">
        <w:rPr>
          <w:rFonts w:ascii="Cambria" w:hAnsi="Cambria" w:cs="Arial"/>
        </w:rPr>
        <w:t>ostula o pagamento.</w:t>
      </w:r>
    </w:p>
    <w:p w14:paraId="16DA42C6" w14:textId="77777777" w:rsidR="009617E3" w:rsidRPr="005E62F3" w:rsidRDefault="009617E3" w:rsidP="0085261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E4054C2" w14:textId="77777777" w:rsidR="001342BB" w:rsidRPr="005E62F3" w:rsidRDefault="001342BB" w:rsidP="00852610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5E62F3">
        <w:rPr>
          <w:rFonts w:ascii="Cambria" w:hAnsi="Cambria" w:cs="Arial"/>
          <w:b/>
        </w:rPr>
        <w:t>3 - DO PEDIDO</w:t>
      </w:r>
    </w:p>
    <w:p w14:paraId="15008479" w14:textId="77777777" w:rsidR="00641704" w:rsidRPr="005E62F3" w:rsidRDefault="00E84520" w:rsidP="00852610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  <w:i/>
        </w:rPr>
        <w:t>Ex positis</w:t>
      </w:r>
      <w:r w:rsidRPr="005E62F3">
        <w:rPr>
          <w:rFonts w:ascii="Cambria" w:hAnsi="Cambria" w:cs="Arial"/>
        </w:rPr>
        <w:t>, requer a Vossa Excelência</w:t>
      </w:r>
      <w:r w:rsidR="00641704" w:rsidRPr="005E62F3">
        <w:rPr>
          <w:rFonts w:ascii="Cambria" w:hAnsi="Cambria" w:cs="Arial"/>
        </w:rPr>
        <w:t>:</w:t>
      </w:r>
    </w:p>
    <w:p w14:paraId="4FE6E24F" w14:textId="77777777" w:rsidR="00641704" w:rsidRPr="005E62F3" w:rsidRDefault="00641704" w:rsidP="00852610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a) </w:t>
      </w:r>
      <w:r w:rsidR="0058339D" w:rsidRPr="005E62F3">
        <w:rPr>
          <w:rFonts w:ascii="Cambria" w:hAnsi="Cambria" w:cs="Arial"/>
        </w:rPr>
        <w:t>a procedência</w:t>
      </w:r>
      <w:r w:rsidRPr="005E62F3">
        <w:rPr>
          <w:rFonts w:ascii="Cambria" w:hAnsi="Cambria" w:cs="Arial"/>
        </w:rPr>
        <w:t xml:space="preserve"> total da presente Reclamatória</w:t>
      </w:r>
      <w:r w:rsidR="00EA0BF1" w:rsidRPr="005E62F3">
        <w:rPr>
          <w:rFonts w:ascii="Cambria" w:hAnsi="Cambria" w:cs="Arial"/>
        </w:rPr>
        <w:t>, com a determinação de anotação do contrato de trabalho em CTPS</w:t>
      </w:r>
      <w:r w:rsidRPr="005E62F3">
        <w:rPr>
          <w:rFonts w:ascii="Cambria" w:hAnsi="Cambria" w:cs="Arial"/>
        </w:rPr>
        <w:t>;</w:t>
      </w:r>
    </w:p>
    <w:p w14:paraId="6784CE0F" w14:textId="77777777" w:rsidR="0058339D" w:rsidRPr="005E62F3" w:rsidRDefault="00641704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b) o</w:t>
      </w:r>
      <w:r w:rsidR="0058339D" w:rsidRPr="005E62F3">
        <w:rPr>
          <w:rFonts w:ascii="Cambria" w:hAnsi="Cambria" w:cs="Arial"/>
        </w:rPr>
        <w:t xml:space="preserve"> reconhecimento do vínculo de emprego </w:t>
      </w:r>
      <w:r w:rsidRPr="005E62F3">
        <w:rPr>
          <w:rFonts w:ascii="Cambria" w:hAnsi="Cambria" w:cs="Arial"/>
        </w:rPr>
        <w:t xml:space="preserve">como </w:t>
      </w:r>
      <w:r w:rsidR="009562B1" w:rsidRPr="005E62F3">
        <w:rPr>
          <w:rFonts w:ascii="Cambria" w:hAnsi="Cambria" w:cs="Arial"/>
        </w:rPr>
        <w:t>masseira</w:t>
      </w:r>
      <w:r w:rsidR="00EA0BF1" w:rsidRPr="005E62F3">
        <w:rPr>
          <w:rFonts w:ascii="Cambria" w:hAnsi="Cambria" w:cs="Arial"/>
        </w:rPr>
        <w:t xml:space="preserve"> e a rescisão por iniciativa da empregadora, sem justa causa</w:t>
      </w:r>
      <w:r w:rsidR="0058339D" w:rsidRPr="005E62F3">
        <w:rPr>
          <w:rFonts w:ascii="Cambria" w:hAnsi="Cambria" w:cs="Arial"/>
        </w:rPr>
        <w:t>;</w:t>
      </w:r>
    </w:p>
    <w:p w14:paraId="6CE1FBB9" w14:textId="77777777" w:rsidR="0058339D" w:rsidRPr="005E62F3" w:rsidRDefault="00EA0BF1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c) </w:t>
      </w:r>
      <w:r w:rsidR="00737646" w:rsidRPr="005E62F3">
        <w:rPr>
          <w:rFonts w:ascii="Cambria" w:hAnsi="Cambria" w:cs="Arial"/>
        </w:rPr>
        <w:t xml:space="preserve">a </w:t>
      </w:r>
      <w:r w:rsidR="0058210F" w:rsidRPr="005E62F3">
        <w:rPr>
          <w:rFonts w:ascii="Cambria" w:hAnsi="Cambria" w:cs="Arial"/>
        </w:rPr>
        <w:t xml:space="preserve">condenação da Ré ao </w:t>
      </w:r>
      <w:r w:rsidR="00DD541B" w:rsidRPr="005E62F3">
        <w:rPr>
          <w:rFonts w:ascii="Cambria" w:hAnsi="Cambria" w:cs="Arial"/>
        </w:rPr>
        <w:t>paga</w:t>
      </w:r>
      <w:r w:rsidR="0058210F" w:rsidRPr="005E62F3">
        <w:rPr>
          <w:rFonts w:ascii="Cambria" w:hAnsi="Cambria" w:cs="Arial"/>
        </w:rPr>
        <w:t>mento d</w:t>
      </w:r>
      <w:r w:rsidR="00DD541B" w:rsidRPr="005E62F3">
        <w:rPr>
          <w:rFonts w:ascii="Cambria" w:hAnsi="Cambria" w:cs="Arial"/>
        </w:rPr>
        <w:t xml:space="preserve">as diferenças salariais entre o valor pago mensalmente e aquele previsto </w:t>
      </w:r>
      <w:r w:rsidR="008E7900" w:rsidRPr="005E62F3">
        <w:rPr>
          <w:rFonts w:ascii="Cambria" w:hAnsi="Cambria" w:cs="Arial"/>
        </w:rPr>
        <w:t>d</w:t>
      </w:r>
      <w:r w:rsidR="00DD541B" w:rsidRPr="005E62F3">
        <w:rPr>
          <w:rFonts w:ascii="Cambria" w:hAnsi="Cambria" w:cs="Arial"/>
        </w:rPr>
        <w:t>as convenções coletivas anexas</w:t>
      </w:r>
      <w:r w:rsidR="0058210F" w:rsidRPr="005E62F3">
        <w:rPr>
          <w:rFonts w:ascii="Cambria" w:hAnsi="Cambria" w:cs="Arial"/>
        </w:rPr>
        <w:t>;</w:t>
      </w:r>
    </w:p>
    <w:p w14:paraId="3482E616" w14:textId="77777777" w:rsidR="00B0719D" w:rsidRPr="005E62F3" w:rsidRDefault="0058210F" w:rsidP="00B0719D">
      <w:pPr>
        <w:pStyle w:val="Estilo"/>
        <w:spacing w:line="360" w:lineRule="auto"/>
        <w:ind w:firstLine="2268"/>
        <w:jc w:val="both"/>
        <w:rPr>
          <w:rFonts w:ascii="Cambria" w:hAnsi="Cambria" w:cs="Arial"/>
          <w:lang w:bidi="he-IL"/>
        </w:rPr>
      </w:pPr>
      <w:r w:rsidRPr="005E62F3">
        <w:rPr>
          <w:rFonts w:ascii="Cambria" w:hAnsi="Cambria" w:cs="Arial"/>
        </w:rPr>
        <w:t>d</w:t>
      </w:r>
      <w:r w:rsidR="00E84520" w:rsidRPr="005E62F3">
        <w:rPr>
          <w:rFonts w:ascii="Cambria" w:hAnsi="Cambria" w:cs="Arial"/>
        </w:rPr>
        <w:t xml:space="preserve">) </w:t>
      </w:r>
      <w:r w:rsidR="00737646" w:rsidRPr="005E62F3">
        <w:rPr>
          <w:rFonts w:ascii="Cambria" w:hAnsi="Cambria" w:cs="Arial"/>
        </w:rPr>
        <w:t xml:space="preserve">a </w:t>
      </w:r>
      <w:r w:rsidRPr="005E62F3">
        <w:rPr>
          <w:rFonts w:ascii="Cambria" w:hAnsi="Cambria" w:cs="Arial"/>
        </w:rPr>
        <w:t>condenação</w:t>
      </w:r>
      <w:r w:rsidRPr="005E62F3">
        <w:rPr>
          <w:rFonts w:ascii="Cambria" w:hAnsi="Cambria" w:cs="Arial"/>
          <w:lang w:bidi="he-IL"/>
        </w:rPr>
        <w:t xml:space="preserve"> da Ré a</w:t>
      </w:r>
      <w:r w:rsidR="00BB5936" w:rsidRPr="005E62F3">
        <w:rPr>
          <w:rFonts w:ascii="Cambria" w:hAnsi="Cambria" w:cs="Arial"/>
          <w:lang w:bidi="he-IL"/>
        </w:rPr>
        <w:t xml:space="preserve">o pagamento de todas </w:t>
      </w:r>
      <w:r w:rsidR="00B16026" w:rsidRPr="005E62F3">
        <w:rPr>
          <w:rFonts w:ascii="Cambria" w:hAnsi="Cambria" w:cs="Arial"/>
          <w:lang w:bidi="he-IL"/>
        </w:rPr>
        <w:t xml:space="preserve">as </w:t>
      </w:r>
      <w:r w:rsidR="00BB5936" w:rsidRPr="005E62F3">
        <w:rPr>
          <w:rFonts w:ascii="Cambria" w:hAnsi="Cambria" w:cs="Arial"/>
          <w:lang w:bidi="he-IL"/>
        </w:rPr>
        <w:t>horas</w:t>
      </w:r>
      <w:r w:rsidR="00B16026" w:rsidRPr="005E62F3">
        <w:rPr>
          <w:rFonts w:ascii="Cambria" w:hAnsi="Cambria" w:cs="Arial"/>
          <w:lang w:bidi="he-IL"/>
        </w:rPr>
        <w:t xml:space="preserve"> excedentes à jornada contratada, com a</w:t>
      </w:r>
      <w:r w:rsidR="00BB5936" w:rsidRPr="005E62F3">
        <w:rPr>
          <w:rFonts w:ascii="Cambria" w:hAnsi="Cambria" w:cs="Arial"/>
          <w:lang w:bidi="he-IL"/>
        </w:rPr>
        <w:t>dicional de 60%, com reflexo, devido à habitualidade, nas férias com 1/3 de adicional, nas gratificações na</w:t>
      </w:r>
      <w:r w:rsidR="00B16026" w:rsidRPr="005E62F3">
        <w:rPr>
          <w:rFonts w:ascii="Cambria" w:hAnsi="Cambria" w:cs="Arial"/>
          <w:lang w:bidi="he-IL"/>
        </w:rPr>
        <w:t xml:space="preserve">talinas, nos repousos semanais, </w:t>
      </w:r>
      <w:r w:rsidR="00BB5936" w:rsidRPr="005E62F3">
        <w:rPr>
          <w:rFonts w:ascii="Cambria" w:hAnsi="Cambria" w:cs="Arial"/>
          <w:lang w:bidi="he-IL"/>
        </w:rPr>
        <w:t>no FGTS</w:t>
      </w:r>
      <w:r w:rsidR="00B16026" w:rsidRPr="005E62F3">
        <w:rPr>
          <w:rFonts w:ascii="Cambria" w:hAnsi="Cambria" w:cs="Arial"/>
          <w:lang w:bidi="he-IL"/>
        </w:rPr>
        <w:t xml:space="preserve"> e multa;</w:t>
      </w:r>
    </w:p>
    <w:p w14:paraId="1CC1B9D4" w14:textId="77777777" w:rsidR="008E7900" w:rsidRPr="005E62F3" w:rsidRDefault="0058210F" w:rsidP="00B0719D">
      <w:pPr>
        <w:pStyle w:val="Estilo"/>
        <w:spacing w:line="360" w:lineRule="auto"/>
        <w:ind w:firstLine="2268"/>
        <w:jc w:val="both"/>
        <w:rPr>
          <w:rFonts w:ascii="Cambria" w:hAnsi="Cambria" w:cs="Arial"/>
          <w:lang w:bidi="he-IL"/>
        </w:rPr>
      </w:pPr>
      <w:r w:rsidRPr="005E62F3">
        <w:rPr>
          <w:rFonts w:ascii="Cambria" w:hAnsi="Cambria" w:cs="Arial"/>
          <w:lang w:bidi="he-IL"/>
        </w:rPr>
        <w:t>e</w:t>
      </w:r>
      <w:r w:rsidR="008E7900" w:rsidRPr="005E62F3">
        <w:rPr>
          <w:rFonts w:ascii="Cambria" w:hAnsi="Cambria" w:cs="Arial"/>
          <w:lang w:bidi="he-IL"/>
        </w:rPr>
        <w:t xml:space="preserve">) </w:t>
      </w:r>
      <w:r w:rsidR="00737646" w:rsidRPr="005E62F3">
        <w:rPr>
          <w:rFonts w:ascii="Cambria" w:hAnsi="Cambria" w:cs="Arial"/>
          <w:lang w:bidi="he-IL"/>
        </w:rPr>
        <w:t xml:space="preserve">a </w:t>
      </w:r>
      <w:r w:rsidRPr="005E62F3">
        <w:rPr>
          <w:rFonts w:ascii="Cambria" w:hAnsi="Cambria" w:cs="Arial"/>
        </w:rPr>
        <w:t>condenação</w:t>
      </w:r>
      <w:r w:rsidRPr="005E62F3">
        <w:rPr>
          <w:rFonts w:ascii="Cambria" w:hAnsi="Cambria" w:cs="Arial"/>
          <w:lang w:bidi="he-IL"/>
        </w:rPr>
        <w:t xml:space="preserve"> da Ré</w:t>
      </w:r>
      <w:r w:rsidRPr="005E62F3">
        <w:rPr>
          <w:rFonts w:ascii="Cambria" w:hAnsi="Cambria" w:cs="Arial"/>
        </w:rPr>
        <w:t xml:space="preserve"> ao </w:t>
      </w:r>
      <w:r w:rsidR="008E7900" w:rsidRPr="005E62F3">
        <w:rPr>
          <w:rFonts w:ascii="Cambria" w:hAnsi="Cambria" w:cs="Arial"/>
        </w:rPr>
        <w:t>paga</w:t>
      </w:r>
      <w:r w:rsidRPr="005E62F3">
        <w:rPr>
          <w:rFonts w:ascii="Cambria" w:hAnsi="Cambria" w:cs="Arial"/>
        </w:rPr>
        <w:t>mento de valor equivalente a ajuda educacional d</w:t>
      </w:r>
      <w:r w:rsidR="002802BC" w:rsidRPr="005E62F3">
        <w:rPr>
          <w:rFonts w:ascii="Cambria" w:hAnsi="Cambria" w:cs="Arial"/>
        </w:rPr>
        <w:t>os anos de 2013 e 2014</w:t>
      </w:r>
      <w:r w:rsidR="008E7900" w:rsidRPr="005E62F3">
        <w:rPr>
          <w:rFonts w:ascii="Cambria" w:hAnsi="Cambria" w:cs="Arial"/>
        </w:rPr>
        <w:t>, consoante pr</w:t>
      </w:r>
      <w:r w:rsidRPr="005E62F3">
        <w:rPr>
          <w:rFonts w:ascii="Cambria" w:hAnsi="Cambria" w:cs="Arial"/>
        </w:rPr>
        <w:t>evisão das convenções coletivas</w:t>
      </w:r>
      <w:r w:rsidR="008E7900" w:rsidRPr="005E62F3">
        <w:rPr>
          <w:rFonts w:ascii="Cambria" w:hAnsi="Cambria" w:cs="Arial"/>
        </w:rPr>
        <w:t>;</w:t>
      </w:r>
    </w:p>
    <w:p w14:paraId="4F02B9B4" w14:textId="77777777" w:rsidR="00BB5936" w:rsidRPr="005E62F3" w:rsidRDefault="00F21304" w:rsidP="008A07CF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  <w:lang w:bidi="he-IL"/>
        </w:rPr>
        <w:t>f</w:t>
      </w:r>
      <w:r w:rsidR="007F4030" w:rsidRPr="005E62F3">
        <w:rPr>
          <w:rFonts w:ascii="Cambria" w:hAnsi="Cambria" w:cs="Arial"/>
          <w:lang w:bidi="he-IL"/>
        </w:rPr>
        <w:t xml:space="preserve">) </w:t>
      </w:r>
      <w:r w:rsidR="00737646" w:rsidRPr="005E62F3">
        <w:rPr>
          <w:rFonts w:ascii="Cambria" w:hAnsi="Cambria" w:cs="Arial"/>
          <w:lang w:bidi="he-IL"/>
        </w:rPr>
        <w:t xml:space="preserve">a </w:t>
      </w:r>
      <w:r w:rsidR="00737646" w:rsidRPr="005E62F3">
        <w:rPr>
          <w:rFonts w:ascii="Cambria" w:hAnsi="Cambria" w:cs="Arial"/>
        </w:rPr>
        <w:t>condenação</w:t>
      </w:r>
      <w:r w:rsidR="00737646" w:rsidRPr="005E62F3">
        <w:rPr>
          <w:rFonts w:ascii="Cambria" w:hAnsi="Cambria" w:cs="Arial"/>
          <w:lang w:bidi="he-IL"/>
        </w:rPr>
        <w:t xml:space="preserve"> da Ré</w:t>
      </w:r>
      <w:r w:rsidR="00737646" w:rsidRPr="005E62F3">
        <w:rPr>
          <w:rFonts w:ascii="Cambria" w:hAnsi="Cambria" w:cs="Arial"/>
        </w:rPr>
        <w:t xml:space="preserve"> a</w:t>
      </w:r>
      <w:r w:rsidR="00BB5936" w:rsidRPr="005E62F3">
        <w:rPr>
          <w:rFonts w:ascii="Cambria" w:hAnsi="Cambria" w:cs="Arial"/>
        </w:rPr>
        <w:t>o</w:t>
      </w:r>
      <w:r w:rsidR="00737646" w:rsidRPr="005E62F3">
        <w:rPr>
          <w:rFonts w:ascii="Cambria" w:hAnsi="Cambria" w:cs="Arial"/>
        </w:rPr>
        <w:t xml:space="preserve"> pagamento do</w:t>
      </w:r>
      <w:r w:rsidR="00BB5936" w:rsidRPr="005E62F3">
        <w:rPr>
          <w:rFonts w:ascii="Cambria" w:hAnsi="Cambria" w:cs="Arial"/>
        </w:rPr>
        <w:t xml:space="preserve"> valor relativo ao depósito do FGTS que deveria ter sido feito durante todo o período trabalhado, bem como o valor da multa</w:t>
      </w:r>
      <w:r w:rsidR="008A07CF" w:rsidRPr="005E62F3">
        <w:rPr>
          <w:rFonts w:ascii="Cambria" w:hAnsi="Cambria" w:cs="Arial"/>
        </w:rPr>
        <w:t xml:space="preserve"> pe</w:t>
      </w:r>
      <w:r w:rsidR="00B34F5F" w:rsidRPr="005E62F3">
        <w:rPr>
          <w:rFonts w:ascii="Cambria" w:hAnsi="Cambria" w:cs="Arial"/>
        </w:rPr>
        <w:t>la demissão sem justa causa, d</w:t>
      </w:r>
      <w:r w:rsidR="008A07CF" w:rsidRPr="005E62F3">
        <w:rPr>
          <w:rFonts w:ascii="Cambria" w:hAnsi="Cambria" w:cs="Arial"/>
        </w:rPr>
        <w:t xml:space="preserve">e </w:t>
      </w:r>
      <w:r w:rsidR="00BB5936" w:rsidRPr="005E62F3">
        <w:rPr>
          <w:rFonts w:ascii="Cambria" w:hAnsi="Cambria" w:cs="Arial"/>
        </w:rPr>
        <w:t>40% sobre o</w:t>
      </w:r>
      <w:r w:rsidR="006B0D0A" w:rsidRPr="005E62F3">
        <w:rPr>
          <w:rFonts w:ascii="Cambria" w:hAnsi="Cambria" w:cs="Arial"/>
        </w:rPr>
        <w:t xml:space="preserve"> montante total</w:t>
      </w:r>
      <w:r w:rsidR="00BB5936" w:rsidRPr="005E62F3">
        <w:rPr>
          <w:rFonts w:ascii="Cambria" w:hAnsi="Cambria" w:cs="Arial"/>
        </w:rPr>
        <w:t>;</w:t>
      </w:r>
    </w:p>
    <w:p w14:paraId="369B175E" w14:textId="77777777" w:rsidR="00B0719D" w:rsidRPr="005E62F3" w:rsidRDefault="006B0D0A" w:rsidP="00B0719D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g</w:t>
      </w:r>
      <w:r w:rsidR="00B0719D" w:rsidRPr="005E62F3">
        <w:rPr>
          <w:rFonts w:ascii="Cambria" w:hAnsi="Cambria" w:cs="Arial"/>
        </w:rPr>
        <w:t>)</w:t>
      </w:r>
      <w:r w:rsidRPr="005E62F3">
        <w:rPr>
          <w:rFonts w:ascii="Cambria" w:hAnsi="Cambria" w:cs="Arial"/>
        </w:rPr>
        <w:t xml:space="preserve"> </w:t>
      </w:r>
      <w:r w:rsidRPr="005E62F3">
        <w:rPr>
          <w:rFonts w:ascii="Cambria" w:hAnsi="Cambria" w:cs="Arial"/>
          <w:lang w:bidi="he-IL"/>
        </w:rPr>
        <w:t xml:space="preserve">a </w:t>
      </w:r>
      <w:r w:rsidRPr="005E62F3">
        <w:rPr>
          <w:rFonts w:ascii="Cambria" w:hAnsi="Cambria" w:cs="Arial"/>
        </w:rPr>
        <w:t>condenação</w:t>
      </w:r>
      <w:r w:rsidRPr="005E62F3">
        <w:rPr>
          <w:rFonts w:ascii="Cambria" w:hAnsi="Cambria" w:cs="Arial"/>
          <w:lang w:bidi="he-IL"/>
        </w:rPr>
        <w:t xml:space="preserve"> da Ré</w:t>
      </w:r>
      <w:r w:rsidRPr="005E62F3">
        <w:rPr>
          <w:rFonts w:ascii="Cambria" w:hAnsi="Cambria" w:cs="Arial"/>
        </w:rPr>
        <w:t xml:space="preserve"> ao pagamento do valor relativo ao</w:t>
      </w:r>
      <w:r w:rsidR="00B0719D" w:rsidRPr="005E62F3">
        <w:rPr>
          <w:rFonts w:ascii="Cambria" w:hAnsi="Cambria" w:cs="Arial"/>
        </w:rPr>
        <w:t xml:space="preserve"> aviso prévio não trabalhado nem indenizado;</w:t>
      </w:r>
    </w:p>
    <w:p w14:paraId="76DC36FB" w14:textId="77777777" w:rsidR="00524DE5" w:rsidRPr="005E62F3" w:rsidRDefault="006B0D0A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h</w:t>
      </w:r>
      <w:r w:rsidR="00896284" w:rsidRPr="005E62F3">
        <w:rPr>
          <w:rFonts w:ascii="Cambria" w:hAnsi="Cambria" w:cs="Arial"/>
        </w:rPr>
        <w:t xml:space="preserve">) </w:t>
      </w:r>
      <w:r w:rsidRPr="005E62F3">
        <w:rPr>
          <w:rFonts w:ascii="Cambria" w:hAnsi="Cambria" w:cs="Arial"/>
          <w:lang w:bidi="he-IL"/>
        </w:rPr>
        <w:t xml:space="preserve">a </w:t>
      </w:r>
      <w:r w:rsidRPr="005E62F3">
        <w:rPr>
          <w:rFonts w:ascii="Cambria" w:hAnsi="Cambria" w:cs="Arial"/>
        </w:rPr>
        <w:t>condenação</w:t>
      </w:r>
      <w:r w:rsidRPr="005E62F3">
        <w:rPr>
          <w:rFonts w:ascii="Cambria" w:hAnsi="Cambria" w:cs="Arial"/>
          <w:lang w:bidi="he-IL"/>
        </w:rPr>
        <w:t xml:space="preserve"> da Ré</w:t>
      </w:r>
      <w:r w:rsidRPr="005E62F3">
        <w:rPr>
          <w:rFonts w:ascii="Cambria" w:hAnsi="Cambria" w:cs="Arial"/>
        </w:rPr>
        <w:t xml:space="preserve"> ao pagamento do valor </w:t>
      </w:r>
      <w:r w:rsidR="00896284" w:rsidRPr="005E62F3">
        <w:rPr>
          <w:rFonts w:ascii="Cambria" w:hAnsi="Cambria" w:cs="Arial"/>
        </w:rPr>
        <w:t xml:space="preserve">correspondente </w:t>
      </w:r>
      <w:r w:rsidR="00BE56E3" w:rsidRPr="005E62F3">
        <w:rPr>
          <w:rFonts w:ascii="Cambria" w:hAnsi="Cambria" w:cs="Arial"/>
          <w:lang w:bidi="he-IL"/>
        </w:rPr>
        <w:t>às</w:t>
      </w:r>
      <w:r w:rsidR="00524DE5" w:rsidRPr="005E62F3">
        <w:rPr>
          <w:rFonts w:ascii="Cambria" w:hAnsi="Cambria" w:cs="Arial"/>
          <w:lang w:bidi="he-IL"/>
        </w:rPr>
        <w:t xml:space="preserve"> férias</w:t>
      </w:r>
      <w:r w:rsidR="00896284" w:rsidRPr="005E62F3">
        <w:rPr>
          <w:rFonts w:ascii="Cambria" w:hAnsi="Cambria" w:cs="Arial"/>
          <w:lang w:bidi="he-IL"/>
        </w:rPr>
        <w:t xml:space="preserve"> </w:t>
      </w:r>
      <w:r w:rsidR="00B3226E" w:rsidRPr="005E62F3">
        <w:rPr>
          <w:rFonts w:ascii="Cambria" w:hAnsi="Cambria" w:cs="Arial"/>
          <w:lang w:bidi="he-IL"/>
        </w:rPr>
        <w:t xml:space="preserve">integrais e </w:t>
      </w:r>
      <w:r w:rsidR="00896284" w:rsidRPr="005E62F3">
        <w:rPr>
          <w:rFonts w:ascii="Cambria" w:hAnsi="Cambria" w:cs="Arial"/>
          <w:lang w:bidi="he-IL"/>
        </w:rPr>
        <w:t>proporcionais</w:t>
      </w:r>
      <w:r w:rsidR="00B3226E" w:rsidRPr="005E62F3">
        <w:rPr>
          <w:rFonts w:ascii="Cambria" w:hAnsi="Cambria" w:cs="Arial"/>
          <w:lang w:bidi="he-IL"/>
        </w:rPr>
        <w:t>, ambas com 1/3 de adicional;</w:t>
      </w:r>
    </w:p>
    <w:p w14:paraId="7936201C" w14:textId="77777777" w:rsidR="00B3226E" w:rsidRPr="005E62F3" w:rsidRDefault="006B0D0A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i</w:t>
      </w:r>
      <w:r w:rsidR="00E84520" w:rsidRPr="005E62F3">
        <w:rPr>
          <w:rFonts w:ascii="Cambria" w:hAnsi="Cambria" w:cs="Arial"/>
        </w:rPr>
        <w:t xml:space="preserve">) </w:t>
      </w:r>
      <w:r w:rsidRPr="005E62F3">
        <w:rPr>
          <w:rFonts w:ascii="Cambria" w:hAnsi="Cambria" w:cs="Arial"/>
          <w:lang w:bidi="he-IL"/>
        </w:rPr>
        <w:t xml:space="preserve">a </w:t>
      </w:r>
      <w:r w:rsidRPr="005E62F3">
        <w:rPr>
          <w:rFonts w:ascii="Cambria" w:hAnsi="Cambria" w:cs="Arial"/>
        </w:rPr>
        <w:t>condenação</w:t>
      </w:r>
      <w:r w:rsidRPr="005E62F3">
        <w:rPr>
          <w:rFonts w:ascii="Cambria" w:hAnsi="Cambria" w:cs="Arial"/>
          <w:lang w:bidi="he-IL"/>
        </w:rPr>
        <w:t xml:space="preserve"> da Ré</w:t>
      </w:r>
      <w:r w:rsidRPr="005E62F3">
        <w:rPr>
          <w:rFonts w:ascii="Cambria" w:hAnsi="Cambria" w:cs="Arial"/>
        </w:rPr>
        <w:t xml:space="preserve"> ao pagamento do valor </w:t>
      </w:r>
      <w:r w:rsidR="00A160AE" w:rsidRPr="005E62F3">
        <w:rPr>
          <w:rFonts w:ascii="Cambria" w:hAnsi="Cambria" w:cs="Arial"/>
        </w:rPr>
        <w:t>referente ao</w:t>
      </w:r>
      <w:r w:rsidR="00E84520" w:rsidRPr="005E62F3">
        <w:rPr>
          <w:rFonts w:ascii="Cambria" w:hAnsi="Cambria" w:cs="Arial"/>
        </w:rPr>
        <w:t xml:space="preserve"> 13° </w:t>
      </w:r>
      <w:r w:rsidR="002802BC" w:rsidRPr="005E62F3">
        <w:rPr>
          <w:rFonts w:ascii="Cambria" w:hAnsi="Cambria" w:cs="Arial"/>
        </w:rPr>
        <w:t>do ano de 2014 e diferenças do ano de 2013</w:t>
      </w:r>
      <w:r w:rsidR="00B3226E" w:rsidRPr="005E62F3">
        <w:rPr>
          <w:rFonts w:ascii="Cambria" w:hAnsi="Cambria" w:cs="Arial"/>
        </w:rPr>
        <w:t>;</w:t>
      </w:r>
    </w:p>
    <w:p w14:paraId="2C7AC5CA" w14:textId="77777777" w:rsidR="00905E4F" w:rsidRPr="005E62F3" w:rsidRDefault="006B0D0A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j</w:t>
      </w:r>
      <w:r w:rsidR="00905E4F" w:rsidRPr="005E62F3">
        <w:rPr>
          <w:rFonts w:ascii="Cambria" w:hAnsi="Cambria" w:cs="Arial"/>
        </w:rPr>
        <w:t>)</w:t>
      </w:r>
      <w:r w:rsidR="00DF40C2" w:rsidRPr="005E62F3">
        <w:rPr>
          <w:rFonts w:ascii="Cambria" w:hAnsi="Cambria" w:cs="Arial"/>
        </w:rPr>
        <w:t xml:space="preserve"> </w:t>
      </w:r>
      <w:r w:rsidRPr="005E62F3">
        <w:rPr>
          <w:rFonts w:ascii="Cambria" w:hAnsi="Cambria" w:cs="Arial"/>
          <w:lang w:bidi="he-IL"/>
        </w:rPr>
        <w:t xml:space="preserve">a </w:t>
      </w:r>
      <w:r w:rsidRPr="005E62F3">
        <w:rPr>
          <w:rFonts w:ascii="Cambria" w:hAnsi="Cambria" w:cs="Arial"/>
        </w:rPr>
        <w:t>condenação</w:t>
      </w:r>
      <w:r w:rsidRPr="005E62F3">
        <w:rPr>
          <w:rFonts w:ascii="Cambria" w:hAnsi="Cambria" w:cs="Arial"/>
          <w:lang w:bidi="he-IL"/>
        </w:rPr>
        <w:t xml:space="preserve"> da Ré</w:t>
      </w:r>
      <w:r w:rsidRPr="005E62F3">
        <w:rPr>
          <w:rFonts w:ascii="Cambria" w:hAnsi="Cambria" w:cs="Arial"/>
        </w:rPr>
        <w:t xml:space="preserve"> a providenciar </w:t>
      </w:r>
      <w:r w:rsidR="00DF40C2" w:rsidRPr="005E62F3">
        <w:rPr>
          <w:rFonts w:ascii="Cambria" w:hAnsi="Cambria" w:cs="Arial"/>
        </w:rPr>
        <w:t>em 48h após a data do primeiro comparecimento à Justiça do Trabalho</w:t>
      </w:r>
      <w:r w:rsidRPr="005E62F3">
        <w:rPr>
          <w:rFonts w:ascii="Cambria" w:hAnsi="Cambria" w:cs="Arial"/>
        </w:rPr>
        <w:t>,</w:t>
      </w:r>
      <w:r w:rsidR="00DF40C2" w:rsidRPr="005E62F3">
        <w:rPr>
          <w:rFonts w:ascii="Cambria" w:hAnsi="Cambria" w:cs="Arial"/>
        </w:rPr>
        <w:t xml:space="preserve"> a documentação necessária à liberação do seguro-desemprego, sob pena de ter que</w:t>
      </w:r>
      <w:r w:rsidRPr="005E62F3">
        <w:rPr>
          <w:rFonts w:ascii="Cambria" w:hAnsi="Cambria" w:cs="Arial"/>
        </w:rPr>
        <w:t xml:space="preserve"> </w:t>
      </w:r>
      <w:r w:rsidR="00905E4F" w:rsidRPr="005E62F3">
        <w:rPr>
          <w:rFonts w:ascii="Cambria" w:hAnsi="Cambria" w:cs="Arial"/>
        </w:rPr>
        <w:t>indenizar o Autor no valor equivalente a 4 parcelas do</w:t>
      </w:r>
      <w:r w:rsidR="00DF40C2" w:rsidRPr="005E62F3">
        <w:rPr>
          <w:rFonts w:ascii="Cambria" w:hAnsi="Cambria" w:cs="Arial"/>
        </w:rPr>
        <w:t xml:space="preserve"> benefício</w:t>
      </w:r>
      <w:r w:rsidR="00905E4F" w:rsidRPr="005E62F3">
        <w:rPr>
          <w:rFonts w:ascii="Cambria" w:hAnsi="Cambria" w:cs="Arial"/>
        </w:rPr>
        <w:t>;</w:t>
      </w:r>
    </w:p>
    <w:p w14:paraId="7D029458" w14:textId="77777777" w:rsidR="00A160AE" w:rsidRPr="005E62F3" w:rsidRDefault="006B0D0A" w:rsidP="008F4E4A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l</w:t>
      </w:r>
      <w:r w:rsidR="00E84520" w:rsidRPr="005E62F3">
        <w:rPr>
          <w:rFonts w:ascii="Cambria" w:hAnsi="Cambria" w:cs="Arial"/>
        </w:rPr>
        <w:t xml:space="preserve">) </w:t>
      </w:r>
      <w:r w:rsidRPr="005E62F3">
        <w:rPr>
          <w:rFonts w:ascii="Cambria" w:hAnsi="Cambria" w:cs="Arial"/>
          <w:lang w:bidi="he-IL"/>
        </w:rPr>
        <w:t xml:space="preserve">a </w:t>
      </w:r>
      <w:r w:rsidRPr="005E62F3">
        <w:rPr>
          <w:rFonts w:ascii="Cambria" w:hAnsi="Cambria" w:cs="Arial"/>
        </w:rPr>
        <w:t>condenação</w:t>
      </w:r>
      <w:r w:rsidRPr="005E62F3">
        <w:rPr>
          <w:rFonts w:ascii="Cambria" w:hAnsi="Cambria" w:cs="Arial"/>
          <w:lang w:bidi="he-IL"/>
        </w:rPr>
        <w:t xml:space="preserve"> da Ré</w:t>
      </w:r>
      <w:r w:rsidRPr="005E62F3">
        <w:rPr>
          <w:rFonts w:ascii="Cambria" w:hAnsi="Cambria" w:cs="Arial"/>
        </w:rPr>
        <w:t xml:space="preserve"> a efetuar o </w:t>
      </w:r>
      <w:r w:rsidR="00E84520" w:rsidRPr="005E62F3">
        <w:rPr>
          <w:rFonts w:ascii="Cambria" w:hAnsi="Cambria" w:cs="Arial"/>
        </w:rPr>
        <w:t>r</w:t>
      </w:r>
      <w:r w:rsidRPr="005E62F3">
        <w:rPr>
          <w:rFonts w:ascii="Cambria" w:hAnsi="Cambria" w:cs="Arial"/>
        </w:rPr>
        <w:t>ecolhimento integral d</w:t>
      </w:r>
      <w:r w:rsidR="00E84520" w:rsidRPr="005E62F3">
        <w:rPr>
          <w:rFonts w:ascii="Cambria" w:hAnsi="Cambria" w:cs="Arial"/>
        </w:rPr>
        <w:t xml:space="preserve">o valor de INSS </w:t>
      </w:r>
      <w:r w:rsidRPr="005E62F3">
        <w:rPr>
          <w:rFonts w:ascii="Cambria" w:hAnsi="Cambria" w:cs="Arial"/>
        </w:rPr>
        <w:t xml:space="preserve">de toda a </w:t>
      </w:r>
      <w:r w:rsidR="008F4E4A" w:rsidRPr="005E62F3">
        <w:rPr>
          <w:rFonts w:ascii="Cambria" w:hAnsi="Cambria" w:cs="Arial"/>
        </w:rPr>
        <w:t>contratualidade;</w:t>
      </w:r>
    </w:p>
    <w:p w14:paraId="6701FC7C" w14:textId="77777777" w:rsidR="0009775A" w:rsidRPr="005E62F3" w:rsidRDefault="004B2A55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>m</w:t>
      </w:r>
      <w:r w:rsidR="00E84520" w:rsidRPr="005E62F3">
        <w:rPr>
          <w:rFonts w:ascii="Cambria" w:hAnsi="Cambria" w:cs="Arial"/>
        </w:rPr>
        <w:t xml:space="preserve">) </w:t>
      </w:r>
      <w:r w:rsidR="0009775A" w:rsidRPr="005E62F3">
        <w:rPr>
          <w:rFonts w:ascii="Cambria" w:hAnsi="Cambria" w:cs="Arial"/>
          <w:lang w:bidi="he-IL"/>
        </w:rPr>
        <w:t xml:space="preserve">a </w:t>
      </w:r>
      <w:r w:rsidR="0009775A" w:rsidRPr="005E62F3">
        <w:rPr>
          <w:rFonts w:ascii="Cambria" w:hAnsi="Cambria" w:cs="Arial"/>
        </w:rPr>
        <w:t>condenação</w:t>
      </w:r>
      <w:r w:rsidR="0009775A" w:rsidRPr="005E62F3">
        <w:rPr>
          <w:rFonts w:ascii="Cambria" w:hAnsi="Cambria" w:cs="Arial"/>
          <w:lang w:bidi="he-IL"/>
        </w:rPr>
        <w:t xml:space="preserve"> da Ré</w:t>
      </w:r>
      <w:r w:rsidR="0009775A" w:rsidRPr="005E62F3">
        <w:rPr>
          <w:rFonts w:ascii="Cambria" w:hAnsi="Cambria" w:cs="Arial"/>
        </w:rPr>
        <w:t xml:space="preserve"> ao pagamento de indenização no valor equivalente a quinze vezes o último salário percebido pela Autora pelos danos morais;</w:t>
      </w:r>
    </w:p>
    <w:p w14:paraId="52401F73" w14:textId="77777777" w:rsidR="008F4E4A" w:rsidRPr="005E62F3" w:rsidRDefault="0005096C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5E62F3">
        <w:rPr>
          <w:rFonts w:ascii="Cambria" w:hAnsi="Cambria" w:cs="Arial"/>
        </w:rPr>
        <w:t xml:space="preserve">n) </w:t>
      </w:r>
      <w:r w:rsidRPr="005E62F3">
        <w:rPr>
          <w:rFonts w:ascii="Cambria" w:hAnsi="Cambria" w:cs="Arial"/>
          <w:lang w:bidi="he-IL"/>
        </w:rPr>
        <w:t xml:space="preserve">a </w:t>
      </w:r>
      <w:r w:rsidRPr="005E62F3">
        <w:rPr>
          <w:rFonts w:ascii="Cambria" w:hAnsi="Cambria" w:cs="Arial"/>
        </w:rPr>
        <w:t>condenação</w:t>
      </w:r>
      <w:r w:rsidRPr="005E62F3">
        <w:rPr>
          <w:rFonts w:ascii="Cambria" w:hAnsi="Cambria" w:cs="Arial"/>
          <w:lang w:bidi="he-IL"/>
        </w:rPr>
        <w:t xml:space="preserve"> da Ré</w:t>
      </w:r>
      <w:r w:rsidRPr="005E62F3">
        <w:rPr>
          <w:rFonts w:ascii="Cambria" w:hAnsi="Cambria" w:cs="Arial"/>
        </w:rPr>
        <w:t xml:space="preserve"> ao pagamento </w:t>
      </w:r>
      <w:r w:rsidR="00E84520" w:rsidRPr="005E62F3">
        <w:rPr>
          <w:rFonts w:ascii="Cambria" w:hAnsi="Cambria" w:cs="Arial"/>
        </w:rPr>
        <w:t>da multa disposta no</w:t>
      </w:r>
      <w:r w:rsidR="008F4E4A" w:rsidRPr="005E62F3">
        <w:rPr>
          <w:rFonts w:ascii="Cambria" w:hAnsi="Cambria" w:cs="Arial"/>
        </w:rPr>
        <w:t xml:space="preserve"> artigo</w:t>
      </w:r>
      <w:r w:rsidR="00E84520" w:rsidRPr="005E62F3">
        <w:rPr>
          <w:rFonts w:ascii="Cambria" w:hAnsi="Cambria" w:cs="Arial"/>
        </w:rPr>
        <w:t xml:space="preserve"> 477, § 8</w:t>
      </w:r>
      <w:r w:rsidR="008F4E4A" w:rsidRPr="005E62F3">
        <w:rPr>
          <w:rFonts w:ascii="Cambria" w:hAnsi="Cambria" w:cs="Arial"/>
        </w:rPr>
        <w:t>º</w:t>
      </w:r>
      <w:r w:rsidR="00E84520" w:rsidRPr="005E62F3">
        <w:rPr>
          <w:rFonts w:ascii="Cambria" w:hAnsi="Cambria" w:cs="Arial"/>
        </w:rPr>
        <w:t>, da CLT</w:t>
      </w:r>
      <w:r w:rsidR="008F4E4A" w:rsidRPr="005E62F3">
        <w:rPr>
          <w:rFonts w:ascii="Cambria" w:hAnsi="Cambria" w:cs="Arial"/>
        </w:rPr>
        <w:t>;</w:t>
      </w:r>
    </w:p>
    <w:p w14:paraId="01036908" w14:textId="77777777" w:rsidR="007D0684" w:rsidRPr="005E62F3" w:rsidRDefault="007D0684" w:rsidP="00E84520">
      <w:pPr>
        <w:spacing w:line="360" w:lineRule="auto"/>
        <w:ind w:firstLine="2268"/>
        <w:jc w:val="both"/>
        <w:rPr>
          <w:rFonts w:ascii="Cambria" w:hAnsi="Cambria" w:cs="Arial"/>
          <w:sz w:val="21"/>
          <w:szCs w:val="21"/>
        </w:rPr>
      </w:pPr>
    </w:p>
    <w:p w14:paraId="7AE0FABF" w14:textId="77777777" w:rsidR="00E84520" w:rsidRPr="005E62F3" w:rsidRDefault="00EA5F23" w:rsidP="00E84520">
      <w:pPr>
        <w:spacing w:line="360" w:lineRule="auto"/>
        <w:ind w:firstLine="2268"/>
        <w:jc w:val="both"/>
        <w:rPr>
          <w:rFonts w:ascii="Cambria" w:hAnsi="Cambria" w:cs="Arial"/>
          <w:sz w:val="21"/>
          <w:szCs w:val="21"/>
        </w:rPr>
      </w:pPr>
      <w:r w:rsidRPr="005E62F3">
        <w:rPr>
          <w:rFonts w:ascii="Cambria" w:hAnsi="Cambria" w:cs="Arial"/>
          <w:sz w:val="21"/>
          <w:szCs w:val="21"/>
        </w:rPr>
        <w:t>o</w:t>
      </w:r>
      <w:r w:rsidR="008F4E4A" w:rsidRPr="005E62F3">
        <w:rPr>
          <w:rFonts w:ascii="Cambria" w:hAnsi="Cambria" w:cs="Arial"/>
          <w:sz w:val="21"/>
          <w:szCs w:val="21"/>
        </w:rPr>
        <w:t xml:space="preserve">) </w:t>
      </w:r>
      <w:r w:rsidR="0005096C" w:rsidRPr="005E62F3">
        <w:rPr>
          <w:rFonts w:ascii="Cambria" w:hAnsi="Cambria" w:cs="Arial"/>
          <w:sz w:val="21"/>
          <w:szCs w:val="21"/>
          <w:lang w:bidi="he-IL"/>
        </w:rPr>
        <w:t xml:space="preserve">a </w:t>
      </w:r>
      <w:r w:rsidR="0005096C" w:rsidRPr="005E62F3">
        <w:rPr>
          <w:rFonts w:ascii="Cambria" w:hAnsi="Cambria" w:cs="Arial"/>
          <w:sz w:val="21"/>
          <w:szCs w:val="21"/>
        </w:rPr>
        <w:t>condenação</w:t>
      </w:r>
      <w:r w:rsidR="0005096C" w:rsidRPr="005E62F3">
        <w:rPr>
          <w:rFonts w:ascii="Cambria" w:hAnsi="Cambria" w:cs="Arial"/>
          <w:sz w:val="21"/>
          <w:szCs w:val="21"/>
          <w:lang w:bidi="he-IL"/>
        </w:rPr>
        <w:t xml:space="preserve"> da Ré</w:t>
      </w:r>
      <w:r w:rsidR="0005096C" w:rsidRPr="005E62F3">
        <w:rPr>
          <w:rFonts w:ascii="Cambria" w:hAnsi="Cambria" w:cs="Arial"/>
          <w:sz w:val="21"/>
          <w:szCs w:val="21"/>
        </w:rPr>
        <w:t xml:space="preserve"> ao pagamento </w:t>
      </w:r>
      <w:r w:rsidR="008F4E4A" w:rsidRPr="005E62F3">
        <w:rPr>
          <w:rFonts w:ascii="Cambria" w:hAnsi="Cambria" w:cs="Arial"/>
          <w:sz w:val="21"/>
          <w:szCs w:val="21"/>
        </w:rPr>
        <w:t>da multa disposta no artigo 467, da CLT;</w:t>
      </w:r>
    </w:p>
    <w:p w14:paraId="24005CFD" w14:textId="77777777" w:rsidR="00E84520" w:rsidRPr="005E62F3" w:rsidRDefault="00EA5F23" w:rsidP="00E84520">
      <w:pPr>
        <w:spacing w:line="360" w:lineRule="auto"/>
        <w:ind w:firstLine="2268"/>
        <w:jc w:val="both"/>
        <w:rPr>
          <w:rFonts w:ascii="Cambria" w:hAnsi="Cambria" w:cs="Arial"/>
          <w:sz w:val="21"/>
          <w:szCs w:val="21"/>
        </w:rPr>
      </w:pPr>
      <w:r w:rsidRPr="005E62F3">
        <w:rPr>
          <w:rFonts w:ascii="Cambria" w:hAnsi="Cambria" w:cs="Arial"/>
          <w:sz w:val="21"/>
          <w:szCs w:val="21"/>
        </w:rPr>
        <w:t>p</w:t>
      </w:r>
      <w:r w:rsidR="00DA204F" w:rsidRPr="005E62F3">
        <w:rPr>
          <w:rFonts w:ascii="Cambria" w:hAnsi="Cambria" w:cs="Arial"/>
          <w:sz w:val="21"/>
          <w:szCs w:val="21"/>
        </w:rPr>
        <w:t xml:space="preserve">) </w:t>
      </w:r>
      <w:r w:rsidRPr="005E62F3">
        <w:rPr>
          <w:rFonts w:ascii="Cambria" w:hAnsi="Cambria" w:cs="Arial"/>
          <w:sz w:val="21"/>
          <w:szCs w:val="21"/>
          <w:lang w:bidi="he-IL"/>
        </w:rPr>
        <w:t xml:space="preserve">a </w:t>
      </w:r>
      <w:r w:rsidRPr="005E62F3">
        <w:rPr>
          <w:rFonts w:ascii="Cambria" w:hAnsi="Cambria" w:cs="Arial"/>
          <w:sz w:val="21"/>
          <w:szCs w:val="21"/>
        </w:rPr>
        <w:t>condenação</w:t>
      </w:r>
      <w:r w:rsidRPr="005E62F3">
        <w:rPr>
          <w:rFonts w:ascii="Cambria" w:hAnsi="Cambria" w:cs="Arial"/>
          <w:sz w:val="21"/>
          <w:szCs w:val="21"/>
          <w:lang w:bidi="he-IL"/>
        </w:rPr>
        <w:t xml:space="preserve"> da Ré</w:t>
      </w:r>
      <w:r w:rsidRPr="005E62F3">
        <w:rPr>
          <w:rFonts w:ascii="Cambria" w:hAnsi="Cambria" w:cs="Arial"/>
          <w:sz w:val="21"/>
          <w:szCs w:val="21"/>
        </w:rPr>
        <w:t xml:space="preserve"> ao pagamento d</w:t>
      </w:r>
      <w:r w:rsidR="00DA204F" w:rsidRPr="005E62F3">
        <w:rPr>
          <w:rFonts w:ascii="Cambria" w:hAnsi="Cambria" w:cs="Arial"/>
          <w:sz w:val="21"/>
          <w:szCs w:val="21"/>
        </w:rPr>
        <w:t>a multa disposta nas convenções c</w:t>
      </w:r>
      <w:r w:rsidR="002802BC" w:rsidRPr="005E62F3">
        <w:rPr>
          <w:rFonts w:ascii="Cambria" w:hAnsi="Cambria" w:cs="Arial"/>
          <w:sz w:val="21"/>
          <w:szCs w:val="21"/>
        </w:rPr>
        <w:t>oletivas vigentes no ano de 2013 e 2014</w:t>
      </w:r>
      <w:r w:rsidR="00DA204F" w:rsidRPr="005E62F3">
        <w:rPr>
          <w:rFonts w:ascii="Cambria" w:hAnsi="Cambria" w:cs="Arial"/>
          <w:sz w:val="21"/>
          <w:szCs w:val="21"/>
        </w:rPr>
        <w:t>, cláusula “28” e d</w:t>
      </w:r>
      <w:r w:rsidR="008235D1" w:rsidRPr="005E62F3">
        <w:rPr>
          <w:rFonts w:ascii="Cambria" w:hAnsi="Cambria" w:cs="Arial"/>
          <w:sz w:val="21"/>
          <w:szCs w:val="21"/>
        </w:rPr>
        <w:t>écima primeira, respectivamente;</w:t>
      </w:r>
    </w:p>
    <w:p w14:paraId="3CFC0EA2" w14:textId="77777777" w:rsidR="00E25651" w:rsidRPr="005E62F3" w:rsidRDefault="00E25651" w:rsidP="00E84520">
      <w:pPr>
        <w:spacing w:line="360" w:lineRule="auto"/>
        <w:ind w:firstLine="2268"/>
        <w:jc w:val="both"/>
        <w:rPr>
          <w:rFonts w:ascii="Cambria" w:hAnsi="Cambria" w:cs="Arial"/>
          <w:sz w:val="21"/>
          <w:szCs w:val="21"/>
        </w:rPr>
      </w:pPr>
      <w:r w:rsidRPr="005E62F3">
        <w:rPr>
          <w:rFonts w:ascii="Cambria" w:hAnsi="Cambria" w:cs="Arial"/>
          <w:sz w:val="21"/>
          <w:szCs w:val="21"/>
        </w:rPr>
        <w:t xml:space="preserve">q) alternativamente, entendendo V. Excelência a existência de vínculo de emprego </w:t>
      </w:r>
      <w:r w:rsidR="00044108" w:rsidRPr="005E62F3">
        <w:rPr>
          <w:rFonts w:ascii="Cambria" w:hAnsi="Cambria" w:cs="Arial"/>
          <w:sz w:val="21"/>
          <w:szCs w:val="21"/>
        </w:rPr>
        <w:t xml:space="preserve">de natureza diferente da pleiteada e/ou rescisão contratual diversa da vindicada, requer a </w:t>
      </w:r>
      <w:r w:rsidRPr="005E62F3">
        <w:rPr>
          <w:rFonts w:ascii="Cambria" w:hAnsi="Cambria" w:cs="Arial"/>
          <w:sz w:val="21"/>
          <w:szCs w:val="21"/>
        </w:rPr>
        <w:t>condenação da R</w:t>
      </w:r>
      <w:r w:rsidR="00044108" w:rsidRPr="005E62F3">
        <w:rPr>
          <w:rFonts w:ascii="Cambria" w:hAnsi="Cambria" w:cs="Arial"/>
          <w:sz w:val="21"/>
          <w:szCs w:val="21"/>
        </w:rPr>
        <w:t>eclamada</w:t>
      </w:r>
      <w:r w:rsidRPr="005E62F3">
        <w:rPr>
          <w:rFonts w:ascii="Cambria" w:hAnsi="Cambria" w:cs="Arial"/>
          <w:sz w:val="21"/>
          <w:szCs w:val="21"/>
        </w:rPr>
        <w:t xml:space="preserve"> </w:t>
      </w:r>
      <w:r w:rsidR="00044108" w:rsidRPr="005E62F3">
        <w:rPr>
          <w:rFonts w:ascii="Cambria" w:hAnsi="Cambria" w:cs="Arial"/>
          <w:sz w:val="21"/>
          <w:szCs w:val="21"/>
        </w:rPr>
        <w:t xml:space="preserve">à anotação em CTPS e </w:t>
      </w:r>
      <w:r w:rsidRPr="005E62F3">
        <w:rPr>
          <w:rFonts w:ascii="Cambria" w:hAnsi="Cambria" w:cs="Arial"/>
          <w:sz w:val="21"/>
          <w:szCs w:val="21"/>
        </w:rPr>
        <w:t>ao pagamento de todas as verbas trabalhistas, previdenc</w:t>
      </w:r>
      <w:r w:rsidR="00044108" w:rsidRPr="005E62F3">
        <w:rPr>
          <w:rFonts w:ascii="Cambria" w:hAnsi="Cambria" w:cs="Arial"/>
          <w:sz w:val="21"/>
          <w:szCs w:val="21"/>
        </w:rPr>
        <w:t>iárias e rescisórias inerentes às modalidades estabelecidas em sentença</w:t>
      </w:r>
      <w:r w:rsidRPr="005E62F3">
        <w:rPr>
          <w:rFonts w:ascii="Cambria" w:hAnsi="Cambria" w:cs="Arial"/>
          <w:sz w:val="21"/>
          <w:szCs w:val="21"/>
        </w:rPr>
        <w:t>.</w:t>
      </w:r>
    </w:p>
    <w:p w14:paraId="2CCA2396" w14:textId="77777777" w:rsidR="0048744D" w:rsidRPr="005E62F3" w:rsidRDefault="0048744D" w:rsidP="00E84520">
      <w:pPr>
        <w:spacing w:line="360" w:lineRule="auto"/>
        <w:ind w:firstLine="2268"/>
        <w:jc w:val="both"/>
        <w:rPr>
          <w:rFonts w:ascii="Cambria" w:hAnsi="Cambria" w:cs="Arial"/>
          <w:sz w:val="21"/>
          <w:szCs w:val="21"/>
        </w:rPr>
      </w:pPr>
    </w:p>
    <w:p w14:paraId="61C3F6F3" w14:textId="77777777" w:rsidR="005441A8" w:rsidRPr="005E62F3" w:rsidRDefault="005441A8" w:rsidP="00E84520">
      <w:pPr>
        <w:spacing w:line="360" w:lineRule="auto"/>
        <w:ind w:firstLine="2268"/>
        <w:jc w:val="both"/>
        <w:rPr>
          <w:rFonts w:ascii="Cambria" w:hAnsi="Cambria" w:cs="Arial"/>
          <w:sz w:val="21"/>
          <w:szCs w:val="21"/>
        </w:rPr>
      </w:pPr>
      <w:r w:rsidRPr="005E62F3">
        <w:rPr>
          <w:rFonts w:ascii="Cambria" w:hAnsi="Cambria" w:cs="Arial"/>
          <w:sz w:val="21"/>
          <w:szCs w:val="21"/>
        </w:rPr>
        <w:t>Requer, ainda:</w:t>
      </w:r>
    </w:p>
    <w:p w14:paraId="35E5B0BA" w14:textId="77777777" w:rsidR="00E84520" w:rsidRPr="005E62F3" w:rsidRDefault="00E84520" w:rsidP="00E84520">
      <w:pPr>
        <w:spacing w:line="360" w:lineRule="auto"/>
        <w:ind w:firstLine="2268"/>
        <w:jc w:val="both"/>
        <w:rPr>
          <w:rFonts w:ascii="Cambria" w:hAnsi="Cambria" w:cs="Arial"/>
          <w:sz w:val="21"/>
          <w:szCs w:val="21"/>
        </w:rPr>
      </w:pPr>
      <w:r w:rsidRPr="005E62F3">
        <w:rPr>
          <w:rFonts w:ascii="Cambria" w:hAnsi="Cambria" w:cs="Arial"/>
          <w:sz w:val="21"/>
          <w:szCs w:val="21"/>
        </w:rPr>
        <w:t>- a citação d</w:t>
      </w:r>
      <w:r w:rsidR="005441A8" w:rsidRPr="005E62F3">
        <w:rPr>
          <w:rFonts w:ascii="Cambria" w:hAnsi="Cambria" w:cs="Arial"/>
          <w:sz w:val="21"/>
          <w:szCs w:val="21"/>
        </w:rPr>
        <w:t>a</w:t>
      </w:r>
      <w:r w:rsidRPr="005E62F3">
        <w:rPr>
          <w:rFonts w:ascii="Cambria" w:hAnsi="Cambria" w:cs="Arial"/>
          <w:sz w:val="21"/>
          <w:szCs w:val="21"/>
        </w:rPr>
        <w:t xml:space="preserve"> Reclamad</w:t>
      </w:r>
      <w:r w:rsidR="00D94F68" w:rsidRPr="005E62F3">
        <w:rPr>
          <w:rFonts w:ascii="Cambria" w:hAnsi="Cambria" w:cs="Arial"/>
          <w:sz w:val="21"/>
          <w:szCs w:val="21"/>
        </w:rPr>
        <w:t>a</w:t>
      </w:r>
      <w:r w:rsidRPr="005E62F3">
        <w:rPr>
          <w:rFonts w:ascii="Cambria" w:hAnsi="Cambria" w:cs="Arial"/>
          <w:sz w:val="21"/>
          <w:szCs w:val="21"/>
        </w:rPr>
        <w:t>, para que, querendo, ofereça contestação</w:t>
      </w:r>
      <w:r w:rsidR="005441A8" w:rsidRPr="005E62F3">
        <w:rPr>
          <w:rFonts w:ascii="Cambria" w:hAnsi="Cambria" w:cs="Arial"/>
          <w:sz w:val="21"/>
          <w:szCs w:val="21"/>
        </w:rPr>
        <w:t xml:space="preserve"> à ação,</w:t>
      </w:r>
      <w:r w:rsidRPr="005E62F3">
        <w:rPr>
          <w:rFonts w:ascii="Cambria" w:hAnsi="Cambria" w:cs="Arial"/>
          <w:sz w:val="21"/>
          <w:szCs w:val="21"/>
        </w:rPr>
        <w:t xml:space="preserve"> sob pena de </w:t>
      </w:r>
      <w:r w:rsidR="00A160AE" w:rsidRPr="005E62F3">
        <w:rPr>
          <w:rFonts w:ascii="Cambria" w:hAnsi="Cambria" w:cs="Arial"/>
          <w:sz w:val="21"/>
          <w:szCs w:val="21"/>
        </w:rPr>
        <w:t xml:space="preserve">confissão e </w:t>
      </w:r>
      <w:r w:rsidRPr="005E62F3">
        <w:rPr>
          <w:rFonts w:ascii="Cambria" w:hAnsi="Cambria" w:cs="Arial"/>
          <w:sz w:val="21"/>
          <w:szCs w:val="21"/>
        </w:rPr>
        <w:t>revelia;</w:t>
      </w:r>
    </w:p>
    <w:p w14:paraId="47B9B15A" w14:textId="77777777" w:rsidR="00E84520" w:rsidRPr="005E62F3" w:rsidRDefault="00D94F68" w:rsidP="00E84520">
      <w:pPr>
        <w:spacing w:line="360" w:lineRule="auto"/>
        <w:ind w:firstLine="2268"/>
        <w:jc w:val="both"/>
        <w:rPr>
          <w:rFonts w:ascii="Cambria" w:hAnsi="Cambria" w:cs="Arial"/>
          <w:sz w:val="21"/>
          <w:szCs w:val="21"/>
        </w:rPr>
      </w:pPr>
      <w:r w:rsidRPr="005E62F3">
        <w:rPr>
          <w:rFonts w:ascii="Cambria" w:hAnsi="Cambria" w:cs="Arial"/>
          <w:sz w:val="21"/>
          <w:szCs w:val="21"/>
        </w:rPr>
        <w:t>- a concessão do</w:t>
      </w:r>
      <w:r w:rsidR="00E84520" w:rsidRPr="005E62F3">
        <w:rPr>
          <w:rFonts w:ascii="Cambria" w:hAnsi="Cambria" w:cs="Arial"/>
          <w:sz w:val="21"/>
          <w:szCs w:val="21"/>
        </w:rPr>
        <w:t xml:space="preserve"> benefício da Assistência Judiciária Gratuita, por </w:t>
      </w:r>
      <w:r w:rsidR="002425D3" w:rsidRPr="005E62F3">
        <w:rPr>
          <w:rFonts w:ascii="Cambria" w:hAnsi="Cambria" w:cs="Arial"/>
          <w:sz w:val="21"/>
          <w:szCs w:val="21"/>
        </w:rPr>
        <w:t xml:space="preserve">ser </w:t>
      </w:r>
      <w:r w:rsidR="00AD096E" w:rsidRPr="005E62F3">
        <w:rPr>
          <w:rFonts w:ascii="Cambria" w:hAnsi="Cambria" w:cs="Arial"/>
          <w:sz w:val="21"/>
          <w:szCs w:val="21"/>
        </w:rPr>
        <w:t>a</w:t>
      </w:r>
      <w:r w:rsidR="00E84520" w:rsidRPr="005E62F3">
        <w:rPr>
          <w:rFonts w:ascii="Cambria" w:hAnsi="Cambria" w:cs="Arial"/>
          <w:sz w:val="21"/>
          <w:szCs w:val="21"/>
        </w:rPr>
        <w:t xml:space="preserve"> Reclamante pessoa pobre nos termos da lei, </w:t>
      </w:r>
      <w:r w:rsidR="002425D3" w:rsidRPr="005E62F3">
        <w:rPr>
          <w:rFonts w:ascii="Cambria" w:hAnsi="Cambria" w:cs="Arial"/>
          <w:sz w:val="21"/>
          <w:szCs w:val="21"/>
        </w:rPr>
        <w:t xml:space="preserve">sem </w:t>
      </w:r>
      <w:r w:rsidR="00E84520" w:rsidRPr="005E62F3">
        <w:rPr>
          <w:rFonts w:ascii="Cambria" w:hAnsi="Cambria" w:cs="Arial"/>
          <w:sz w:val="21"/>
          <w:szCs w:val="21"/>
        </w:rPr>
        <w:t>condições financeiras de arcar com os custos da presente sem prejuízo de sua subsistência e de sua família;</w:t>
      </w:r>
    </w:p>
    <w:p w14:paraId="39D5A51C" w14:textId="77777777" w:rsidR="005F1077" w:rsidRPr="005E62F3" w:rsidRDefault="005F1077" w:rsidP="005F1077">
      <w:pPr>
        <w:spacing w:line="360" w:lineRule="auto"/>
        <w:ind w:firstLine="2268"/>
        <w:jc w:val="both"/>
        <w:rPr>
          <w:rFonts w:ascii="Cambria" w:hAnsi="Cambria" w:cs="Arial"/>
          <w:sz w:val="21"/>
          <w:szCs w:val="21"/>
        </w:rPr>
      </w:pPr>
      <w:r w:rsidRPr="005E62F3">
        <w:rPr>
          <w:rFonts w:ascii="Cambria" w:hAnsi="Cambria" w:cs="Arial"/>
          <w:sz w:val="21"/>
          <w:szCs w:val="21"/>
        </w:rPr>
        <w:t xml:space="preserve">- a apuração dos valores devidos em liquidação de sentença, com aplicação de juros e correção monetária até o efetivo </w:t>
      </w:r>
      <w:r w:rsidR="009571E6" w:rsidRPr="005E62F3">
        <w:rPr>
          <w:rFonts w:ascii="Cambria" w:hAnsi="Cambria" w:cs="Arial"/>
          <w:sz w:val="21"/>
          <w:szCs w:val="21"/>
        </w:rPr>
        <w:t>pagamento;</w:t>
      </w:r>
    </w:p>
    <w:p w14:paraId="542BEDBA" w14:textId="77777777" w:rsidR="00E84520" w:rsidRPr="005E62F3" w:rsidRDefault="00E84520" w:rsidP="00E84520">
      <w:pPr>
        <w:spacing w:line="360" w:lineRule="auto"/>
        <w:ind w:firstLine="2268"/>
        <w:jc w:val="both"/>
        <w:rPr>
          <w:rFonts w:ascii="Cambria" w:hAnsi="Cambria" w:cs="Arial"/>
          <w:sz w:val="21"/>
          <w:szCs w:val="21"/>
        </w:rPr>
      </w:pPr>
      <w:r w:rsidRPr="005E62F3">
        <w:rPr>
          <w:rFonts w:ascii="Cambria" w:hAnsi="Cambria" w:cs="Arial"/>
          <w:sz w:val="21"/>
          <w:szCs w:val="21"/>
        </w:rPr>
        <w:t>- a condenação da Reclamada ao pagamento de custas judic</w:t>
      </w:r>
      <w:r w:rsidR="000D15B9" w:rsidRPr="005E62F3">
        <w:rPr>
          <w:rFonts w:ascii="Cambria" w:hAnsi="Cambria" w:cs="Arial"/>
          <w:sz w:val="21"/>
          <w:szCs w:val="21"/>
        </w:rPr>
        <w:t>iais e honorários advocatícios</w:t>
      </w:r>
      <w:r w:rsidR="00337845" w:rsidRPr="005E62F3">
        <w:rPr>
          <w:rFonts w:ascii="Cambria" w:hAnsi="Cambria" w:cs="Arial"/>
          <w:sz w:val="21"/>
          <w:szCs w:val="21"/>
        </w:rPr>
        <w:t>, estes</w:t>
      </w:r>
      <w:r w:rsidR="000D15B9" w:rsidRPr="005E62F3">
        <w:rPr>
          <w:rFonts w:ascii="Cambria" w:hAnsi="Cambria" w:cs="Arial"/>
          <w:sz w:val="21"/>
          <w:szCs w:val="21"/>
        </w:rPr>
        <w:t xml:space="preserve"> no percentual de </w:t>
      </w:r>
      <w:r w:rsidRPr="005E62F3">
        <w:rPr>
          <w:rFonts w:ascii="Cambria" w:hAnsi="Cambria" w:cs="Arial"/>
          <w:sz w:val="21"/>
          <w:szCs w:val="21"/>
        </w:rPr>
        <w:t xml:space="preserve">15% sobre o valor </w:t>
      </w:r>
      <w:r w:rsidR="000D15B9" w:rsidRPr="005E62F3">
        <w:rPr>
          <w:rFonts w:ascii="Cambria" w:hAnsi="Cambria" w:cs="Arial"/>
          <w:sz w:val="21"/>
          <w:szCs w:val="21"/>
        </w:rPr>
        <w:t xml:space="preserve">bruto </w:t>
      </w:r>
      <w:r w:rsidR="00337845" w:rsidRPr="005E62F3">
        <w:rPr>
          <w:rFonts w:ascii="Cambria" w:hAnsi="Cambria" w:cs="Arial"/>
          <w:sz w:val="21"/>
          <w:szCs w:val="21"/>
        </w:rPr>
        <w:t xml:space="preserve">atualizado </w:t>
      </w:r>
      <w:r w:rsidRPr="005E62F3">
        <w:rPr>
          <w:rFonts w:ascii="Cambria" w:hAnsi="Cambria" w:cs="Arial"/>
          <w:sz w:val="21"/>
          <w:szCs w:val="21"/>
        </w:rPr>
        <w:t>da condenação;</w:t>
      </w:r>
    </w:p>
    <w:p w14:paraId="344BC825" w14:textId="77777777" w:rsidR="00E84520" w:rsidRPr="005E62F3" w:rsidRDefault="00E84520" w:rsidP="00E84520">
      <w:pPr>
        <w:spacing w:line="360" w:lineRule="auto"/>
        <w:ind w:firstLine="2268"/>
        <w:jc w:val="both"/>
        <w:rPr>
          <w:rFonts w:ascii="Cambria" w:hAnsi="Cambria" w:cs="Arial"/>
          <w:sz w:val="21"/>
          <w:szCs w:val="21"/>
        </w:rPr>
      </w:pPr>
      <w:r w:rsidRPr="005E62F3">
        <w:rPr>
          <w:rFonts w:ascii="Cambria" w:hAnsi="Cambria" w:cs="Arial"/>
          <w:sz w:val="21"/>
          <w:szCs w:val="21"/>
        </w:rPr>
        <w:t xml:space="preserve">- a produção de todos os meios de prova em Direito admitidos, </w:t>
      </w:r>
      <w:r w:rsidR="00561B23" w:rsidRPr="005E62F3">
        <w:rPr>
          <w:rFonts w:ascii="Cambria" w:hAnsi="Cambria" w:cs="Arial"/>
          <w:sz w:val="21"/>
          <w:szCs w:val="21"/>
        </w:rPr>
        <w:t xml:space="preserve">como documental, </w:t>
      </w:r>
      <w:r w:rsidR="00F73374" w:rsidRPr="005E62F3">
        <w:rPr>
          <w:rFonts w:ascii="Cambria" w:hAnsi="Cambria" w:cs="Arial"/>
          <w:sz w:val="21"/>
          <w:szCs w:val="21"/>
        </w:rPr>
        <w:t xml:space="preserve">pericial, </w:t>
      </w:r>
      <w:r w:rsidR="00A160AE" w:rsidRPr="005E62F3">
        <w:rPr>
          <w:rFonts w:ascii="Cambria" w:hAnsi="Cambria" w:cs="Arial"/>
          <w:sz w:val="21"/>
          <w:szCs w:val="21"/>
        </w:rPr>
        <w:t>depoimento pessoal</w:t>
      </w:r>
      <w:r w:rsidR="00F73374" w:rsidRPr="005E62F3">
        <w:rPr>
          <w:rFonts w:ascii="Cambria" w:hAnsi="Cambria" w:cs="Arial"/>
          <w:sz w:val="21"/>
          <w:szCs w:val="21"/>
        </w:rPr>
        <w:t xml:space="preserve"> e testemunhal;</w:t>
      </w:r>
    </w:p>
    <w:p w14:paraId="5A4A0988" w14:textId="77777777" w:rsidR="005F1077" w:rsidRPr="005E62F3" w:rsidRDefault="005F1077" w:rsidP="00E84520">
      <w:pPr>
        <w:spacing w:line="360" w:lineRule="auto"/>
        <w:ind w:firstLine="2268"/>
        <w:jc w:val="both"/>
        <w:rPr>
          <w:rFonts w:ascii="Cambria" w:hAnsi="Cambria" w:cs="Arial"/>
          <w:sz w:val="21"/>
          <w:szCs w:val="21"/>
        </w:rPr>
      </w:pPr>
      <w:r w:rsidRPr="005E62F3">
        <w:rPr>
          <w:rFonts w:ascii="Cambria" w:hAnsi="Cambria" w:cs="Arial"/>
          <w:sz w:val="21"/>
          <w:szCs w:val="21"/>
        </w:rPr>
        <w:t>- a aplicaçã</w:t>
      </w:r>
      <w:r w:rsidR="00260C7E" w:rsidRPr="005E62F3">
        <w:rPr>
          <w:rFonts w:ascii="Cambria" w:hAnsi="Cambria" w:cs="Arial"/>
          <w:sz w:val="21"/>
          <w:szCs w:val="21"/>
        </w:rPr>
        <w:t xml:space="preserve">o do disposto no artigo 523 </w:t>
      </w:r>
      <w:r w:rsidRPr="005E62F3">
        <w:rPr>
          <w:rFonts w:ascii="Cambria" w:hAnsi="Cambria" w:cs="Arial"/>
          <w:sz w:val="21"/>
          <w:szCs w:val="21"/>
        </w:rPr>
        <w:t xml:space="preserve">do </w:t>
      </w:r>
      <w:r w:rsidR="00260C7E" w:rsidRPr="005E62F3">
        <w:rPr>
          <w:rFonts w:ascii="Cambria" w:hAnsi="Cambria" w:cs="Arial"/>
          <w:sz w:val="21"/>
          <w:szCs w:val="21"/>
        </w:rPr>
        <w:t>N</w:t>
      </w:r>
      <w:r w:rsidRPr="005E62F3">
        <w:rPr>
          <w:rFonts w:ascii="Cambria" w:hAnsi="Cambria" w:cs="Arial"/>
          <w:sz w:val="21"/>
          <w:szCs w:val="21"/>
        </w:rPr>
        <w:t>CPC.</w:t>
      </w:r>
    </w:p>
    <w:p w14:paraId="655C9B4B" w14:textId="77777777" w:rsidR="001342BB" w:rsidRPr="005E62F3" w:rsidRDefault="001342BB" w:rsidP="001342BB">
      <w:pPr>
        <w:spacing w:line="360" w:lineRule="auto"/>
        <w:ind w:firstLine="2268"/>
        <w:jc w:val="both"/>
        <w:rPr>
          <w:rFonts w:ascii="Cambria" w:hAnsi="Cambria" w:cs="Arial"/>
          <w:sz w:val="21"/>
          <w:szCs w:val="21"/>
        </w:rPr>
      </w:pPr>
    </w:p>
    <w:p w14:paraId="2CBE73E0" w14:textId="77777777" w:rsidR="001342BB" w:rsidRPr="005E62F3" w:rsidRDefault="00F73374" w:rsidP="001342BB">
      <w:pPr>
        <w:spacing w:line="360" w:lineRule="auto"/>
        <w:ind w:firstLine="2268"/>
        <w:rPr>
          <w:rFonts w:ascii="Cambria" w:hAnsi="Cambria" w:cs="Arial"/>
          <w:sz w:val="21"/>
          <w:szCs w:val="21"/>
        </w:rPr>
      </w:pPr>
      <w:r w:rsidRPr="005E62F3">
        <w:rPr>
          <w:rFonts w:ascii="Cambria" w:hAnsi="Cambria" w:cs="Arial"/>
          <w:sz w:val="21"/>
          <w:szCs w:val="21"/>
        </w:rPr>
        <w:t xml:space="preserve">Atribui à causa </w:t>
      </w:r>
      <w:r w:rsidR="00FE1A26" w:rsidRPr="005E62F3">
        <w:rPr>
          <w:rFonts w:ascii="Cambria" w:hAnsi="Cambria" w:cs="Arial"/>
          <w:sz w:val="21"/>
          <w:szCs w:val="21"/>
        </w:rPr>
        <w:t xml:space="preserve">para fins de distribuição </w:t>
      </w:r>
      <w:r w:rsidRPr="005E62F3">
        <w:rPr>
          <w:rFonts w:ascii="Cambria" w:hAnsi="Cambria" w:cs="Arial"/>
          <w:sz w:val="21"/>
          <w:szCs w:val="21"/>
        </w:rPr>
        <w:t>o valor de R$</w:t>
      </w:r>
      <w:r w:rsidR="00327C52" w:rsidRPr="005E62F3">
        <w:rPr>
          <w:rFonts w:ascii="Cambria" w:hAnsi="Cambria" w:cs="Arial"/>
          <w:sz w:val="21"/>
          <w:szCs w:val="21"/>
        </w:rPr>
        <w:t xml:space="preserve"> </w:t>
      </w:r>
      <w:r w:rsidRPr="005E62F3">
        <w:rPr>
          <w:rFonts w:ascii="Cambria" w:hAnsi="Cambria" w:cs="Arial"/>
          <w:sz w:val="21"/>
          <w:szCs w:val="21"/>
        </w:rPr>
        <w:t>2</w:t>
      </w:r>
      <w:r w:rsidR="0012716C" w:rsidRPr="005E62F3">
        <w:rPr>
          <w:rFonts w:ascii="Cambria" w:hAnsi="Cambria" w:cs="Arial"/>
          <w:sz w:val="21"/>
          <w:szCs w:val="21"/>
        </w:rPr>
        <w:t>1.000</w:t>
      </w:r>
      <w:r w:rsidR="00757AAC" w:rsidRPr="005E62F3">
        <w:rPr>
          <w:rFonts w:ascii="Cambria" w:hAnsi="Cambria" w:cs="Arial"/>
          <w:sz w:val="21"/>
          <w:szCs w:val="21"/>
        </w:rPr>
        <w:t>,</w:t>
      </w:r>
      <w:r w:rsidR="0012716C" w:rsidRPr="005E62F3">
        <w:rPr>
          <w:rFonts w:ascii="Cambria" w:hAnsi="Cambria" w:cs="Arial"/>
          <w:sz w:val="21"/>
          <w:szCs w:val="21"/>
        </w:rPr>
        <w:t>00</w:t>
      </w:r>
      <w:r w:rsidR="001342BB" w:rsidRPr="005E62F3">
        <w:rPr>
          <w:rFonts w:ascii="Cambria" w:hAnsi="Cambria" w:cs="Arial"/>
          <w:sz w:val="21"/>
          <w:szCs w:val="21"/>
        </w:rPr>
        <w:t>.</w:t>
      </w:r>
    </w:p>
    <w:p w14:paraId="217013DF" w14:textId="77777777" w:rsidR="005F1077" w:rsidRPr="005E62F3" w:rsidRDefault="005F1077" w:rsidP="001342BB">
      <w:pPr>
        <w:spacing w:line="360" w:lineRule="auto"/>
        <w:ind w:firstLine="2268"/>
        <w:rPr>
          <w:rFonts w:ascii="Cambria" w:hAnsi="Cambria" w:cs="Arial"/>
          <w:sz w:val="21"/>
          <w:szCs w:val="21"/>
        </w:rPr>
      </w:pPr>
    </w:p>
    <w:p w14:paraId="63B70E07" w14:textId="77777777" w:rsidR="001342BB" w:rsidRPr="005E62F3" w:rsidRDefault="001342BB" w:rsidP="001342BB">
      <w:pPr>
        <w:spacing w:line="360" w:lineRule="auto"/>
        <w:ind w:firstLine="2268"/>
        <w:rPr>
          <w:rFonts w:ascii="Cambria" w:hAnsi="Cambria" w:cs="Arial"/>
          <w:sz w:val="21"/>
          <w:szCs w:val="21"/>
        </w:rPr>
      </w:pPr>
      <w:r w:rsidRPr="005E62F3">
        <w:rPr>
          <w:rFonts w:ascii="Cambria" w:hAnsi="Cambria" w:cs="Arial"/>
          <w:sz w:val="21"/>
          <w:szCs w:val="21"/>
        </w:rPr>
        <w:t>Nestes termos,</w:t>
      </w:r>
      <w:r w:rsidR="00DD71D4" w:rsidRPr="005E62F3">
        <w:rPr>
          <w:rFonts w:ascii="Cambria" w:hAnsi="Cambria" w:cs="Arial"/>
          <w:sz w:val="21"/>
          <w:szCs w:val="21"/>
        </w:rPr>
        <w:t xml:space="preserve"> </w:t>
      </w:r>
      <w:r w:rsidRPr="005E62F3">
        <w:rPr>
          <w:rFonts w:ascii="Cambria" w:hAnsi="Cambria" w:cs="Arial"/>
          <w:sz w:val="21"/>
          <w:szCs w:val="21"/>
        </w:rPr>
        <w:t>pede deferimento.</w:t>
      </w:r>
    </w:p>
    <w:p w14:paraId="00A20F58" w14:textId="77777777" w:rsidR="001342BB" w:rsidRPr="005E62F3" w:rsidRDefault="00F12261" w:rsidP="001342BB">
      <w:pPr>
        <w:spacing w:line="360" w:lineRule="auto"/>
        <w:ind w:firstLine="2268"/>
        <w:rPr>
          <w:rFonts w:ascii="Cambria" w:hAnsi="Cambria" w:cs="Arial"/>
          <w:sz w:val="21"/>
          <w:szCs w:val="21"/>
        </w:rPr>
      </w:pPr>
      <w:r w:rsidRPr="005E62F3">
        <w:rPr>
          <w:rFonts w:ascii="Cambria" w:hAnsi="Cambria" w:cs="Arial"/>
          <w:sz w:val="21"/>
          <w:szCs w:val="21"/>
        </w:rPr>
        <w:t>CIDADE-UF</w:t>
      </w:r>
      <w:r w:rsidR="001342BB" w:rsidRPr="005E62F3">
        <w:rPr>
          <w:rFonts w:ascii="Cambria" w:hAnsi="Cambria" w:cs="Arial"/>
          <w:sz w:val="21"/>
          <w:szCs w:val="21"/>
        </w:rPr>
        <w:t xml:space="preserve">, </w:t>
      </w:r>
      <w:r w:rsidR="003007F1" w:rsidRPr="005E62F3">
        <w:rPr>
          <w:rFonts w:ascii="Cambria" w:hAnsi="Cambria" w:cs="Arial"/>
          <w:sz w:val="21"/>
          <w:szCs w:val="21"/>
        </w:rPr>
        <w:t>13</w:t>
      </w:r>
      <w:r w:rsidR="00A216F7" w:rsidRPr="005E62F3">
        <w:rPr>
          <w:rFonts w:ascii="Cambria" w:hAnsi="Cambria" w:cs="Arial"/>
          <w:sz w:val="21"/>
          <w:szCs w:val="21"/>
        </w:rPr>
        <w:t xml:space="preserve"> de </w:t>
      </w:r>
      <w:r w:rsidR="003007F1" w:rsidRPr="005E62F3">
        <w:rPr>
          <w:rFonts w:ascii="Cambria" w:hAnsi="Cambria" w:cs="Arial"/>
          <w:sz w:val="21"/>
          <w:szCs w:val="21"/>
        </w:rPr>
        <w:t xml:space="preserve">junho </w:t>
      </w:r>
      <w:r w:rsidR="001342BB" w:rsidRPr="005E62F3">
        <w:rPr>
          <w:rFonts w:ascii="Cambria" w:hAnsi="Cambria" w:cs="Arial"/>
          <w:sz w:val="21"/>
          <w:szCs w:val="21"/>
        </w:rPr>
        <w:t xml:space="preserve">de </w:t>
      </w:r>
      <w:r w:rsidRPr="005E62F3">
        <w:rPr>
          <w:rFonts w:ascii="Cambria" w:hAnsi="Cambria" w:cs="Arial"/>
          <w:sz w:val="21"/>
          <w:szCs w:val="21"/>
        </w:rPr>
        <w:t>20XX</w:t>
      </w:r>
    </w:p>
    <w:p w14:paraId="64334C8D" w14:textId="77777777" w:rsidR="00DD71D4" w:rsidRPr="005E62F3" w:rsidRDefault="00DD71D4" w:rsidP="001342BB">
      <w:pPr>
        <w:spacing w:line="360" w:lineRule="auto"/>
        <w:jc w:val="center"/>
        <w:rPr>
          <w:rFonts w:ascii="Cambria" w:hAnsi="Cambria" w:cs="Arial"/>
          <w:sz w:val="21"/>
          <w:szCs w:val="21"/>
        </w:rPr>
      </w:pPr>
    </w:p>
    <w:p w14:paraId="1F0CB629" w14:textId="77777777" w:rsidR="001342BB" w:rsidRPr="005E62F3" w:rsidRDefault="00F12261" w:rsidP="00AC4893">
      <w:pPr>
        <w:widowControl w:val="0"/>
        <w:jc w:val="center"/>
        <w:rPr>
          <w:rFonts w:ascii="Cambria" w:hAnsi="Cambria" w:cs="Arial"/>
          <w:b/>
          <w:sz w:val="21"/>
          <w:szCs w:val="21"/>
        </w:rPr>
      </w:pPr>
      <w:r w:rsidRPr="005E62F3">
        <w:rPr>
          <w:rFonts w:ascii="Cambria" w:hAnsi="Cambria" w:cs="Arial"/>
          <w:b/>
          <w:sz w:val="21"/>
          <w:szCs w:val="21"/>
        </w:rPr>
        <w:t>XXXXXXXXX</w:t>
      </w:r>
    </w:p>
    <w:p w14:paraId="45B50847" w14:textId="77777777" w:rsidR="001342BB" w:rsidRPr="005E62F3" w:rsidRDefault="00F12261" w:rsidP="00AC4893">
      <w:pPr>
        <w:widowControl w:val="0"/>
        <w:jc w:val="center"/>
        <w:rPr>
          <w:rFonts w:ascii="Cambria" w:hAnsi="Cambria" w:cs="Arial"/>
          <w:b/>
          <w:sz w:val="21"/>
          <w:szCs w:val="21"/>
        </w:rPr>
      </w:pPr>
      <w:r w:rsidRPr="005E62F3">
        <w:rPr>
          <w:rFonts w:ascii="Cambria" w:hAnsi="Cambria" w:cs="Arial"/>
          <w:b/>
          <w:sz w:val="21"/>
          <w:szCs w:val="21"/>
        </w:rPr>
        <w:t>OAB/XX</w:t>
      </w:r>
      <w:r w:rsidR="001342BB" w:rsidRPr="005E62F3">
        <w:rPr>
          <w:rFonts w:ascii="Cambria" w:hAnsi="Cambria" w:cs="Arial"/>
          <w:b/>
          <w:sz w:val="21"/>
          <w:szCs w:val="21"/>
        </w:rPr>
        <w:t xml:space="preserve"> </w:t>
      </w:r>
      <w:r w:rsidRPr="005E62F3">
        <w:rPr>
          <w:rFonts w:ascii="Cambria" w:hAnsi="Cambria" w:cs="Arial"/>
          <w:b/>
          <w:sz w:val="21"/>
          <w:szCs w:val="21"/>
        </w:rPr>
        <w:t>XX.XXX</w:t>
      </w:r>
    </w:p>
    <w:p w14:paraId="4D0B6D46" w14:textId="77777777" w:rsidR="007D0684" w:rsidRPr="005E62F3" w:rsidRDefault="007D0684" w:rsidP="00AC4893">
      <w:pPr>
        <w:widowControl w:val="0"/>
        <w:jc w:val="center"/>
        <w:rPr>
          <w:rFonts w:ascii="Cambria" w:hAnsi="Cambria" w:cs="Arial"/>
          <w:b/>
          <w:sz w:val="20"/>
          <w:szCs w:val="20"/>
        </w:rPr>
      </w:pPr>
    </w:p>
    <w:p w14:paraId="4A6BFC55" w14:textId="77777777" w:rsidR="007D0684" w:rsidRPr="005E62F3" w:rsidRDefault="007D0684" w:rsidP="007D0684">
      <w:pPr>
        <w:rPr>
          <w:rFonts w:ascii="Cambria" w:hAnsi="Cambria" w:cs="Arial"/>
          <w:sz w:val="18"/>
          <w:szCs w:val="18"/>
        </w:rPr>
      </w:pPr>
      <w:r w:rsidRPr="005E62F3">
        <w:rPr>
          <w:rFonts w:ascii="Cambria" w:hAnsi="Cambria" w:cs="Arial"/>
          <w:sz w:val="18"/>
          <w:szCs w:val="18"/>
        </w:rPr>
        <w:t>______________________________</w:t>
      </w:r>
    </w:p>
    <w:p w14:paraId="2BBC23EB" w14:textId="77777777" w:rsidR="007D0684" w:rsidRPr="005E62F3" w:rsidRDefault="007D0684" w:rsidP="007D0684">
      <w:pPr>
        <w:rPr>
          <w:rFonts w:ascii="Cambria" w:hAnsi="Cambria" w:cs="Arial"/>
          <w:sz w:val="18"/>
          <w:szCs w:val="18"/>
        </w:rPr>
      </w:pPr>
      <w:r w:rsidRPr="005E62F3">
        <w:rPr>
          <w:rFonts w:ascii="Cambria" w:hAnsi="Cambria" w:cs="Arial"/>
          <w:sz w:val="18"/>
          <w:szCs w:val="18"/>
        </w:rPr>
        <w:t>Documentos anexados:</w:t>
      </w:r>
    </w:p>
    <w:p w14:paraId="6BBABC72" w14:textId="77777777" w:rsidR="007D0684" w:rsidRPr="005E62F3" w:rsidRDefault="007D0684" w:rsidP="007D0684">
      <w:pPr>
        <w:rPr>
          <w:rFonts w:ascii="Cambria" w:hAnsi="Cambria" w:cs="Arial"/>
          <w:sz w:val="18"/>
          <w:szCs w:val="18"/>
        </w:rPr>
      </w:pPr>
      <w:r w:rsidRPr="005E62F3">
        <w:rPr>
          <w:rFonts w:ascii="Cambria" w:hAnsi="Cambria" w:cs="Arial"/>
          <w:sz w:val="18"/>
          <w:szCs w:val="18"/>
        </w:rPr>
        <w:t xml:space="preserve">Doc.1 - Instrumento de Mandato </w:t>
      </w:r>
    </w:p>
    <w:p w14:paraId="75DC4597" w14:textId="77777777" w:rsidR="007D0684" w:rsidRPr="005E62F3" w:rsidRDefault="007D0684" w:rsidP="007D0684">
      <w:pPr>
        <w:rPr>
          <w:rFonts w:ascii="Cambria" w:hAnsi="Cambria" w:cs="Arial"/>
          <w:sz w:val="18"/>
          <w:szCs w:val="18"/>
        </w:rPr>
      </w:pPr>
      <w:r w:rsidRPr="005E62F3">
        <w:rPr>
          <w:rFonts w:ascii="Cambria" w:hAnsi="Cambria" w:cs="Arial"/>
          <w:sz w:val="18"/>
          <w:szCs w:val="18"/>
        </w:rPr>
        <w:t xml:space="preserve">Doc.2 - Declaração de Pobreza </w:t>
      </w:r>
    </w:p>
    <w:p w14:paraId="1E66AC84" w14:textId="77777777" w:rsidR="007D0684" w:rsidRPr="005E62F3" w:rsidRDefault="007D0684" w:rsidP="007D0684">
      <w:pPr>
        <w:rPr>
          <w:rFonts w:ascii="Cambria" w:hAnsi="Cambria" w:cs="Arial"/>
          <w:sz w:val="18"/>
          <w:szCs w:val="18"/>
        </w:rPr>
      </w:pPr>
      <w:r w:rsidRPr="005E62F3">
        <w:rPr>
          <w:rFonts w:ascii="Cambria" w:hAnsi="Cambria" w:cs="Arial"/>
          <w:sz w:val="18"/>
          <w:szCs w:val="18"/>
        </w:rPr>
        <w:t>Doc.3 - Cópia da CTPS da Reclamante</w:t>
      </w:r>
    </w:p>
    <w:p w14:paraId="63F504C4" w14:textId="77777777" w:rsidR="007D0684" w:rsidRPr="005E62F3" w:rsidRDefault="007D0684" w:rsidP="007D0684">
      <w:pPr>
        <w:rPr>
          <w:rFonts w:ascii="Cambria" w:hAnsi="Cambria" w:cs="Arial"/>
          <w:sz w:val="18"/>
          <w:szCs w:val="18"/>
        </w:rPr>
      </w:pPr>
      <w:r w:rsidRPr="005E62F3">
        <w:rPr>
          <w:rFonts w:ascii="Cambria" w:hAnsi="Cambria" w:cs="Arial"/>
          <w:sz w:val="18"/>
          <w:szCs w:val="18"/>
        </w:rPr>
        <w:t>Doc.4 - Cópia cédula de identidade da Reclamante</w:t>
      </w:r>
    </w:p>
    <w:p w14:paraId="49C4B19D" w14:textId="77777777" w:rsidR="007D0684" w:rsidRPr="005E62F3" w:rsidRDefault="007D0684" w:rsidP="007D0684">
      <w:pPr>
        <w:rPr>
          <w:rFonts w:ascii="Cambria" w:hAnsi="Cambria" w:cs="Arial"/>
          <w:sz w:val="18"/>
          <w:szCs w:val="18"/>
        </w:rPr>
      </w:pPr>
      <w:r w:rsidRPr="005E62F3">
        <w:rPr>
          <w:rFonts w:ascii="Cambria" w:hAnsi="Cambria" w:cs="Arial"/>
          <w:sz w:val="18"/>
          <w:szCs w:val="18"/>
        </w:rPr>
        <w:t>Doc.5 - Cópia certidão de nascimento da filha da Reclamante</w:t>
      </w:r>
    </w:p>
    <w:p w14:paraId="19DEA8C8" w14:textId="77777777" w:rsidR="007D0684" w:rsidRPr="005E62F3" w:rsidRDefault="007D0684" w:rsidP="007D0684">
      <w:pPr>
        <w:rPr>
          <w:rFonts w:ascii="Cambria" w:hAnsi="Cambria" w:cs="Arial"/>
          <w:sz w:val="18"/>
          <w:szCs w:val="18"/>
        </w:rPr>
      </w:pPr>
      <w:r w:rsidRPr="005E62F3">
        <w:rPr>
          <w:rFonts w:ascii="Cambria" w:hAnsi="Cambria" w:cs="Arial"/>
          <w:sz w:val="18"/>
          <w:szCs w:val="18"/>
        </w:rPr>
        <w:t>Doc.6 - Cartão de visita da Reclamada</w:t>
      </w:r>
    </w:p>
    <w:p w14:paraId="0DFDC4D8" w14:textId="77777777" w:rsidR="007D0684" w:rsidRPr="005E62F3" w:rsidRDefault="007D0684" w:rsidP="007D0684">
      <w:pPr>
        <w:rPr>
          <w:rFonts w:ascii="Cambria" w:hAnsi="Cambria" w:cs="Arial"/>
          <w:sz w:val="18"/>
          <w:szCs w:val="18"/>
        </w:rPr>
      </w:pPr>
      <w:r w:rsidRPr="005E62F3">
        <w:rPr>
          <w:rFonts w:ascii="Cambria" w:hAnsi="Cambria" w:cs="Arial"/>
          <w:sz w:val="18"/>
          <w:szCs w:val="18"/>
        </w:rPr>
        <w:t>Doc.7 - Cópia da pesquisa da Caixa Econômica Federal de inexistência de conta FGTS da Reclamante</w:t>
      </w:r>
    </w:p>
    <w:p w14:paraId="5B75512F" w14:textId="77777777" w:rsidR="007D0684" w:rsidRPr="005E62F3" w:rsidRDefault="007D0684" w:rsidP="007D0684">
      <w:pPr>
        <w:rPr>
          <w:rFonts w:ascii="Cambria" w:hAnsi="Cambria" w:cs="Arial"/>
          <w:sz w:val="18"/>
          <w:szCs w:val="18"/>
        </w:rPr>
      </w:pPr>
      <w:r w:rsidRPr="005E62F3">
        <w:rPr>
          <w:rFonts w:ascii="Cambria" w:hAnsi="Cambria" w:cs="Arial"/>
          <w:sz w:val="18"/>
          <w:szCs w:val="18"/>
        </w:rPr>
        <w:t xml:space="preserve">Doc.8 - Cópia de peças do processo criminal </w:t>
      </w:r>
      <w:r w:rsidR="002802BC" w:rsidRPr="005E62F3">
        <w:rPr>
          <w:rFonts w:ascii="Cambria" w:hAnsi="Cambria" w:cs="Arial"/>
          <w:sz w:val="18"/>
          <w:szCs w:val="18"/>
        </w:rPr>
        <w:t>________________</w:t>
      </w:r>
    </w:p>
    <w:p w14:paraId="3EB85330" w14:textId="77777777" w:rsidR="007D0684" w:rsidRPr="005E62F3" w:rsidRDefault="007D0684" w:rsidP="007D0684">
      <w:pPr>
        <w:rPr>
          <w:rFonts w:ascii="Cambria" w:hAnsi="Cambria" w:cs="Arial"/>
          <w:sz w:val="18"/>
          <w:szCs w:val="18"/>
        </w:rPr>
      </w:pPr>
      <w:r w:rsidRPr="005E62F3">
        <w:rPr>
          <w:rFonts w:ascii="Cambria" w:hAnsi="Cambria" w:cs="Arial"/>
          <w:sz w:val="18"/>
          <w:szCs w:val="18"/>
        </w:rPr>
        <w:t>Doc.9 - Cópia dos documentos médicos da Reclamante, receituários e compra de medicamentos</w:t>
      </w:r>
    </w:p>
    <w:p w14:paraId="405C2D7B" w14:textId="77777777" w:rsidR="007D0684" w:rsidRPr="005E62F3" w:rsidRDefault="007D0684" w:rsidP="007D0684">
      <w:pPr>
        <w:rPr>
          <w:rFonts w:ascii="Cambria" w:hAnsi="Cambria" w:cs="Arial"/>
          <w:sz w:val="18"/>
          <w:szCs w:val="18"/>
        </w:rPr>
      </w:pPr>
      <w:r w:rsidRPr="005E62F3">
        <w:rPr>
          <w:rFonts w:ascii="Cambria" w:hAnsi="Cambria" w:cs="Arial"/>
          <w:sz w:val="18"/>
          <w:szCs w:val="18"/>
        </w:rPr>
        <w:t xml:space="preserve">Doc.10 - Cópia das convenções coletivas </w:t>
      </w:r>
    </w:p>
    <w:sectPr w:rsidR="007D0684" w:rsidRPr="005E62F3" w:rsidSect="00E459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418" w:right="1134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3EAB9" w14:textId="77777777" w:rsidR="00FC6FEC" w:rsidRDefault="00FC6FEC">
      <w:r>
        <w:separator/>
      </w:r>
    </w:p>
  </w:endnote>
  <w:endnote w:type="continuationSeparator" w:id="0">
    <w:p w14:paraId="5398FB27" w14:textId="77777777" w:rsidR="00FC6FEC" w:rsidRDefault="00FC6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5DB0C" w14:textId="77777777" w:rsidR="00E04CA0" w:rsidRDefault="00E04CA0" w:rsidP="00303AD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4B15F16" w14:textId="77777777" w:rsidR="00E04CA0" w:rsidRDefault="00E04CA0" w:rsidP="00350F8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C12DF" w14:textId="0111915D" w:rsidR="00E04CA0" w:rsidRPr="005E62F3" w:rsidRDefault="005E62F3" w:rsidP="005E62F3">
    <w:pPr>
      <w:pStyle w:val="Rodap"/>
      <w:ind w:right="360"/>
      <w:jc w:val="center"/>
      <w:rPr>
        <w:color w:val="C0C0C0"/>
      </w:rPr>
    </w:pPr>
    <w:r w:rsidRPr="005E62F3">
      <w:rPr>
        <w:rStyle w:val="Nmerodepgina"/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BE717" w14:textId="77777777" w:rsidR="005E62F3" w:rsidRDefault="005E62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9A7BE" w14:textId="77777777" w:rsidR="00FC6FEC" w:rsidRDefault="00FC6FEC">
      <w:r>
        <w:separator/>
      </w:r>
    </w:p>
  </w:footnote>
  <w:footnote w:type="continuationSeparator" w:id="0">
    <w:p w14:paraId="10B2A203" w14:textId="77777777" w:rsidR="00FC6FEC" w:rsidRDefault="00FC6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781FD" w14:textId="77777777" w:rsidR="005E62F3" w:rsidRDefault="005E62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F0E91" w14:textId="5F1D45F4" w:rsidR="00E04CA0" w:rsidRPr="005E62F3" w:rsidRDefault="005E62F3" w:rsidP="005E62F3">
    <w:pPr>
      <w:pStyle w:val="Cabealho"/>
      <w:jc w:val="center"/>
      <w:rPr>
        <w:color w:val="C0C0C0"/>
      </w:rPr>
    </w:pPr>
    <w:r w:rsidRPr="005E62F3">
      <w:rPr>
        <w:rFonts w:ascii="Book Antiqua" w:hAnsi="Book Antiqua"/>
        <w:color w:val="C0C0C0"/>
        <w:sz w:val="20"/>
        <w:szCs w:val="2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CDA93" w14:textId="77777777" w:rsidR="005E62F3" w:rsidRDefault="005E62F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61C9B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6662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1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38FB"/>
    <w:rsid w:val="0000503A"/>
    <w:rsid w:val="00005BE1"/>
    <w:rsid w:val="0001310D"/>
    <w:rsid w:val="000245BB"/>
    <w:rsid w:val="000250A8"/>
    <w:rsid w:val="00035FC2"/>
    <w:rsid w:val="00044108"/>
    <w:rsid w:val="0005096C"/>
    <w:rsid w:val="00053879"/>
    <w:rsid w:val="0005672F"/>
    <w:rsid w:val="0006001D"/>
    <w:rsid w:val="00061F2D"/>
    <w:rsid w:val="000630C8"/>
    <w:rsid w:val="00070004"/>
    <w:rsid w:val="00070023"/>
    <w:rsid w:val="000728C9"/>
    <w:rsid w:val="00073CDF"/>
    <w:rsid w:val="00076427"/>
    <w:rsid w:val="000809CD"/>
    <w:rsid w:val="00081D03"/>
    <w:rsid w:val="000900FA"/>
    <w:rsid w:val="00094913"/>
    <w:rsid w:val="00095705"/>
    <w:rsid w:val="0009775A"/>
    <w:rsid w:val="000C2233"/>
    <w:rsid w:val="000D0D0F"/>
    <w:rsid w:val="000D13D4"/>
    <w:rsid w:val="000D15B9"/>
    <w:rsid w:val="000D5493"/>
    <w:rsid w:val="000E132A"/>
    <w:rsid w:val="000E4829"/>
    <w:rsid w:val="000E77D2"/>
    <w:rsid w:val="000F3035"/>
    <w:rsid w:val="001053A0"/>
    <w:rsid w:val="00110896"/>
    <w:rsid w:val="00120737"/>
    <w:rsid w:val="0012716C"/>
    <w:rsid w:val="001274AD"/>
    <w:rsid w:val="00130BCE"/>
    <w:rsid w:val="00131851"/>
    <w:rsid w:val="00132E24"/>
    <w:rsid w:val="00133A7F"/>
    <w:rsid w:val="001342BB"/>
    <w:rsid w:val="001348DA"/>
    <w:rsid w:val="00135B33"/>
    <w:rsid w:val="0013765A"/>
    <w:rsid w:val="00142FA0"/>
    <w:rsid w:val="00143807"/>
    <w:rsid w:val="00143F3D"/>
    <w:rsid w:val="0014508C"/>
    <w:rsid w:val="0014686D"/>
    <w:rsid w:val="00150498"/>
    <w:rsid w:val="00155829"/>
    <w:rsid w:val="00156209"/>
    <w:rsid w:val="00161FE9"/>
    <w:rsid w:val="00166AEB"/>
    <w:rsid w:val="00170BD1"/>
    <w:rsid w:val="00170E37"/>
    <w:rsid w:val="00173A72"/>
    <w:rsid w:val="001755F7"/>
    <w:rsid w:val="0017779D"/>
    <w:rsid w:val="00180AAD"/>
    <w:rsid w:val="00182E92"/>
    <w:rsid w:val="00183F42"/>
    <w:rsid w:val="00185BF2"/>
    <w:rsid w:val="001917BC"/>
    <w:rsid w:val="00192355"/>
    <w:rsid w:val="001A3281"/>
    <w:rsid w:val="001A49DE"/>
    <w:rsid w:val="001A5FF3"/>
    <w:rsid w:val="001B3389"/>
    <w:rsid w:val="001B76C8"/>
    <w:rsid w:val="001C0518"/>
    <w:rsid w:val="001C32BD"/>
    <w:rsid w:val="001C60FA"/>
    <w:rsid w:val="001D30B7"/>
    <w:rsid w:val="001E388D"/>
    <w:rsid w:val="001E3C05"/>
    <w:rsid w:val="001E7B09"/>
    <w:rsid w:val="001E7E45"/>
    <w:rsid w:val="001F1009"/>
    <w:rsid w:val="001F2DAC"/>
    <w:rsid w:val="002051DE"/>
    <w:rsid w:val="002228B6"/>
    <w:rsid w:val="0022641C"/>
    <w:rsid w:val="002353B3"/>
    <w:rsid w:val="00241719"/>
    <w:rsid w:val="002425D3"/>
    <w:rsid w:val="00242E6E"/>
    <w:rsid w:val="00245C2D"/>
    <w:rsid w:val="00252071"/>
    <w:rsid w:val="002521B6"/>
    <w:rsid w:val="00256CEB"/>
    <w:rsid w:val="00260C7E"/>
    <w:rsid w:val="00263A2B"/>
    <w:rsid w:val="0026408E"/>
    <w:rsid w:val="00272D07"/>
    <w:rsid w:val="002777C0"/>
    <w:rsid w:val="002802BC"/>
    <w:rsid w:val="00281765"/>
    <w:rsid w:val="00284B62"/>
    <w:rsid w:val="002868BF"/>
    <w:rsid w:val="002869D6"/>
    <w:rsid w:val="002908AE"/>
    <w:rsid w:val="00295811"/>
    <w:rsid w:val="00295E7F"/>
    <w:rsid w:val="00297E23"/>
    <w:rsid w:val="002A31A0"/>
    <w:rsid w:val="002A41BC"/>
    <w:rsid w:val="002A5367"/>
    <w:rsid w:val="002B2452"/>
    <w:rsid w:val="002B4900"/>
    <w:rsid w:val="002B6F10"/>
    <w:rsid w:val="002D3EB6"/>
    <w:rsid w:val="002D67DC"/>
    <w:rsid w:val="002D6A3B"/>
    <w:rsid w:val="002E0830"/>
    <w:rsid w:val="002E0B68"/>
    <w:rsid w:val="002E6930"/>
    <w:rsid w:val="002F34E1"/>
    <w:rsid w:val="002F4DCD"/>
    <w:rsid w:val="002F6DE8"/>
    <w:rsid w:val="002F7A8E"/>
    <w:rsid w:val="003007F1"/>
    <w:rsid w:val="00303ADB"/>
    <w:rsid w:val="0030628E"/>
    <w:rsid w:val="003068C4"/>
    <w:rsid w:val="00312C72"/>
    <w:rsid w:val="003131FD"/>
    <w:rsid w:val="003157B1"/>
    <w:rsid w:val="0032634F"/>
    <w:rsid w:val="00327C52"/>
    <w:rsid w:val="0033173E"/>
    <w:rsid w:val="00333C20"/>
    <w:rsid w:val="0033421D"/>
    <w:rsid w:val="003343DB"/>
    <w:rsid w:val="00337845"/>
    <w:rsid w:val="00345795"/>
    <w:rsid w:val="003461AC"/>
    <w:rsid w:val="00350F8A"/>
    <w:rsid w:val="00353010"/>
    <w:rsid w:val="00353BA1"/>
    <w:rsid w:val="003542E2"/>
    <w:rsid w:val="003565EE"/>
    <w:rsid w:val="00361B80"/>
    <w:rsid w:val="00362146"/>
    <w:rsid w:val="003637C2"/>
    <w:rsid w:val="003645FE"/>
    <w:rsid w:val="003666CA"/>
    <w:rsid w:val="00366B32"/>
    <w:rsid w:val="00370152"/>
    <w:rsid w:val="0037075F"/>
    <w:rsid w:val="00374B85"/>
    <w:rsid w:val="00384495"/>
    <w:rsid w:val="00385917"/>
    <w:rsid w:val="00387ECB"/>
    <w:rsid w:val="00391995"/>
    <w:rsid w:val="003A03AD"/>
    <w:rsid w:val="003A4253"/>
    <w:rsid w:val="003A627A"/>
    <w:rsid w:val="003B10FC"/>
    <w:rsid w:val="003B5840"/>
    <w:rsid w:val="003B667B"/>
    <w:rsid w:val="003D2DDF"/>
    <w:rsid w:val="003E42D2"/>
    <w:rsid w:val="003E4FDF"/>
    <w:rsid w:val="003E5BFC"/>
    <w:rsid w:val="003F6234"/>
    <w:rsid w:val="003F7BEB"/>
    <w:rsid w:val="00407614"/>
    <w:rsid w:val="00410A05"/>
    <w:rsid w:val="004115B7"/>
    <w:rsid w:val="004154EA"/>
    <w:rsid w:val="00415A02"/>
    <w:rsid w:val="00416E06"/>
    <w:rsid w:val="00424E74"/>
    <w:rsid w:val="00427B7B"/>
    <w:rsid w:val="004331D3"/>
    <w:rsid w:val="00437577"/>
    <w:rsid w:val="00440A73"/>
    <w:rsid w:val="00441A9D"/>
    <w:rsid w:val="0044348F"/>
    <w:rsid w:val="00455DEB"/>
    <w:rsid w:val="00465E0F"/>
    <w:rsid w:val="004672F9"/>
    <w:rsid w:val="00471B50"/>
    <w:rsid w:val="00472127"/>
    <w:rsid w:val="00475EE3"/>
    <w:rsid w:val="004768AA"/>
    <w:rsid w:val="00477329"/>
    <w:rsid w:val="00477C55"/>
    <w:rsid w:val="00484E40"/>
    <w:rsid w:val="0048744D"/>
    <w:rsid w:val="00487EB6"/>
    <w:rsid w:val="00490EB6"/>
    <w:rsid w:val="004A4EBC"/>
    <w:rsid w:val="004A5AD3"/>
    <w:rsid w:val="004B2A55"/>
    <w:rsid w:val="004C3743"/>
    <w:rsid w:val="004C4436"/>
    <w:rsid w:val="004C7142"/>
    <w:rsid w:val="004D248E"/>
    <w:rsid w:val="004D3553"/>
    <w:rsid w:val="004D48A0"/>
    <w:rsid w:val="004E34B5"/>
    <w:rsid w:val="004E3F25"/>
    <w:rsid w:val="004E4333"/>
    <w:rsid w:val="004E47E9"/>
    <w:rsid w:val="004E69A9"/>
    <w:rsid w:val="004F14D3"/>
    <w:rsid w:val="0050057A"/>
    <w:rsid w:val="005047CC"/>
    <w:rsid w:val="005053C3"/>
    <w:rsid w:val="00507134"/>
    <w:rsid w:val="00510409"/>
    <w:rsid w:val="00515F20"/>
    <w:rsid w:val="00521053"/>
    <w:rsid w:val="00522FBE"/>
    <w:rsid w:val="00524A54"/>
    <w:rsid w:val="00524DE5"/>
    <w:rsid w:val="005273AE"/>
    <w:rsid w:val="0053221D"/>
    <w:rsid w:val="00536CDC"/>
    <w:rsid w:val="00537527"/>
    <w:rsid w:val="005419F5"/>
    <w:rsid w:val="00542D7C"/>
    <w:rsid w:val="005441A8"/>
    <w:rsid w:val="005446DB"/>
    <w:rsid w:val="0056073B"/>
    <w:rsid w:val="00560A9D"/>
    <w:rsid w:val="00561B23"/>
    <w:rsid w:val="00567056"/>
    <w:rsid w:val="00577D9D"/>
    <w:rsid w:val="0058210F"/>
    <w:rsid w:val="0058339D"/>
    <w:rsid w:val="00587A5A"/>
    <w:rsid w:val="00587D43"/>
    <w:rsid w:val="005905FC"/>
    <w:rsid w:val="0059091A"/>
    <w:rsid w:val="005B2B44"/>
    <w:rsid w:val="005B4767"/>
    <w:rsid w:val="005B5E9A"/>
    <w:rsid w:val="005C0498"/>
    <w:rsid w:val="005C29D4"/>
    <w:rsid w:val="005C44E1"/>
    <w:rsid w:val="005D1F73"/>
    <w:rsid w:val="005D35CE"/>
    <w:rsid w:val="005D7873"/>
    <w:rsid w:val="005E14C8"/>
    <w:rsid w:val="005E62F3"/>
    <w:rsid w:val="005F0197"/>
    <w:rsid w:val="005F1077"/>
    <w:rsid w:val="005F5EB0"/>
    <w:rsid w:val="0060013D"/>
    <w:rsid w:val="00602536"/>
    <w:rsid w:val="006030B9"/>
    <w:rsid w:val="0060323B"/>
    <w:rsid w:val="0060487D"/>
    <w:rsid w:val="006065D8"/>
    <w:rsid w:val="00614E97"/>
    <w:rsid w:val="00616461"/>
    <w:rsid w:val="00622AC1"/>
    <w:rsid w:val="0062637C"/>
    <w:rsid w:val="00630241"/>
    <w:rsid w:val="00630B01"/>
    <w:rsid w:val="00637B99"/>
    <w:rsid w:val="006400BA"/>
    <w:rsid w:val="00641704"/>
    <w:rsid w:val="0064240F"/>
    <w:rsid w:val="0064363E"/>
    <w:rsid w:val="0065144A"/>
    <w:rsid w:val="006535D9"/>
    <w:rsid w:val="006606C3"/>
    <w:rsid w:val="00664F3A"/>
    <w:rsid w:val="00667856"/>
    <w:rsid w:val="00672E39"/>
    <w:rsid w:val="00677AD0"/>
    <w:rsid w:val="00680E52"/>
    <w:rsid w:val="00684E19"/>
    <w:rsid w:val="00686936"/>
    <w:rsid w:val="00687511"/>
    <w:rsid w:val="00687824"/>
    <w:rsid w:val="00692E5C"/>
    <w:rsid w:val="006A1175"/>
    <w:rsid w:val="006A7A3C"/>
    <w:rsid w:val="006B0D0A"/>
    <w:rsid w:val="006B33B6"/>
    <w:rsid w:val="006C0519"/>
    <w:rsid w:val="006D0D9F"/>
    <w:rsid w:val="006D1AC4"/>
    <w:rsid w:val="006D28F6"/>
    <w:rsid w:val="006D5C10"/>
    <w:rsid w:val="006D71C2"/>
    <w:rsid w:val="006E214B"/>
    <w:rsid w:val="006E3C9E"/>
    <w:rsid w:val="006F448E"/>
    <w:rsid w:val="006F6941"/>
    <w:rsid w:val="007001F7"/>
    <w:rsid w:val="0070171B"/>
    <w:rsid w:val="00706C4C"/>
    <w:rsid w:val="00707E99"/>
    <w:rsid w:val="00720EB4"/>
    <w:rsid w:val="00732853"/>
    <w:rsid w:val="00733787"/>
    <w:rsid w:val="007339B2"/>
    <w:rsid w:val="00737646"/>
    <w:rsid w:val="00743873"/>
    <w:rsid w:val="0074496E"/>
    <w:rsid w:val="00746DE0"/>
    <w:rsid w:val="007504A6"/>
    <w:rsid w:val="00751A23"/>
    <w:rsid w:val="00752C44"/>
    <w:rsid w:val="00757AAC"/>
    <w:rsid w:val="00762B65"/>
    <w:rsid w:val="00762BAD"/>
    <w:rsid w:val="00763103"/>
    <w:rsid w:val="00764503"/>
    <w:rsid w:val="00771B51"/>
    <w:rsid w:val="00774E5E"/>
    <w:rsid w:val="007769AF"/>
    <w:rsid w:val="00782245"/>
    <w:rsid w:val="00785093"/>
    <w:rsid w:val="00790875"/>
    <w:rsid w:val="007A046C"/>
    <w:rsid w:val="007B000C"/>
    <w:rsid w:val="007B13B1"/>
    <w:rsid w:val="007B176D"/>
    <w:rsid w:val="007B1B99"/>
    <w:rsid w:val="007B5EE2"/>
    <w:rsid w:val="007B7B13"/>
    <w:rsid w:val="007C3CF0"/>
    <w:rsid w:val="007C6018"/>
    <w:rsid w:val="007D0684"/>
    <w:rsid w:val="007D29A5"/>
    <w:rsid w:val="007D7E52"/>
    <w:rsid w:val="007E19BB"/>
    <w:rsid w:val="007E29A6"/>
    <w:rsid w:val="007E49C0"/>
    <w:rsid w:val="007F0EF3"/>
    <w:rsid w:val="007F4030"/>
    <w:rsid w:val="00801F89"/>
    <w:rsid w:val="0080274A"/>
    <w:rsid w:val="00804D39"/>
    <w:rsid w:val="008057F6"/>
    <w:rsid w:val="008126DB"/>
    <w:rsid w:val="008235D1"/>
    <w:rsid w:val="00825E98"/>
    <w:rsid w:val="008332D6"/>
    <w:rsid w:val="00851140"/>
    <w:rsid w:val="00852610"/>
    <w:rsid w:val="00852D43"/>
    <w:rsid w:val="00863822"/>
    <w:rsid w:val="008663F8"/>
    <w:rsid w:val="0087079A"/>
    <w:rsid w:val="00873057"/>
    <w:rsid w:val="008771A5"/>
    <w:rsid w:val="008825D2"/>
    <w:rsid w:val="00883BE3"/>
    <w:rsid w:val="008843BC"/>
    <w:rsid w:val="00890AF9"/>
    <w:rsid w:val="00892054"/>
    <w:rsid w:val="008929F5"/>
    <w:rsid w:val="00892D7F"/>
    <w:rsid w:val="008959C0"/>
    <w:rsid w:val="00896284"/>
    <w:rsid w:val="008A07CF"/>
    <w:rsid w:val="008A3B8A"/>
    <w:rsid w:val="008A3FEC"/>
    <w:rsid w:val="008B0002"/>
    <w:rsid w:val="008B13FC"/>
    <w:rsid w:val="008B59B2"/>
    <w:rsid w:val="008B698A"/>
    <w:rsid w:val="008B791B"/>
    <w:rsid w:val="008B7A5B"/>
    <w:rsid w:val="008C0727"/>
    <w:rsid w:val="008C3B12"/>
    <w:rsid w:val="008D054A"/>
    <w:rsid w:val="008D1F27"/>
    <w:rsid w:val="008D31E8"/>
    <w:rsid w:val="008D40AA"/>
    <w:rsid w:val="008D4675"/>
    <w:rsid w:val="008D569A"/>
    <w:rsid w:val="008E2162"/>
    <w:rsid w:val="008E42CD"/>
    <w:rsid w:val="008E7900"/>
    <w:rsid w:val="008F3160"/>
    <w:rsid w:val="008F369D"/>
    <w:rsid w:val="008F4E4A"/>
    <w:rsid w:val="00900AB3"/>
    <w:rsid w:val="00902E81"/>
    <w:rsid w:val="0090412E"/>
    <w:rsid w:val="00905E4F"/>
    <w:rsid w:val="00916058"/>
    <w:rsid w:val="009167AE"/>
    <w:rsid w:val="00916F4C"/>
    <w:rsid w:val="00920F1D"/>
    <w:rsid w:val="0092183F"/>
    <w:rsid w:val="00922591"/>
    <w:rsid w:val="00930A1F"/>
    <w:rsid w:val="0093123E"/>
    <w:rsid w:val="00936631"/>
    <w:rsid w:val="00936BCD"/>
    <w:rsid w:val="00936EA4"/>
    <w:rsid w:val="009447D5"/>
    <w:rsid w:val="00950BF8"/>
    <w:rsid w:val="00953BBD"/>
    <w:rsid w:val="009562B1"/>
    <w:rsid w:val="0095631C"/>
    <w:rsid w:val="009571E6"/>
    <w:rsid w:val="00960EB0"/>
    <w:rsid w:val="009617E3"/>
    <w:rsid w:val="009761C6"/>
    <w:rsid w:val="00980F69"/>
    <w:rsid w:val="0098108D"/>
    <w:rsid w:val="0098640E"/>
    <w:rsid w:val="009869D3"/>
    <w:rsid w:val="00986EEA"/>
    <w:rsid w:val="009954AA"/>
    <w:rsid w:val="009A11E5"/>
    <w:rsid w:val="009A61F8"/>
    <w:rsid w:val="009A7C30"/>
    <w:rsid w:val="009B197C"/>
    <w:rsid w:val="009C149C"/>
    <w:rsid w:val="009C2015"/>
    <w:rsid w:val="009C5F0F"/>
    <w:rsid w:val="009D5435"/>
    <w:rsid w:val="009D6039"/>
    <w:rsid w:val="009E2A6B"/>
    <w:rsid w:val="009E55F7"/>
    <w:rsid w:val="009F25B2"/>
    <w:rsid w:val="009F3A4E"/>
    <w:rsid w:val="009F3F59"/>
    <w:rsid w:val="009F49FE"/>
    <w:rsid w:val="00A00B8A"/>
    <w:rsid w:val="00A00BF8"/>
    <w:rsid w:val="00A025D6"/>
    <w:rsid w:val="00A02B35"/>
    <w:rsid w:val="00A03AF5"/>
    <w:rsid w:val="00A04DD0"/>
    <w:rsid w:val="00A0686B"/>
    <w:rsid w:val="00A1112F"/>
    <w:rsid w:val="00A128B8"/>
    <w:rsid w:val="00A160AE"/>
    <w:rsid w:val="00A216F7"/>
    <w:rsid w:val="00A2308E"/>
    <w:rsid w:val="00A24DAE"/>
    <w:rsid w:val="00A25947"/>
    <w:rsid w:val="00A474F6"/>
    <w:rsid w:val="00A505F5"/>
    <w:rsid w:val="00A60C49"/>
    <w:rsid w:val="00A610BB"/>
    <w:rsid w:val="00A63319"/>
    <w:rsid w:val="00A674CB"/>
    <w:rsid w:val="00A770F2"/>
    <w:rsid w:val="00A962F5"/>
    <w:rsid w:val="00A965AE"/>
    <w:rsid w:val="00AA2EF5"/>
    <w:rsid w:val="00AA6040"/>
    <w:rsid w:val="00AB064F"/>
    <w:rsid w:val="00AB2051"/>
    <w:rsid w:val="00AB56F0"/>
    <w:rsid w:val="00AB58C7"/>
    <w:rsid w:val="00AB613F"/>
    <w:rsid w:val="00AB7EEF"/>
    <w:rsid w:val="00AC08C2"/>
    <w:rsid w:val="00AC0C0F"/>
    <w:rsid w:val="00AC1F9E"/>
    <w:rsid w:val="00AC2254"/>
    <w:rsid w:val="00AC4893"/>
    <w:rsid w:val="00AD096E"/>
    <w:rsid w:val="00AD1C69"/>
    <w:rsid w:val="00AD3B9F"/>
    <w:rsid w:val="00AE1A06"/>
    <w:rsid w:val="00AE23D5"/>
    <w:rsid w:val="00AE297B"/>
    <w:rsid w:val="00AE3400"/>
    <w:rsid w:val="00B04E03"/>
    <w:rsid w:val="00B0719D"/>
    <w:rsid w:val="00B07741"/>
    <w:rsid w:val="00B14DF7"/>
    <w:rsid w:val="00B16026"/>
    <w:rsid w:val="00B31890"/>
    <w:rsid w:val="00B3226E"/>
    <w:rsid w:val="00B34F5F"/>
    <w:rsid w:val="00B3520F"/>
    <w:rsid w:val="00B36E8A"/>
    <w:rsid w:val="00B37399"/>
    <w:rsid w:val="00B55813"/>
    <w:rsid w:val="00B57F15"/>
    <w:rsid w:val="00B6543F"/>
    <w:rsid w:val="00B75707"/>
    <w:rsid w:val="00B77B50"/>
    <w:rsid w:val="00B80E54"/>
    <w:rsid w:val="00B85DEE"/>
    <w:rsid w:val="00B90259"/>
    <w:rsid w:val="00B944E5"/>
    <w:rsid w:val="00B96E5D"/>
    <w:rsid w:val="00B97CE6"/>
    <w:rsid w:val="00BA2750"/>
    <w:rsid w:val="00BA39FA"/>
    <w:rsid w:val="00BA443E"/>
    <w:rsid w:val="00BA4B30"/>
    <w:rsid w:val="00BB0156"/>
    <w:rsid w:val="00BB3F1C"/>
    <w:rsid w:val="00BB4C3F"/>
    <w:rsid w:val="00BB5936"/>
    <w:rsid w:val="00BB5CD2"/>
    <w:rsid w:val="00BB640C"/>
    <w:rsid w:val="00BC5DE4"/>
    <w:rsid w:val="00BC6064"/>
    <w:rsid w:val="00BC7148"/>
    <w:rsid w:val="00BD189F"/>
    <w:rsid w:val="00BD52D3"/>
    <w:rsid w:val="00BE33E9"/>
    <w:rsid w:val="00BE56E3"/>
    <w:rsid w:val="00BE645E"/>
    <w:rsid w:val="00BE7964"/>
    <w:rsid w:val="00BF43C6"/>
    <w:rsid w:val="00BF5181"/>
    <w:rsid w:val="00C1772E"/>
    <w:rsid w:val="00C23B87"/>
    <w:rsid w:val="00C25E42"/>
    <w:rsid w:val="00C2657B"/>
    <w:rsid w:val="00C30297"/>
    <w:rsid w:val="00C30D34"/>
    <w:rsid w:val="00C368D2"/>
    <w:rsid w:val="00C3792E"/>
    <w:rsid w:val="00C43308"/>
    <w:rsid w:val="00C50D07"/>
    <w:rsid w:val="00C533C1"/>
    <w:rsid w:val="00C57726"/>
    <w:rsid w:val="00C7021E"/>
    <w:rsid w:val="00C7189C"/>
    <w:rsid w:val="00C802D4"/>
    <w:rsid w:val="00C81898"/>
    <w:rsid w:val="00C8209D"/>
    <w:rsid w:val="00C878C2"/>
    <w:rsid w:val="00C91394"/>
    <w:rsid w:val="00C941D3"/>
    <w:rsid w:val="00C94DB1"/>
    <w:rsid w:val="00CA0DE1"/>
    <w:rsid w:val="00CA48F1"/>
    <w:rsid w:val="00CA7129"/>
    <w:rsid w:val="00CA7D8F"/>
    <w:rsid w:val="00CC345C"/>
    <w:rsid w:val="00CD3DEB"/>
    <w:rsid w:val="00CD3F35"/>
    <w:rsid w:val="00CD7D53"/>
    <w:rsid w:val="00CE1D9F"/>
    <w:rsid w:val="00CE6F02"/>
    <w:rsid w:val="00CE713B"/>
    <w:rsid w:val="00CF3FD5"/>
    <w:rsid w:val="00D01EEA"/>
    <w:rsid w:val="00D03281"/>
    <w:rsid w:val="00D0493B"/>
    <w:rsid w:val="00D06A04"/>
    <w:rsid w:val="00D14E6F"/>
    <w:rsid w:val="00D160C1"/>
    <w:rsid w:val="00D17AA0"/>
    <w:rsid w:val="00D242CC"/>
    <w:rsid w:val="00D26736"/>
    <w:rsid w:val="00D3197C"/>
    <w:rsid w:val="00D32C6C"/>
    <w:rsid w:val="00D42C29"/>
    <w:rsid w:val="00D44B2A"/>
    <w:rsid w:val="00D503FF"/>
    <w:rsid w:val="00D51A25"/>
    <w:rsid w:val="00D51AAC"/>
    <w:rsid w:val="00D529A7"/>
    <w:rsid w:val="00D6262A"/>
    <w:rsid w:val="00D62CC9"/>
    <w:rsid w:val="00D64A90"/>
    <w:rsid w:val="00D72E46"/>
    <w:rsid w:val="00D74F30"/>
    <w:rsid w:val="00D81526"/>
    <w:rsid w:val="00D833E6"/>
    <w:rsid w:val="00D8350D"/>
    <w:rsid w:val="00D93B3A"/>
    <w:rsid w:val="00D93D80"/>
    <w:rsid w:val="00D942B4"/>
    <w:rsid w:val="00D94F68"/>
    <w:rsid w:val="00D9673B"/>
    <w:rsid w:val="00DA204F"/>
    <w:rsid w:val="00DA288F"/>
    <w:rsid w:val="00DA3599"/>
    <w:rsid w:val="00DA5A70"/>
    <w:rsid w:val="00DA7D48"/>
    <w:rsid w:val="00DB3619"/>
    <w:rsid w:val="00DB4B3B"/>
    <w:rsid w:val="00DB51A6"/>
    <w:rsid w:val="00DC1A63"/>
    <w:rsid w:val="00DD148F"/>
    <w:rsid w:val="00DD2175"/>
    <w:rsid w:val="00DD541B"/>
    <w:rsid w:val="00DD71D4"/>
    <w:rsid w:val="00DE1092"/>
    <w:rsid w:val="00DE5D73"/>
    <w:rsid w:val="00DE6B65"/>
    <w:rsid w:val="00DE77FD"/>
    <w:rsid w:val="00DF40C2"/>
    <w:rsid w:val="00DF4A2C"/>
    <w:rsid w:val="00E04CA0"/>
    <w:rsid w:val="00E1381A"/>
    <w:rsid w:val="00E217B5"/>
    <w:rsid w:val="00E239D8"/>
    <w:rsid w:val="00E23A0B"/>
    <w:rsid w:val="00E25651"/>
    <w:rsid w:val="00E30642"/>
    <w:rsid w:val="00E3199B"/>
    <w:rsid w:val="00E31A53"/>
    <w:rsid w:val="00E33335"/>
    <w:rsid w:val="00E376B9"/>
    <w:rsid w:val="00E37CBA"/>
    <w:rsid w:val="00E41940"/>
    <w:rsid w:val="00E41A2D"/>
    <w:rsid w:val="00E43913"/>
    <w:rsid w:val="00E43E52"/>
    <w:rsid w:val="00E44B1B"/>
    <w:rsid w:val="00E45978"/>
    <w:rsid w:val="00E57BFA"/>
    <w:rsid w:val="00E60A5F"/>
    <w:rsid w:val="00E615BC"/>
    <w:rsid w:val="00E6167F"/>
    <w:rsid w:val="00E62808"/>
    <w:rsid w:val="00E62E48"/>
    <w:rsid w:val="00E673AD"/>
    <w:rsid w:val="00E70C63"/>
    <w:rsid w:val="00E7448B"/>
    <w:rsid w:val="00E75B8C"/>
    <w:rsid w:val="00E83140"/>
    <w:rsid w:val="00E83A83"/>
    <w:rsid w:val="00E84520"/>
    <w:rsid w:val="00E969FB"/>
    <w:rsid w:val="00EA0BF1"/>
    <w:rsid w:val="00EA1926"/>
    <w:rsid w:val="00EA5F23"/>
    <w:rsid w:val="00EB690C"/>
    <w:rsid w:val="00EB6A88"/>
    <w:rsid w:val="00EC374F"/>
    <w:rsid w:val="00EC6154"/>
    <w:rsid w:val="00ED06B2"/>
    <w:rsid w:val="00ED6A99"/>
    <w:rsid w:val="00ED6E27"/>
    <w:rsid w:val="00ED7B11"/>
    <w:rsid w:val="00EE2C4F"/>
    <w:rsid w:val="00EE496A"/>
    <w:rsid w:val="00EE68C4"/>
    <w:rsid w:val="00EF2192"/>
    <w:rsid w:val="00EF2FBE"/>
    <w:rsid w:val="00F00222"/>
    <w:rsid w:val="00F04113"/>
    <w:rsid w:val="00F10007"/>
    <w:rsid w:val="00F12261"/>
    <w:rsid w:val="00F1268C"/>
    <w:rsid w:val="00F13C02"/>
    <w:rsid w:val="00F151BC"/>
    <w:rsid w:val="00F17A9C"/>
    <w:rsid w:val="00F21304"/>
    <w:rsid w:val="00F2675E"/>
    <w:rsid w:val="00F26B7D"/>
    <w:rsid w:val="00F27D2F"/>
    <w:rsid w:val="00F339DC"/>
    <w:rsid w:val="00F33F7B"/>
    <w:rsid w:val="00F36D65"/>
    <w:rsid w:val="00F37D6C"/>
    <w:rsid w:val="00F42263"/>
    <w:rsid w:val="00F42515"/>
    <w:rsid w:val="00F438D3"/>
    <w:rsid w:val="00F43B08"/>
    <w:rsid w:val="00F4523A"/>
    <w:rsid w:val="00F456EF"/>
    <w:rsid w:val="00F53109"/>
    <w:rsid w:val="00F538FB"/>
    <w:rsid w:val="00F655A5"/>
    <w:rsid w:val="00F67D0C"/>
    <w:rsid w:val="00F70560"/>
    <w:rsid w:val="00F73374"/>
    <w:rsid w:val="00F757D1"/>
    <w:rsid w:val="00F84001"/>
    <w:rsid w:val="00F840D4"/>
    <w:rsid w:val="00F920CD"/>
    <w:rsid w:val="00F9728C"/>
    <w:rsid w:val="00FA011F"/>
    <w:rsid w:val="00FA5F5A"/>
    <w:rsid w:val="00FA726E"/>
    <w:rsid w:val="00FB700F"/>
    <w:rsid w:val="00FC0CB7"/>
    <w:rsid w:val="00FC22B1"/>
    <w:rsid w:val="00FC25F5"/>
    <w:rsid w:val="00FC5208"/>
    <w:rsid w:val="00FC561F"/>
    <w:rsid w:val="00FC5D50"/>
    <w:rsid w:val="00FC641C"/>
    <w:rsid w:val="00FC6FEC"/>
    <w:rsid w:val="00FD2073"/>
    <w:rsid w:val="00FE1A26"/>
    <w:rsid w:val="00FE30FE"/>
    <w:rsid w:val="00FE3FE7"/>
    <w:rsid w:val="00FE417A"/>
    <w:rsid w:val="00FE6110"/>
    <w:rsid w:val="00FF02FD"/>
    <w:rsid w:val="00FF162C"/>
    <w:rsid w:val="00FF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796E26F"/>
  <w15:chartTrackingRefBased/>
  <w15:docId w15:val="{ABB81847-1748-488B-BA79-9340EB43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AF9"/>
    <w:rPr>
      <w:sz w:val="24"/>
      <w:szCs w:val="24"/>
    </w:rPr>
  </w:style>
  <w:style w:type="paragraph" w:styleId="Ttulo3">
    <w:name w:val="heading 3"/>
    <w:basedOn w:val="Normal"/>
    <w:qFormat/>
    <w:rsid w:val="00455DE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link w:val="CabealhoChar"/>
    <w:uiPriority w:val="99"/>
    <w:rsid w:val="00630B0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630B01"/>
    <w:pPr>
      <w:tabs>
        <w:tab w:val="center" w:pos="4419"/>
        <w:tab w:val="right" w:pos="8838"/>
      </w:tabs>
    </w:pPr>
  </w:style>
  <w:style w:type="character" w:styleId="Hyperlink">
    <w:name w:val="Hyperlink"/>
    <w:rsid w:val="00D51AAC"/>
    <w:rPr>
      <w:color w:val="0000FF"/>
      <w:u w:val="single"/>
    </w:rPr>
  </w:style>
  <w:style w:type="table" w:styleId="Tabelacomgrade">
    <w:name w:val="Table Grid"/>
    <w:basedOn w:val="Tabelanormal"/>
    <w:rsid w:val="00890A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">
    <w:name w:val="Estilo"/>
    <w:rsid w:val="001342BB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NormalWeb">
    <w:name w:val="Normal (Web)"/>
    <w:basedOn w:val="Normal"/>
    <w:rsid w:val="00B97CE6"/>
    <w:pPr>
      <w:spacing w:before="100" w:beforeAutospacing="1" w:after="100" w:afterAutospacing="1"/>
    </w:pPr>
    <w:rPr>
      <w:color w:val="000000"/>
    </w:rPr>
  </w:style>
  <w:style w:type="character" w:styleId="Nmerodepgina">
    <w:name w:val="page number"/>
    <w:basedOn w:val="Fontepargpadro"/>
    <w:rsid w:val="00350F8A"/>
  </w:style>
  <w:style w:type="paragraph" w:styleId="Textodebalo">
    <w:name w:val="Balloon Text"/>
    <w:basedOn w:val="Normal"/>
    <w:semiHidden/>
    <w:rsid w:val="009761C6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Fontepargpadro"/>
    <w:rsid w:val="00CA7129"/>
  </w:style>
  <w:style w:type="character" w:customStyle="1" w:styleId="CabealhoChar">
    <w:name w:val="Cabeçalho Char"/>
    <w:link w:val="Cabealho"/>
    <w:uiPriority w:val="99"/>
    <w:rsid w:val="00487EB6"/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28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0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4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1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rag.rs.gov.br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trt4.gov.br/nj4jurisp/jurispnovo.TratarAcordao?pCodProcesso=709998&amp;pNroFormatadoComClasse=00501-2004-025-04-00-2%20(RO)&amp;pDataPublicacao=17/04/2006&amp;pNomeJuiz=FABIANO+DE+CASTILHOS+BERTOLUCCI&amp;pCodAndamento=23382096&amp;pOrdemApresentacao=1&amp;pTextoTraduzido=seguro-desemprego%20E%20indeniza&#231;&#227;o%20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Documentos\timbrad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timbrado.dot</Template>
  <TotalTime>0</TotalTime>
  <Pages>3</Pages>
  <Words>4063</Words>
  <Characters>21943</Characters>
  <Application>Microsoft Office Word</Application>
  <DocSecurity>0</DocSecurity>
  <Lines>182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EXCELENTÍSSIMO SENHOR DOUTOR JUIZ DA ____ VARA DO TRABALHO DA COMARCA DE SANTA MARIA - RS</vt:lpstr>
      <vt:lpstr>EXCELENTÍSSIMO SENHOR DOUTOR JUIZ DA ____ VARA DO TRABALHO DA COMARCA DE SANTA MARIA - RS</vt:lpstr>
    </vt:vector>
  </TitlesOfParts>
  <Company/>
  <LinksUpToDate>false</LinksUpToDate>
  <CharactersWithSpaces>25955</CharactersWithSpaces>
  <SharedDoc>false</SharedDoc>
  <HLinks>
    <vt:vector size="18" baseType="variant">
      <vt:variant>
        <vt:i4>3276912</vt:i4>
      </vt:variant>
      <vt:variant>
        <vt:i4>6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3276912</vt:i4>
      </vt:variant>
      <vt:variant>
        <vt:i4>3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6750250</vt:i4>
      </vt:variant>
      <vt:variant>
        <vt:i4>0</vt:i4>
      </vt:variant>
      <vt:variant>
        <vt:i4>0</vt:i4>
      </vt:variant>
      <vt:variant>
        <vt:i4>5</vt:i4>
      </vt:variant>
      <vt:variant>
        <vt:lpwstr>http://www.trt4.gov.br/nj4jurisp/jurispnovo.TratarAcordao?pCodProcesso=709998&amp;pNroFormatadoComClasse=00501-2004-025-04-00-2%20(RO)&amp;pDataPublicacao=17/04/2006&amp;pNomeJuiz=FABIANO+DE+CASTILHOS+BERTOLUCCI&amp;pCodAndamento=23382096&amp;pOrdemApresentacao=1&amp;pTextoTraduzido=seguro-desemprego%20E%20indenização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JUIZ DA ____ VARA DO TRABALHO DA COMARCA DE SANTA MARIA - RS</dc:title>
  <dc:subject/>
  <dc:creator>Ricardo Jobim</dc:creator>
  <cp:keywords/>
  <cp:lastModifiedBy>Anderson Chile</cp:lastModifiedBy>
  <cp:revision>2</cp:revision>
  <cp:lastPrinted>2010-07-23T13:42:00Z</cp:lastPrinted>
  <dcterms:created xsi:type="dcterms:W3CDTF">2023-11-06T21:04:00Z</dcterms:created>
  <dcterms:modified xsi:type="dcterms:W3CDTF">2023-11-06T21:04:00Z</dcterms:modified>
</cp:coreProperties>
</file>