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0582F" w14:textId="77777777" w:rsidR="00212B2D" w:rsidRPr="00D01268" w:rsidRDefault="00212B2D" w:rsidP="00212B2D">
      <w:pPr>
        <w:pStyle w:val="Estilo"/>
        <w:spacing w:before="254" w:line="235" w:lineRule="exact"/>
        <w:ind w:left="14" w:right="86"/>
        <w:rPr>
          <w:rFonts w:ascii="Cambria" w:hAnsi="Cambria"/>
        </w:rPr>
      </w:pPr>
      <w:r w:rsidRPr="00D01268">
        <w:rPr>
          <w:rFonts w:ascii="Cambria" w:hAnsi="Cambria"/>
        </w:rPr>
        <w:t>EXCELENTISSÍMO SENHOR JUIZ DE DIREITO DA _________ VARA DO TRABALHO DA (COMARCA/SIGLA ESTADO)</w:t>
      </w:r>
    </w:p>
    <w:p w14:paraId="4013EF92" w14:textId="77777777" w:rsidR="00212B2D" w:rsidRPr="00D01268" w:rsidRDefault="00212B2D" w:rsidP="00212B2D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57DA8E7A" w14:textId="77777777" w:rsidR="00212B2D" w:rsidRPr="00D01268" w:rsidRDefault="00212B2D" w:rsidP="00212B2D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7698C15F" w14:textId="77777777" w:rsidR="00212B2D" w:rsidRPr="00D01268" w:rsidRDefault="00212B2D" w:rsidP="00212B2D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5D3F5EA8" w14:textId="77777777" w:rsidR="00212B2D" w:rsidRPr="00D01268" w:rsidRDefault="00212B2D" w:rsidP="00212B2D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631F4AB1" w14:textId="77777777" w:rsidR="00212B2D" w:rsidRPr="00D01268" w:rsidRDefault="00212B2D" w:rsidP="00212B2D">
      <w:pPr>
        <w:jc w:val="both"/>
        <w:rPr>
          <w:rFonts w:ascii="Cambria" w:hAnsi="Cambria"/>
          <w:sz w:val="24"/>
          <w:szCs w:val="24"/>
        </w:rPr>
      </w:pPr>
    </w:p>
    <w:p w14:paraId="42814536" w14:textId="77777777" w:rsidR="00212B2D" w:rsidRPr="00D01268" w:rsidRDefault="00212B2D" w:rsidP="00212B2D">
      <w:pPr>
        <w:spacing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>(REQUERENTE)....., brasileiro (a), (estado civil), profissional da área de ....., portador (a) do CIRG n.º ..... e do CPF n.º .....,(endereço eletrônico), residente e domiciliado (a) na Rua ....., n.º ....., Bairro ....., Cidade ....., Estado ....., por intermédio de seu (sua) advogado(a) infra assinado (procuração em anexo - doc. 01), com escritório profissional sito à Rua ....., nº ....., Bairro ....., Cidade ....., Estado ....., onde recebe notificações e intimações,  vem à presença de Vossa Excelência com fulcro nos artigos 840 da CLT e 319 do NCPC propor a</w:t>
      </w:r>
    </w:p>
    <w:p w14:paraId="74490B72" w14:textId="77777777" w:rsidR="00212B2D" w:rsidRPr="00D01268" w:rsidRDefault="00212B2D" w:rsidP="00212B2D">
      <w:pPr>
        <w:pStyle w:val="Recuodecorpodetexto"/>
        <w:spacing w:line="360" w:lineRule="auto"/>
        <w:ind w:left="1701" w:firstLine="0"/>
        <w:contextualSpacing/>
        <w:jc w:val="center"/>
        <w:rPr>
          <w:rFonts w:ascii="Cambria" w:hAnsi="Cambria"/>
          <w:szCs w:val="24"/>
        </w:rPr>
      </w:pPr>
    </w:p>
    <w:p w14:paraId="314904A8" w14:textId="77777777" w:rsidR="00212B2D" w:rsidRPr="00D01268" w:rsidRDefault="00212B2D" w:rsidP="00212B2D">
      <w:pPr>
        <w:pStyle w:val="Recuodecorpodetexto"/>
        <w:spacing w:line="360" w:lineRule="auto"/>
        <w:ind w:left="1701" w:firstLine="0"/>
        <w:contextualSpacing/>
        <w:jc w:val="center"/>
        <w:rPr>
          <w:rFonts w:ascii="Cambria" w:hAnsi="Cambria"/>
          <w:szCs w:val="24"/>
        </w:rPr>
      </w:pPr>
    </w:p>
    <w:p w14:paraId="59447EC4" w14:textId="77777777" w:rsidR="00212B2D" w:rsidRPr="00D01268" w:rsidRDefault="00212B2D" w:rsidP="00212B2D">
      <w:pPr>
        <w:pStyle w:val="Recuodecorpodetexto"/>
        <w:spacing w:line="360" w:lineRule="auto"/>
        <w:ind w:left="1701" w:firstLine="0"/>
        <w:contextualSpacing/>
        <w:jc w:val="center"/>
        <w:rPr>
          <w:rFonts w:ascii="Cambria" w:hAnsi="Cambria"/>
          <w:b/>
          <w:szCs w:val="24"/>
        </w:rPr>
      </w:pPr>
      <w:r w:rsidRPr="00D01268">
        <w:rPr>
          <w:rFonts w:ascii="Cambria" w:hAnsi="Cambria"/>
          <w:b/>
          <w:szCs w:val="24"/>
        </w:rPr>
        <w:t xml:space="preserve">AÇÃO ORDINÁRIA c/c ANTECIPAÇÃO DE TUTELA c/c INDENIZAÇÃO POR DANOS MATERIAIS E MORAIS  </w:t>
      </w:r>
    </w:p>
    <w:p w14:paraId="33C007F6" w14:textId="77777777" w:rsidR="00212B2D" w:rsidRPr="00D01268" w:rsidRDefault="00212B2D" w:rsidP="00212B2D">
      <w:pPr>
        <w:widowControl w:val="0"/>
        <w:spacing w:line="360" w:lineRule="auto"/>
        <w:ind w:firstLine="2268"/>
        <w:jc w:val="both"/>
        <w:rPr>
          <w:rFonts w:ascii="Cambria" w:hAnsi="Cambria"/>
          <w:b/>
          <w:bCs/>
          <w:sz w:val="24"/>
          <w:szCs w:val="24"/>
        </w:rPr>
      </w:pPr>
    </w:p>
    <w:p w14:paraId="68FE2B47" w14:textId="77777777" w:rsidR="009A46FF" w:rsidRPr="00D01268" w:rsidRDefault="00212B2D" w:rsidP="00212B2D">
      <w:pPr>
        <w:spacing w:after="200" w:line="276" w:lineRule="auto"/>
        <w:ind w:firstLine="708"/>
        <w:jc w:val="both"/>
        <w:rPr>
          <w:rFonts w:ascii="Cambria" w:eastAsia="Calibri" w:hAnsi="Cambria"/>
          <w:sz w:val="24"/>
          <w:szCs w:val="24"/>
          <w:lang w:eastAsia="en-US"/>
        </w:rPr>
      </w:pPr>
      <w:r w:rsidRPr="00D01268">
        <w:rPr>
          <w:rFonts w:ascii="Cambria" w:hAnsi="Cambria"/>
          <w:sz w:val="24"/>
          <w:szCs w:val="24"/>
        </w:rPr>
        <w:t>Em face de (REQUERIDO)....., pessoa jurídica de direito privado, inscrita no CNPJ sob o n.º ....., com sede na Rua ....., n.º ....., Bairro ......, Cidade ....., Estado ....., CEP ....., pelos motivos de fato e de direito a seguir aduzidos.</w:t>
      </w:r>
    </w:p>
    <w:p w14:paraId="79CF247F" w14:textId="77777777" w:rsidR="00CD6F25" w:rsidRPr="00D01268" w:rsidRDefault="00CD6F25" w:rsidP="00AF11FE">
      <w:pPr>
        <w:pStyle w:val="Recuodecorpodetexto"/>
        <w:spacing w:line="360" w:lineRule="auto"/>
        <w:ind w:firstLine="0"/>
        <w:contextualSpacing/>
        <w:rPr>
          <w:rFonts w:ascii="Cambria" w:hAnsi="Cambria"/>
          <w:b/>
          <w:szCs w:val="24"/>
        </w:rPr>
      </w:pPr>
    </w:p>
    <w:p w14:paraId="1AB816F2" w14:textId="77777777" w:rsidR="00CD6F25" w:rsidRPr="00D01268" w:rsidRDefault="00CD6F25" w:rsidP="00AF11FE">
      <w:pPr>
        <w:pStyle w:val="Recuodecorpodetexto"/>
        <w:spacing w:line="360" w:lineRule="auto"/>
        <w:ind w:firstLine="0"/>
        <w:contextualSpacing/>
        <w:rPr>
          <w:rFonts w:ascii="Cambria" w:hAnsi="Cambria"/>
          <w:b/>
          <w:szCs w:val="24"/>
        </w:rPr>
      </w:pPr>
    </w:p>
    <w:p w14:paraId="235510AA" w14:textId="77777777" w:rsidR="00DF146F" w:rsidRPr="00D01268" w:rsidRDefault="00C118C3" w:rsidP="00AF11FE">
      <w:pPr>
        <w:pStyle w:val="Recuodecorpode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0"/>
        <w:contextualSpacing/>
        <w:rPr>
          <w:rFonts w:ascii="Cambria" w:hAnsi="Cambria"/>
          <w:b/>
          <w:szCs w:val="24"/>
        </w:rPr>
      </w:pPr>
      <w:r w:rsidRPr="00D01268">
        <w:rPr>
          <w:rFonts w:ascii="Cambria" w:hAnsi="Cambria"/>
          <w:b/>
          <w:szCs w:val="24"/>
        </w:rPr>
        <w:t>1 – DOS</w:t>
      </w:r>
      <w:r w:rsidR="009A46FF" w:rsidRPr="00D01268">
        <w:rPr>
          <w:rFonts w:ascii="Cambria" w:hAnsi="Cambria"/>
          <w:b/>
          <w:szCs w:val="24"/>
        </w:rPr>
        <w:t xml:space="preserve"> FATOS</w:t>
      </w:r>
    </w:p>
    <w:p w14:paraId="116D1FEE" w14:textId="77777777" w:rsidR="00CF5239" w:rsidRPr="00D01268" w:rsidRDefault="00CF5239" w:rsidP="00AF11FE">
      <w:pPr>
        <w:pStyle w:val="Recuodecorpodetexto"/>
        <w:spacing w:line="360" w:lineRule="auto"/>
        <w:ind w:firstLine="0"/>
        <w:contextualSpacing/>
        <w:rPr>
          <w:rFonts w:ascii="Cambria" w:hAnsi="Cambria"/>
          <w:szCs w:val="24"/>
        </w:rPr>
      </w:pPr>
    </w:p>
    <w:p w14:paraId="226E9C98" w14:textId="77777777" w:rsidR="0058273B" w:rsidRPr="00D01268" w:rsidRDefault="0058273B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>No período de 01 de abril de 2001 a 03 de março de 2005 a Requerente trabalhou junto a Empresa Requerida, sendo demitida sem justa causa. Tal demissão surpreendeu a Requerente, pois sempre procurou realizar seu trabalho da melhor forma possível. Contudo, aceitou a situação e recorreu ao mercado na busca de novo emprego.</w:t>
      </w:r>
    </w:p>
    <w:p w14:paraId="087A305D" w14:textId="77777777" w:rsidR="0058273B" w:rsidRPr="00D01268" w:rsidRDefault="0058273B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529E1BA7" w14:textId="77777777" w:rsidR="008D6F21" w:rsidRPr="00D01268" w:rsidRDefault="007A0CAF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 xml:space="preserve">Após diversas </w:t>
      </w:r>
      <w:r w:rsidR="008D6F21" w:rsidRPr="00D01268">
        <w:rPr>
          <w:rFonts w:ascii="Cambria" w:hAnsi="Cambria"/>
          <w:szCs w:val="24"/>
        </w:rPr>
        <w:t>tentativas e entrevista de emprego, na data de 01 de abril de 2008, a</w:t>
      </w:r>
      <w:r w:rsidR="009351D9" w:rsidRPr="00D01268">
        <w:rPr>
          <w:rFonts w:ascii="Cambria" w:hAnsi="Cambria"/>
          <w:szCs w:val="24"/>
        </w:rPr>
        <w:t xml:space="preserve"> Requerente </w:t>
      </w:r>
      <w:r w:rsidR="008D6F21" w:rsidRPr="00D01268">
        <w:rPr>
          <w:rFonts w:ascii="Cambria" w:hAnsi="Cambria"/>
          <w:szCs w:val="24"/>
        </w:rPr>
        <w:t xml:space="preserve">iniciou </w:t>
      </w:r>
      <w:r w:rsidR="009351D9" w:rsidRPr="00D01268">
        <w:rPr>
          <w:rFonts w:ascii="Cambria" w:hAnsi="Cambria"/>
          <w:szCs w:val="24"/>
        </w:rPr>
        <w:t xml:space="preserve">contrato de experiência com a Farmácia </w:t>
      </w:r>
      <w:r w:rsidR="0012297D" w:rsidRPr="00D01268">
        <w:rPr>
          <w:rFonts w:ascii="Cambria" w:hAnsi="Cambria"/>
          <w:szCs w:val="24"/>
        </w:rPr>
        <w:t>______________</w:t>
      </w:r>
      <w:r w:rsidR="008D6F21" w:rsidRPr="00D01268">
        <w:rPr>
          <w:rFonts w:ascii="Cambria" w:hAnsi="Cambria"/>
          <w:szCs w:val="24"/>
        </w:rPr>
        <w:t xml:space="preserve">. </w:t>
      </w:r>
    </w:p>
    <w:p w14:paraId="1697B488" w14:textId="77777777" w:rsidR="008D6F21" w:rsidRPr="00D01268" w:rsidRDefault="008D6F21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54F5773C" w14:textId="77777777" w:rsidR="00400E43" w:rsidRPr="00D01268" w:rsidRDefault="00C278EF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>Em meio às atividades junto à</w:t>
      </w:r>
      <w:r w:rsidR="00D67230" w:rsidRPr="00D01268">
        <w:rPr>
          <w:rFonts w:ascii="Cambria" w:hAnsi="Cambria"/>
          <w:szCs w:val="24"/>
        </w:rPr>
        <w:t xml:space="preserve"> nova empregadora, </w:t>
      </w:r>
      <w:r w:rsidRPr="00D01268">
        <w:rPr>
          <w:rFonts w:ascii="Cambria" w:hAnsi="Cambria"/>
          <w:szCs w:val="24"/>
        </w:rPr>
        <w:t xml:space="preserve">para </w:t>
      </w:r>
      <w:r w:rsidR="008D6F21" w:rsidRPr="00D01268">
        <w:rPr>
          <w:rFonts w:ascii="Cambria" w:hAnsi="Cambria"/>
          <w:szCs w:val="24"/>
        </w:rPr>
        <w:t xml:space="preserve">desagradável </w:t>
      </w:r>
      <w:r w:rsidR="009351D9" w:rsidRPr="00D01268">
        <w:rPr>
          <w:rFonts w:ascii="Cambria" w:hAnsi="Cambria"/>
          <w:szCs w:val="24"/>
        </w:rPr>
        <w:t>surpresa</w:t>
      </w:r>
      <w:r w:rsidR="008D6F21" w:rsidRPr="00D01268">
        <w:rPr>
          <w:rFonts w:ascii="Cambria" w:hAnsi="Cambria"/>
          <w:szCs w:val="24"/>
        </w:rPr>
        <w:t xml:space="preserve"> da Requerente, a</w:t>
      </w:r>
      <w:r w:rsidR="009351D9" w:rsidRPr="00D01268">
        <w:rPr>
          <w:rFonts w:ascii="Cambria" w:hAnsi="Cambria"/>
          <w:szCs w:val="24"/>
        </w:rPr>
        <w:t xml:space="preserve"> empregadora informou que não poderia efetivar a sua contratação</w:t>
      </w:r>
      <w:r w:rsidR="00D309A3" w:rsidRPr="00D01268">
        <w:rPr>
          <w:rFonts w:ascii="Cambria" w:hAnsi="Cambria"/>
          <w:szCs w:val="24"/>
        </w:rPr>
        <w:t>, pois a mesma já possuía cadastro junto à ANVISA com outra Farmácia, cadastro este necessário para fins de compra/manipulação de medicamentos, indispensável para sua contrataç</w:t>
      </w:r>
      <w:r w:rsidR="00D67230" w:rsidRPr="00D01268">
        <w:rPr>
          <w:rFonts w:ascii="Cambria" w:hAnsi="Cambria"/>
          <w:szCs w:val="24"/>
        </w:rPr>
        <w:t>ão, conforme Declaração em anexo</w:t>
      </w:r>
      <w:r w:rsidR="00E14697" w:rsidRPr="00D01268">
        <w:rPr>
          <w:rFonts w:ascii="Cambria" w:hAnsi="Cambria"/>
          <w:szCs w:val="24"/>
        </w:rPr>
        <w:t xml:space="preserve">, datada em 29 de junho de 2008 </w:t>
      </w:r>
      <w:r w:rsidR="00D67230" w:rsidRPr="00D01268">
        <w:rPr>
          <w:rFonts w:ascii="Cambria" w:hAnsi="Cambria"/>
          <w:szCs w:val="24"/>
        </w:rPr>
        <w:t>(</w:t>
      </w:r>
      <w:r w:rsidR="00D67230" w:rsidRPr="00D01268">
        <w:rPr>
          <w:rFonts w:ascii="Cambria" w:hAnsi="Cambria"/>
          <w:b/>
          <w:szCs w:val="24"/>
        </w:rPr>
        <w:t>doc. 0</w:t>
      </w:r>
      <w:r w:rsidRPr="00D01268">
        <w:rPr>
          <w:rFonts w:ascii="Cambria" w:hAnsi="Cambria"/>
          <w:b/>
          <w:szCs w:val="24"/>
        </w:rPr>
        <w:t>2</w:t>
      </w:r>
      <w:r w:rsidR="00D67230" w:rsidRPr="00D01268">
        <w:rPr>
          <w:rFonts w:ascii="Cambria" w:hAnsi="Cambria"/>
          <w:szCs w:val="24"/>
        </w:rPr>
        <w:t>).</w:t>
      </w:r>
    </w:p>
    <w:p w14:paraId="67EC0A9E" w14:textId="77777777" w:rsidR="00400E43" w:rsidRPr="00D01268" w:rsidRDefault="00400E4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656036B9" w14:textId="77777777" w:rsidR="0086119A" w:rsidRPr="00D01268" w:rsidRDefault="00400E4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 xml:space="preserve">Ocorre, Excelência, que as Farmácias/Drogarias precisam ter um profissional farmacêutico registrado como Responsável Técnico para fins de compra/manipulação </w:t>
      </w:r>
      <w:r w:rsidR="0086119A" w:rsidRPr="00D01268">
        <w:rPr>
          <w:rFonts w:ascii="Cambria" w:hAnsi="Cambria"/>
          <w:szCs w:val="24"/>
        </w:rPr>
        <w:t>de medicamentos controlado</w:t>
      </w:r>
      <w:r w:rsidR="00F54145" w:rsidRPr="00D01268">
        <w:rPr>
          <w:rFonts w:ascii="Cambria" w:hAnsi="Cambria"/>
          <w:szCs w:val="24"/>
        </w:rPr>
        <w:t>s,</w:t>
      </w:r>
      <w:r w:rsidR="0086119A" w:rsidRPr="00D01268">
        <w:rPr>
          <w:rFonts w:ascii="Cambria" w:hAnsi="Cambria"/>
          <w:szCs w:val="24"/>
        </w:rPr>
        <w:t xml:space="preserve"> perante a Agência Nacional de Vigilância Sanitária –</w:t>
      </w:r>
      <w:r w:rsidR="005D16D6" w:rsidRPr="00D01268">
        <w:rPr>
          <w:rFonts w:ascii="Cambria" w:hAnsi="Cambria"/>
          <w:szCs w:val="24"/>
        </w:rPr>
        <w:t xml:space="preserve"> ANVISA, através do Sistema Nacional de Gerenciamento </w:t>
      </w:r>
      <w:r w:rsidR="00C206C7" w:rsidRPr="00D01268">
        <w:rPr>
          <w:rFonts w:ascii="Cambria" w:hAnsi="Cambria"/>
          <w:szCs w:val="24"/>
        </w:rPr>
        <w:t>de Produtos Controlados – SNGPC (</w:t>
      </w:r>
      <w:r w:rsidR="00C206C7" w:rsidRPr="00D01268">
        <w:rPr>
          <w:rFonts w:ascii="Cambria" w:hAnsi="Cambria"/>
          <w:b/>
          <w:szCs w:val="24"/>
        </w:rPr>
        <w:t>doc.03</w:t>
      </w:r>
      <w:r w:rsidR="00C206C7" w:rsidRPr="00D01268">
        <w:rPr>
          <w:rFonts w:ascii="Cambria" w:hAnsi="Cambria"/>
          <w:szCs w:val="24"/>
        </w:rPr>
        <w:t>).</w:t>
      </w:r>
    </w:p>
    <w:p w14:paraId="3720438E" w14:textId="77777777" w:rsidR="0086119A" w:rsidRPr="00D01268" w:rsidRDefault="0086119A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6BCC6B16" w14:textId="77777777" w:rsidR="00CA3955" w:rsidRPr="00D01268" w:rsidRDefault="009351D9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b/>
          <w:szCs w:val="24"/>
        </w:rPr>
      </w:pPr>
      <w:r w:rsidRPr="00D01268">
        <w:rPr>
          <w:rFonts w:ascii="Cambria" w:hAnsi="Cambria"/>
          <w:b/>
          <w:szCs w:val="24"/>
        </w:rPr>
        <w:t xml:space="preserve"> </w:t>
      </w:r>
      <w:r w:rsidR="00F54145" w:rsidRPr="00D01268">
        <w:rPr>
          <w:rFonts w:ascii="Cambria" w:hAnsi="Cambria"/>
          <w:b/>
          <w:szCs w:val="24"/>
        </w:rPr>
        <w:t xml:space="preserve">Neste sentido, a </w:t>
      </w:r>
      <w:r w:rsidR="001D2F13" w:rsidRPr="00D01268">
        <w:rPr>
          <w:rFonts w:ascii="Cambria" w:hAnsi="Cambria"/>
          <w:b/>
          <w:szCs w:val="24"/>
        </w:rPr>
        <w:t xml:space="preserve">então </w:t>
      </w:r>
      <w:r w:rsidR="00F54145" w:rsidRPr="00D01268">
        <w:rPr>
          <w:rFonts w:ascii="Cambria" w:hAnsi="Cambria"/>
          <w:b/>
          <w:szCs w:val="24"/>
        </w:rPr>
        <w:t>empregadora</w:t>
      </w:r>
      <w:r w:rsidR="00A81033" w:rsidRPr="00D01268">
        <w:rPr>
          <w:rFonts w:ascii="Cambria" w:hAnsi="Cambria"/>
          <w:b/>
          <w:szCs w:val="24"/>
        </w:rPr>
        <w:t>,</w:t>
      </w:r>
      <w:r w:rsidR="00F54145" w:rsidRPr="00D01268">
        <w:rPr>
          <w:rFonts w:ascii="Cambria" w:hAnsi="Cambria"/>
          <w:b/>
          <w:szCs w:val="24"/>
        </w:rPr>
        <w:t xml:space="preserve"> quando da tentativa de registro da Requerente como Responsável Técnica junto a ANVISA, </w:t>
      </w:r>
      <w:r w:rsidR="00AE7F97" w:rsidRPr="00D01268">
        <w:rPr>
          <w:rFonts w:ascii="Cambria" w:hAnsi="Cambria"/>
          <w:b/>
          <w:szCs w:val="24"/>
        </w:rPr>
        <w:t xml:space="preserve">confirmou que </w:t>
      </w:r>
      <w:r w:rsidR="00F54145" w:rsidRPr="00D01268">
        <w:rPr>
          <w:rFonts w:ascii="Cambria" w:hAnsi="Cambria"/>
          <w:b/>
          <w:szCs w:val="24"/>
        </w:rPr>
        <w:t xml:space="preserve">a mesma já </w:t>
      </w:r>
      <w:r w:rsidR="00160356" w:rsidRPr="00D01268">
        <w:rPr>
          <w:rFonts w:ascii="Cambria" w:hAnsi="Cambria"/>
          <w:b/>
          <w:szCs w:val="24"/>
        </w:rPr>
        <w:t>era</w:t>
      </w:r>
      <w:r w:rsidR="00F54145" w:rsidRPr="00D01268">
        <w:rPr>
          <w:rFonts w:ascii="Cambria" w:hAnsi="Cambria"/>
          <w:b/>
          <w:szCs w:val="24"/>
        </w:rPr>
        <w:t xml:space="preserve"> registrada,</w:t>
      </w:r>
      <w:r w:rsidR="00BC3216" w:rsidRPr="00D01268">
        <w:rPr>
          <w:rFonts w:ascii="Cambria" w:hAnsi="Cambria"/>
          <w:b/>
          <w:szCs w:val="24"/>
        </w:rPr>
        <w:t xml:space="preserve"> </w:t>
      </w:r>
      <w:r w:rsidR="00160356" w:rsidRPr="00D01268">
        <w:rPr>
          <w:rFonts w:ascii="Cambria" w:hAnsi="Cambria"/>
          <w:b/>
          <w:szCs w:val="24"/>
        </w:rPr>
        <w:t xml:space="preserve">porém, </w:t>
      </w:r>
      <w:r w:rsidR="00CA3955" w:rsidRPr="00D01268">
        <w:rPr>
          <w:rFonts w:ascii="Cambria" w:hAnsi="Cambria"/>
          <w:b/>
          <w:szCs w:val="24"/>
        </w:rPr>
        <w:t>por outra empresa.</w:t>
      </w:r>
    </w:p>
    <w:p w14:paraId="1C35164B" w14:textId="77777777" w:rsidR="00CA3955" w:rsidRPr="00D01268" w:rsidRDefault="00CA3955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3BA4F2EB" w14:textId="77777777" w:rsidR="00BA18F4" w:rsidRPr="00D01268" w:rsidRDefault="009A104C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 xml:space="preserve">Surpreendida com a notícia, tanto a empregadora quanto a </w:t>
      </w:r>
      <w:r w:rsidR="001C0C1F" w:rsidRPr="00D01268">
        <w:rPr>
          <w:rFonts w:ascii="Cambria" w:hAnsi="Cambria"/>
          <w:szCs w:val="24"/>
        </w:rPr>
        <w:t>Requerente verif</w:t>
      </w:r>
      <w:r w:rsidRPr="00D01268">
        <w:rPr>
          <w:rFonts w:ascii="Cambria" w:hAnsi="Cambria"/>
          <w:szCs w:val="24"/>
        </w:rPr>
        <w:t>icaram</w:t>
      </w:r>
      <w:r w:rsidR="005A3C09" w:rsidRPr="00D01268">
        <w:rPr>
          <w:rFonts w:ascii="Cambria" w:hAnsi="Cambria"/>
          <w:szCs w:val="24"/>
        </w:rPr>
        <w:t xml:space="preserve"> que o</w:t>
      </w:r>
      <w:r w:rsidR="00EB2E02" w:rsidRPr="00D01268">
        <w:rPr>
          <w:rFonts w:ascii="Cambria" w:hAnsi="Cambria"/>
          <w:szCs w:val="24"/>
        </w:rPr>
        <w:t xml:space="preserve"> </w:t>
      </w:r>
      <w:r w:rsidR="005A3C09" w:rsidRPr="00D01268">
        <w:rPr>
          <w:rFonts w:ascii="Cambria" w:hAnsi="Cambria"/>
          <w:szCs w:val="24"/>
        </w:rPr>
        <w:t xml:space="preserve">registro junto a </w:t>
      </w:r>
      <w:r w:rsidR="00EE01EB" w:rsidRPr="00D01268">
        <w:rPr>
          <w:rFonts w:ascii="Cambria" w:hAnsi="Cambria"/>
          <w:szCs w:val="24"/>
        </w:rPr>
        <w:t xml:space="preserve">ANVISA </w:t>
      </w:r>
      <w:r w:rsidR="005A3C09" w:rsidRPr="00D01268">
        <w:rPr>
          <w:rFonts w:ascii="Cambria" w:hAnsi="Cambria"/>
          <w:szCs w:val="24"/>
        </w:rPr>
        <w:t xml:space="preserve">tinha sido realizado </w:t>
      </w:r>
      <w:r w:rsidR="00EE01EB" w:rsidRPr="00D01268">
        <w:rPr>
          <w:rFonts w:ascii="Cambria" w:hAnsi="Cambria"/>
          <w:szCs w:val="24"/>
        </w:rPr>
        <w:t xml:space="preserve">por um antigo empregador </w:t>
      </w:r>
      <w:r w:rsidRPr="00D01268">
        <w:rPr>
          <w:rFonts w:ascii="Cambria" w:hAnsi="Cambria"/>
          <w:szCs w:val="24"/>
        </w:rPr>
        <w:t>da Requerente</w:t>
      </w:r>
      <w:r w:rsidR="00EE01EB" w:rsidRPr="00D01268">
        <w:rPr>
          <w:rFonts w:ascii="Cambria" w:hAnsi="Cambria"/>
          <w:szCs w:val="24"/>
        </w:rPr>
        <w:t xml:space="preserve">, </w:t>
      </w:r>
      <w:r w:rsidR="005A3C09" w:rsidRPr="00D01268">
        <w:rPr>
          <w:rFonts w:ascii="Cambria" w:hAnsi="Cambria"/>
          <w:szCs w:val="24"/>
        </w:rPr>
        <w:t xml:space="preserve">com </w:t>
      </w:r>
      <w:r w:rsidR="00EE01EB" w:rsidRPr="00D01268">
        <w:rPr>
          <w:rFonts w:ascii="Cambria" w:hAnsi="Cambria"/>
          <w:szCs w:val="24"/>
        </w:rPr>
        <w:t>o qual</w:t>
      </w:r>
      <w:r w:rsidR="005A3C09" w:rsidRPr="00D01268">
        <w:rPr>
          <w:rFonts w:ascii="Cambria" w:hAnsi="Cambria"/>
          <w:szCs w:val="24"/>
        </w:rPr>
        <w:t>,</w:t>
      </w:r>
      <w:r w:rsidR="00EE01EB" w:rsidRPr="00D01268">
        <w:rPr>
          <w:rFonts w:ascii="Cambria" w:hAnsi="Cambria"/>
          <w:szCs w:val="24"/>
        </w:rPr>
        <w:t xml:space="preserve"> </w:t>
      </w:r>
      <w:r w:rsidR="005A3C09" w:rsidRPr="00D01268">
        <w:rPr>
          <w:rFonts w:ascii="Cambria" w:hAnsi="Cambria"/>
          <w:szCs w:val="24"/>
        </w:rPr>
        <w:t>há</w:t>
      </w:r>
      <w:r w:rsidR="00EE01EB" w:rsidRPr="00D01268">
        <w:rPr>
          <w:rFonts w:ascii="Cambria" w:hAnsi="Cambria"/>
          <w:szCs w:val="24"/>
        </w:rPr>
        <w:t xml:space="preserve"> muito tempo não </w:t>
      </w:r>
      <w:r w:rsidRPr="00D01268">
        <w:rPr>
          <w:rFonts w:ascii="Cambria" w:hAnsi="Cambria"/>
          <w:szCs w:val="24"/>
        </w:rPr>
        <w:t xml:space="preserve">possuía </w:t>
      </w:r>
      <w:r w:rsidR="00EE01EB" w:rsidRPr="00D01268">
        <w:rPr>
          <w:rFonts w:ascii="Cambria" w:hAnsi="Cambria"/>
          <w:szCs w:val="24"/>
        </w:rPr>
        <w:t>nenhum</w:t>
      </w:r>
      <w:r w:rsidR="00EB2E02" w:rsidRPr="00D01268">
        <w:rPr>
          <w:rFonts w:ascii="Cambria" w:hAnsi="Cambria"/>
          <w:szCs w:val="24"/>
        </w:rPr>
        <w:t xml:space="preserve">a espécie </w:t>
      </w:r>
      <w:r w:rsidR="00931FD9" w:rsidRPr="00D01268">
        <w:rPr>
          <w:rFonts w:ascii="Cambria" w:hAnsi="Cambria"/>
          <w:szCs w:val="24"/>
        </w:rPr>
        <w:t xml:space="preserve">de vínculo, </w:t>
      </w:r>
      <w:r w:rsidR="00931FD9" w:rsidRPr="00D01268">
        <w:rPr>
          <w:rFonts w:ascii="Cambria" w:hAnsi="Cambria"/>
          <w:b/>
          <w:szCs w:val="24"/>
        </w:rPr>
        <w:t>exatamente a Empresa Requerida</w:t>
      </w:r>
      <w:r w:rsidR="00931FD9" w:rsidRPr="00D01268">
        <w:rPr>
          <w:rFonts w:ascii="Cambria" w:hAnsi="Cambria"/>
          <w:szCs w:val="24"/>
        </w:rPr>
        <w:t>.</w:t>
      </w:r>
    </w:p>
    <w:p w14:paraId="4207F9A3" w14:textId="77777777" w:rsidR="00160356" w:rsidRPr="00D01268" w:rsidRDefault="00160356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4700BB01" w14:textId="77777777" w:rsidR="00807C95" w:rsidRPr="00D01268" w:rsidRDefault="00807C95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 xml:space="preserve">Abalada por tal notícia, a Requerente buscou </w:t>
      </w:r>
      <w:r w:rsidR="00FF4D9C" w:rsidRPr="00D01268">
        <w:rPr>
          <w:rFonts w:ascii="Cambria" w:hAnsi="Cambria"/>
          <w:szCs w:val="24"/>
        </w:rPr>
        <w:t>descobrir de que forma tal cadastro teria sido realizado, eis que não autorizou o mesmo, tão pouco possuía conhecimento a utilização de seu nome e dados cadastrais junto a ANVISA.</w:t>
      </w:r>
    </w:p>
    <w:p w14:paraId="0212F893" w14:textId="77777777" w:rsidR="00807C95" w:rsidRPr="00D01268" w:rsidRDefault="00807C95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2CD6BF66" w14:textId="77777777" w:rsidR="00123E90" w:rsidRPr="00D01268" w:rsidRDefault="00460E9E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 xml:space="preserve">Daí que descobriu que o seu antigo empregador – Requerido – </w:t>
      </w:r>
      <w:r w:rsidR="00160356" w:rsidRPr="00D01268">
        <w:rPr>
          <w:rFonts w:ascii="Cambria" w:hAnsi="Cambria"/>
          <w:szCs w:val="24"/>
        </w:rPr>
        <w:t>utilizou-se dos dados que possuía da Requerente</w:t>
      </w:r>
      <w:r w:rsidRPr="00D01268">
        <w:rPr>
          <w:rFonts w:ascii="Cambria" w:hAnsi="Cambria"/>
          <w:szCs w:val="24"/>
        </w:rPr>
        <w:t xml:space="preserve"> – seu nome completo e número do CPF –</w:t>
      </w:r>
      <w:r w:rsidR="00123E90" w:rsidRPr="00D01268">
        <w:rPr>
          <w:rFonts w:ascii="Cambria" w:hAnsi="Cambria"/>
          <w:szCs w:val="24"/>
        </w:rPr>
        <w:t xml:space="preserve"> </w:t>
      </w:r>
      <w:r w:rsidRPr="00D01268">
        <w:rPr>
          <w:rFonts w:ascii="Cambria" w:hAnsi="Cambria"/>
          <w:szCs w:val="24"/>
        </w:rPr>
        <w:t>para realizar o referido cadastro.</w:t>
      </w:r>
    </w:p>
    <w:p w14:paraId="4579750A" w14:textId="77777777" w:rsidR="00123E90" w:rsidRPr="00D01268" w:rsidRDefault="00123E90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5F8BC7F7" w14:textId="77777777" w:rsidR="00083A58" w:rsidRPr="00D01268" w:rsidRDefault="00123E90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b/>
          <w:szCs w:val="24"/>
        </w:rPr>
      </w:pPr>
      <w:r w:rsidRPr="00D01268">
        <w:rPr>
          <w:rFonts w:ascii="Cambria" w:hAnsi="Cambria"/>
          <w:b/>
          <w:szCs w:val="24"/>
        </w:rPr>
        <w:t xml:space="preserve">Salienta-se que tal cadastro foi realizado posteriormente a saída da Requerente junto a Drogaria do Requerido, eis que seu desligamento ocorreu no </w:t>
      </w:r>
      <w:r w:rsidRPr="00D01268">
        <w:rPr>
          <w:rFonts w:ascii="Cambria" w:hAnsi="Cambria"/>
          <w:b/>
          <w:szCs w:val="24"/>
        </w:rPr>
        <w:lastRenderedPageBreak/>
        <w:t>dia 03 de março de 2005</w:t>
      </w:r>
      <w:r w:rsidR="00634D74" w:rsidRPr="00D01268">
        <w:rPr>
          <w:rFonts w:ascii="Cambria" w:hAnsi="Cambria"/>
          <w:b/>
          <w:szCs w:val="24"/>
        </w:rPr>
        <w:t>, conforme demonstra o protocolo n.º 5273, solicitando o DESLIGAMENTO DE RESPONSABILIDADE TÉCNICA</w:t>
      </w:r>
      <w:r w:rsidR="00083A58" w:rsidRPr="00D01268">
        <w:rPr>
          <w:rFonts w:ascii="Cambria" w:hAnsi="Cambria"/>
          <w:b/>
          <w:szCs w:val="24"/>
        </w:rPr>
        <w:t xml:space="preserve"> (doc. 04)</w:t>
      </w:r>
    </w:p>
    <w:p w14:paraId="10832593" w14:textId="77777777" w:rsidR="00083A58" w:rsidRPr="00D01268" w:rsidRDefault="00083A58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b/>
          <w:szCs w:val="24"/>
        </w:rPr>
      </w:pPr>
    </w:p>
    <w:p w14:paraId="12453FE3" w14:textId="77777777" w:rsidR="00160356" w:rsidRPr="00D01268" w:rsidRDefault="000E7D0A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b/>
          <w:sz w:val="28"/>
          <w:szCs w:val="28"/>
        </w:rPr>
      </w:pPr>
      <w:r w:rsidRPr="00D01268">
        <w:rPr>
          <w:rFonts w:ascii="Cambria" w:hAnsi="Cambria"/>
          <w:b/>
          <w:szCs w:val="24"/>
        </w:rPr>
        <w:t xml:space="preserve">Outrossim, </w:t>
      </w:r>
      <w:r w:rsidR="00123E90" w:rsidRPr="00D01268">
        <w:rPr>
          <w:rFonts w:ascii="Cambria" w:hAnsi="Cambria"/>
          <w:b/>
          <w:szCs w:val="24"/>
        </w:rPr>
        <w:t xml:space="preserve">o cadastro foi realizado em </w:t>
      </w:r>
      <w:r w:rsidR="00F43C52" w:rsidRPr="00D01268">
        <w:rPr>
          <w:rFonts w:ascii="Cambria" w:hAnsi="Cambria"/>
          <w:b/>
          <w:szCs w:val="24"/>
        </w:rPr>
        <w:t>25 de agosto de 2006</w:t>
      </w:r>
      <w:r w:rsidRPr="00D01268">
        <w:rPr>
          <w:rFonts w:ascii="Cambria" w:hAnsi="Cambria"/>
          <w:b/>
          <w:szCs w:val="24"/>
        </w:rPr>
        <w:t>, sendo deferido em 11 de setembro de 2006</w:t>
      </w:r>
      <w:r w:rsidR="00F43C52" w:rsidRPr="00D01268">
        <w:rPr>
          <w:rFonts w:ascii="Cambria" w:hAnsi="Cambria"/>
          <w:b/>
          <w:szCs w:val="24"/>
        </w:rPr>
        <w:t>.</w:t>
      </w:r>
      <w:r w:rsidR="00451026" w:rsidRPr="00D01268">
        <w:rPr>
          <w:rFonts w:ascii="Cambria" w:hAnsi="Cambria"/>
          <w:b/>
          <w:szCs w:val="24"/>
        </w:rPr>
        <w:t xml:space="preserve"> (doc. 0</w:t>
      </w:r>
      <w:r w:rsidRPr="00D01268">
        <w:rPr>
          <w:rFonts w:ascii="Cambria" w:hAnsi="Cambria"/>
          <w:b/>
          <w:szCs w:val="24"/>
        </w:rPr>
        <w:t>5 e doc. 06</w:t>
      </w:r>
      <w:r w:rsidR="00451026" w:rsidRPr="00D01268">
        <w:rPr>
          <w:rFonts w:ascii="Cambria" w:hAnsi="Cambria"/>
          <w:b/>
          <w:szCs w:val="24"/>
        </w:rPr>
        <w:t>)</w:t>
      </w:r>
    </w:p>
    <w:p w14:paraId="05B0A5E2" w14:textId="77777777" w:rsidR="00BA18F4" w:rsidRPr="00D01268" w:rsidRDefault="00BA18F4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64D88E57" w14:textId="77777777" w:rsidR="00EE01EB" w:rsidRPr="00D01268" w:rsidRDefault="00E125CD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 xml:space="preserve">Nobre Julgador, </w:t>
      </w:r>
      <w:r w:rsidR="002F0929" w:rsidRPr="00D01268">
        <w:rPr>
          <w:rFonts w:ascii="Cambria" w:hAnsi="Cambria"/>
          <w:szCs w:val="24"/>
        </w:rPr>
        <w:t>todo e qualquer vínculo</w:t>
      </w:r>
      <w:r w:rsidR="000C0968" w:rsidRPr="00D01268">
        <w:rPr>
          <w:rFonts w:ascii="Cambria" w:hAnsi="Cambria"/>
          <w:szCs w:val="24"/>
        </w:rPr>
        <w:t xml:space="preserve"> da Requerente </w:t>
      </w:r>
      <w:r w:rsidR="002F0929" w:rsidRPr="00D01268">
        <w:rPr>
          <w:rFonts w:ascii="Cambria" w:hAnsi="Cambria"/>
          <w:szCs w:val="24"/>
        </w:rPr>
        <w:t xml:space="preserve">com o </w:t>
      </w:r>
      <w:r w:rsidRPr="00D01268">
        <w:rPr>
          <w:rFonts w:ascii="Cambria" w:hAnsi="Cambria"/>
          <w:szCs w:val="24"/>
        </w:rPr>
        <w:t xml:space="preserve">Requerido </w:t>
      </w:r>
      <w:r w:rsidR="002F0929" w:rsidRPr="00D01268">
        <w:rPr>
          <w:rFonts w:ascii="Cambria" w:hAnsi="Cambria"/>
          <w:szCs w:val="24"/>
        </w:rPr>
        <w:t xml:space="preserve">foi suspenso </w:t>
      </w:r>
      <w:r w:rsidR="009A104C" w:rsidRPr="00D01268">
        <w:rPr>
          <w:rFonts w:ascii="Cambria" w:hAnsi="Cambria"/>
          <w:szCs w:val="24"/>
        </w:rPr>
        <w:t>com á</w:t>
      </w:r>
      <w:r w:rsidR="002F0929" w:rsidRPr="00D01268">
        <w:rPr>
          <w:rFonts w:ascii="Cambria" w:hAnsi="Cambria"/>
          <w:szCs w:val="24"/>
        </w:rPr>
        <w:t xml:space="preserve"> saída </w:t>
      </w:r>
      <w:r w:rsidR="000C0968" w:rsidRPr="00D01268">
        <w:rPr>
          <w:rFonts w:ascii="Cambria" w:hAnsi="Cambria"/>
          <w:szCs w:val="24"/>
        </w:rPr>
        <w:t xml:space="preserve">da </w:t>
      </w:r>
      <w:r w:rsidR="0012297D" w:rsidRPr="00D01268">
        <w:rPr>
          <w:rFonts w:ascii="Cambria" w:hAnsi="Cambria"/>
          <w:szCs w:val="24"/>
        </w:rPr>
        <w:t>______________________</w:t>
      </w:r>
      <w:r w:rsidR="002F0929" w:rsidRPr="00D01268">
        <w:rPr>
          <w:rFonts w:ascii="Cambria" w:hAnsi="Cambria"/>
          <w:szCs w:val="24"/>
        </w:rPr>
        <w:t>,</w:t>
      </w:r>
      <w:r w:rsidR="000C0968" w:rsidRPr="00D01268">
        <w:rPr>
          <w:rFonts w:ascii="Cambria" w:hAnsi="Cambria"/>
          <w:szCs w:val="24"/>
        </w:rPr>
        <w:t xml:space="preserve"> uma vez que </w:t>
      </w:r>
      <w:r w:rsidR="002F0929" w:rsidRPr="00D01268">
        <w:rPr>
          <w:rFonts w:ascii="Cambria" w:hAnsi="Cambria"/>
          <w:szCs w:val="24"/>
        </w:rPr>
        <w:t>provid</w:t>
      </w:r>
      <w:r w:rsidR="000C0968" w:rsidRPr="00D01268">
        <w:rPr>
          <w:rFonts w:ascii="Cambria" w:hAnsi="Cambria"/>
          <w:szCs w:val="24"/>
        </w:rPr>
        <w:t>enciou todas as medidas de praxe</w:t>
      </w:r>
      <w:r w:rsidRPr="00D01268">
        <w:rPr>
          <w:rFonts w:ascii="Cambria" w:hAnsi="Cambria"/>
          <w:szCs w:val="24"/>
        </w:rPr>
        <w:t>,</w:t>
      </w:r>
      <w:r w:rsidR="004F1C78" w:rsidRPr="00D01268">
        <w:rPr>
          <w:rFonts w:ascii="Cambria" w:hAnsi="Cambria"/>
          <w:szCs w:val="24"/>
        </w:rPr>
        <w:t xml:space="preserve"> </w:t>
      </w:r>
      <w:r w:rsidRPr="00D01268">
        <w:rPr>
          <w:rFonts w:ascii="Cambria" w:hAnsi="Cambria"/>
          <w:szCs w:val="24"/>
        </w:rPr>
        <w:t xml:space="preserve">inclusive, </w:t>
      </w:r>
      <w:r w:rsidR="002F0929" w:rsidRPr="00D01268">
        <w:rPr>
          <w:rFonts w:ascii="Cambria" w:hAnsi="Cambria"/>
          <w:szCs w:val="24"/>
        </w:rPr>
        <w:t xml:space="preserve">comunicando seu DESLIGAMENTO DE RESPONSABILIDADE TÉCNICA </w:t>
      </w:r>
      <w:r w:rsidR="00CB0370" w:rsidRPr="00D01268">
        <w:rPr>
          <w:rFonts w:ascii="Cambria" w:hAnsi="Cambria"/>
          <w:szCs w:val="24"/>
        </w:rPr>
        <w:t>junto ao Conselho Regional de Farmácia</w:t>
      </w:r>
      <w:r w:rsidR="003C029B" w:rsidRPr="00D01268">
        <w:rPr>
          <w:rFonts w:ascii="Cambria" w:hAnsi="Cambria"/>
          <w:szCs w:val="24"/>
        </w:rPr>
        <w:t xml:space="preserve"> </w:t>
      </w:r>
      <w:r w:rsidR="002F0929" w:rsidRPr="00D01268">
        <w:rPr>
          <w:rFonts w:ascii="Cambria" w:hAnsi="Cambria"/>
          <w:szCs w:val="24"/>
        </w:rPr>
        <w:t>(</w:t>
      </w:r>
      <w:r w:rsidR="002F0929" w:rsidRPr="00D01268">
        <w:rPr>
          <w:rFonts w:ascii="Cambria" w:hAnsi="Cambria"/>
          <w:b/>
          <w:szCs w:val="24"/>
        </w:rPr>
        <w:t>doc</w:t>
      </w:r>
      <w:r w:rsidR="00E5399B" w:rsidRPr="00D01268">
        <w:rPr>
          <w:rFonts w:ascii="Cambria" w:hAnsi="Cambria"/>
          <w:b/>
          <w:szCs w:val="24"/>
        </w:rPr>
        <w:t>.</w:t>
      </w:r>
      <w:r w:rsidR="00C1563D" w:rsidRPr="00D01268">
        <w:rPr>
          <w:rFonts w:ascii="Cambria" w:hAnsi="Cambria"/>
          <w:b/>
          <w:szCs w:val="24"/>
        </w:rPr>
        <w:t xml:space="preserve"> </w:t>
      </w:r>
      <w:r w:rsidR="00E5399B" w:rsidRPr="00D01268">
        <w:rPr>
          <w:rFonts w:ascii="Cambria" w:hAnsi="Cambria"/>
          <w:b/>
          <w:szCs w:val="24"/>
        </w:rPr>
        <w:t>04</w:t>
      </w:r>
      <w:r w:rsidR="002F0929" w:rsidRPr="00D01268">
        <w:rPr>
          <w:rFonts w:ascii="Cambria" w:hAnsi="Cambria"/>
          <w:szCs w:val="24"/>
        </w:rPr>
        <w:t>).</w:t>
      </w:r>
    </w:p>
    <w:p w14:paraId="62D98522" w14:textId="77777777" w:rsidR="005A3C09" w:rsidRPr="00D01268" w:rsidRDefault="005A3C09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4DD547E9" w14:textId="77777777" w:rsidR="00D03DDC" w:rsidRPr="00D01268" w:rsidRDefault="00BA18F4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b/>
          <w:sz w:val="26"/>
          <w:szCs w:val="26"/>
        </w:rPr>
        <w:t>Mesmo</w:t>
      </w:r>
      <w:r w:rsidR="005A3C09" w:rsidRPr="00D01268">
        <w:rPr>
          <w:rFonts w:ascii="Cambria" w:hAnsi="Cambria"/>
          <w:b/>
          <w:sz w:val="26"/>
          <w:szCs w:val="26"/>
        </w:rPr>
        <w:t xml:space="preserve"> sem entender bem o que estava </w:t>
      </w:r>
      <w:r w:rsidR="00A36449" w:rsidRPr="00D01268">
        <w:rPr>
          <w:rFonts w:ascii="Cambria" w:hAnsi="Cambria"/>
          <w:b/>
          <w:sz w:val="26"/>
          <w:szCs w:val="26"/>
        </w:rPr>
        <w:t>ocorrendo</w:t>
      </w:r>
      <w:r w:rsidR="005A3C09" w:rsidRPr="00D01268">
        <w:rPr>
          <w:rFonts w:ascii="Cambria" w:hAnsi="Cambria"/>
          <w:b/>
          <w:sz w:val="26"/>
          <w:szCs w:val="26"/>
        </w:rPr>
        <w:t>, a Requerente</w:t>
      </w:r>
      <w:r w:rsidR="00CA3955" w:rsidRPr="00D01268">
        <w:rPr>
          <w:rFonts w:ascii="Cambria" w:hAnsi="Cambria"/>
          <w:b/>
          <w:sz w:val="26"/>
          <w:szCs w:val="26"/>
        </w:rPr>
        <w:t xml:space="preserve">, </w:t>
      </w:r>
      <w:r w:rsidR="00975CCF" w:rsidRPr="00D01268">
        <w:rPr>
          <w:rFonts w:ascii="Cambria" w:hAnsi="Cambria"/>
          <w:b/>
          <w:sz w:val="26"/>
          <w:szCs w:val="26"/>
        </w:rPr>
        <w:t>em 1</w:t>
      </w:r>
      <w:r w:rsidR="00A80227" w:rsidRPr="00D01268">
        <w:rPr>
          <w:rFonts w:ascii="Cambria" w:hAnsi="Cambria"/>
          <w:b/>
          <w:sz w:val="26"/>
          <w:szCs w:val="26"/>
        </w:rPr>
        <w:t>4</w:t>
      </w:r>
      <w:r w:rsidR="00975CCF" w:rsidRPr="00D01268">
        <w:rPr>
          <w:rFonts w:ascii="Cambria" w:hAnsi="Cambria"/>
          <w:b/>
          <w:sz w:val="26"/>
          <w:szCs w:val="26"/>
        </w:rPr>
        <w:t>.0</w:t>
      </w:r>
      <w:r w:rsidR="00A80227" w:rsidRPr="00D01268">
        <w:rPr>
          <w:rFonts w:ascii="Cambria" w:hAnsi="Cambria"/>
          <w:b/>
          <w:sz w:val="26"/>
          <w:szCs w:val="26"/>
        </w:rPr>
        <w:t>5</w:t>
      </w:r>
      <w:r w:rsidR="00975CCF" w:rsidRPr="00D01268">
        <w:rPr>
          <w:rFonts w:ascii="Cambria" w:hAnsi="Cambria"/>
          <w:b/>
          <w:sz w:val="26"/>
          <w:szCs w:val="26"/>
        </w:rPr>
        <w:t>.08</w:t>
      </w:r>
      <w:r w:rsidR="00CA3955" w:rsidRPr="00D01268">
        <w:rPr>
          <w:rFonts w:ascii="Cambria" w:hAnsi="Cambria"/>
          <w:b/>
          <w:sz w:val="26"/>
          <w:szCs w:val="26"/>
        </w:rPr>
        <w:t xml:space="preserve">, </w:t>
      </w:r>
      <w:r w:rsidR="005A3C09" w:rsidRPr="00D01268">
        <w:rPr>
          <w:rFonts w:ascii="Cambria" w:hAnsi="Cambria"/>
          <w:b/>
          <w:sz w:val="26"/>
          <w:szCs w:val="26"/>
        </w:rPr>
        <w:t>regi</w:t>
      </w:r>
      <w:r w:rsidR="00160356" w:rsidRPr="00D01268">
        <w:rPr>
          <w:rFonts w:ascii="Cambria" w:hAnsi="Cambria"/>
          <w:b/>
          <w:sz w:val="26"/>
          <w:szCs w:val="26"/>
        </w:rPr>
        <w:t>strou</w:t>
      </w:r>
      <w:r w:rsidR="00EB2E02" w:rsidRPr="00D01268">
        <w:rPr>
          <w:rFonts w:ascii="Cambria" w:hAnsi="Cambria"/>
          <w:b/>
          <w:sz w:val="26"/>
          <w:szCs w:val="26"/>
        </w:rPr>
        <w:t xml:space="preserve"> </w:t>
      </w:r>
      <w:r w:rsidRPr="00D01268">
        <w:rPr>
          <w:rFonts w:ascii="Cambria" w:hAnsi="Cambria"/>
          <w:b/>
          <w:sz w:val="26"/>
          <w:szCs w:val="26"/>
        </w:rPr>
        <w:t>O</w:t>
      </w:r>
      <w:r w:rsidR="00EB2E02" w:rsidRPr="00D01268">
        <w:rPr>
          <w:rFonts w:ascii="Cambria" w:hAnsi="Cambria"/>
          <w:b/>
          <w:sz w:val="26"/>
          <w:szCs w:val="26"/>
        </w:rPr>
        <w:t>corrência Policial,</w:t>
      </w:r>
      <w:r w:rsidR="00160356" w:rsidRPr="00D01268">
        <w:rPr>
          <w:rFonts w:ascii="Cambria" w:hAnsi="Cambria"/>
          <w:b/>
          <w:sz w:val="26"/>
          <w:szCs w:val="26"/>
        </w:rPr>
        <w:t xml:space="preserve"> buscando se proteger,</w:t>
      </w:r>
      <w:r w:rsidR="00EB2E02" w:rsidRPr="00D01268">
        <w:rPr>
          <w:rFonts w:ascii="Cambria" w:hAnsi="Cambria"/>
          <w:b/>
          <w:sz w:val="26"/>
          <w:szCs w:val="26"/>
        </w:rPr>
        <w:t xml:space="preserve"> </w:t>
      </w:r>
      <w:r w:rsidR="00A36449" w:rsidRPr="00D01268">
        <w:rPr>
          <w:rFonts w:ascii="Cambria" w:hAnsi="Cambria"/>
          <w:b/>
          <w:sz w:val="26"/>
          <w:szCs w:val="26"/>
        </w:rPr>
        <w:t xml:space="preserve">em relação ao referido Registro, assim como, pela utilização de </w:t>
      </w:r>
      <w:r w:rsidR="004524E2" w:rsidRPr="00D01268">
        <w:rPr>
          <w:rFonts w:ascii="Cambria" w:hAnsi="Cambria"/>
          <w:b/>
          <w:sz w:val="26"/>
          <w:szCs w:val="26"/>
        </w:rPr>
        <w:t xml:space="preserve">dados incorretos, como por exemplo, </w:t>
      </w:r>
      <w:r w:rsidR="00D03DDC" w:rsidRPr="00D01268">
        <w:rPr>
          <w:rFonts w:ascii="Cambria" w:hAnsi="Cambria"/>
          <w:b/>
          <w:sz w:val="26"/>
          <w:szCs w:val="26"/>
        </w:rPr>
        <w:t>data de nascimento, e-mail</w:t>
      </w:r>
      <w:r w:rsidR="009C7487" w:rsidRPr="00D01268">
        <w:rPr>
          <w:rFonts w:ascii="Cambria" w:hAnsi="Cambria"/>
          <w:b/>
          <w:sz w:val="26"/>
          <w:szCs w:val="26"/>
        </w:rPr>
        <w:t xml:space="preserve"> e o próprio </w:t>
      </w:r>
      <w:r w:rsidR="00D03DDC" w:rsidRPr="00D01268">
        <w:rPr>
          <w:rFonts w:ascii="Cambria" w:hAnsi="Cambria"/>
          <w:b/>
          <w:sz w:val="26"/>
          <w:szCs w:val="26"/>
        </w:rPr>
        <w:t>endereço</w:t>
      </w:r>
      <w:r w:rsidR="00D03DDC" w:rsidRPr="00D01268">
        <w:rPr>
          <w:rFonts w:ascii="Cambria" w:hAnsi="Cambria"/>
          <w:szCs w:val="24"/>
        </w:rPr>
        <w:t>.</w:t>
      </w:r>
      <w:r w:rsidR="00CD6735" w:rsidRPr="00D01268">
        <w:rPr>
          <w:rFonts w:ascii="Cambria" w:hAnsi="Cambria"/>
          <w:szCs w:val="24"/>
        </w:rPr>
        <w:t xml:space="preserve"> </w:t>
      </w:r>
      <w:r w:rsidR="00CD6735" w:rsidRPr="00D01268">
        <w:rPr>
          <w:rFonts w:ascii="Cambria" w:hAnsi="Cambria"/>
          <w:b/>
          <w:szCs w:val="24"/>
        </w:rPr>
        <w:t>(doc. 07)</w:t>
      </w:r>
    </w:p>
    <w:p w14:paraId="0A349854" w14:textId="77777777" w:rsidR="003F2EDC" w:rsidRPr="00D01268" w:rsidRDefault="003F2EDC" w:rsidP="00AF11FE">
      <w:pPr>
        <w:pStyle w:val="Recuodecorpodetexto"/>
        <w:spacing w:line="360" w:lineRule="auto"/>
        <w:ind w:firstLine="1080"/>
        <w:contextualSpacing/>
        <w:rPr>
          <w:rFonts w:ascii="Cambria" w:hAnsi="Cambria"/>
          <w:szCs w:val="24"/>
        </w:rPr>
      </w:pPr>
    </w:p>
    <w:p w14:paraId="1EC48A76" w14:textId="77777777" w:rsidR="00F7288B" w:rsidRPr="00D01268" w:rsidRDefault="00B739BF" w:rsidP="00AF11FE">
      <w:pPr>
        <w:pStyle w:val="Recuodecorpodetexto"/>
        <w:spacing w:line="360" w:lineRule="auto"/>
        <w:ind w:firstLine="1080"/>
        <w:contextualSpacing/>
        <w:rPr>
          <w:rFonts w:ascii="Cambria" w:hAnsi="Cambria"/>
          <w:sz w:val="26"/>
          <w:szCs w:val="26"/>
          <w:u w:val="single"/>
        </w:rPr>
      </w:pPr>
      <w:r w:rsidRPr="00D01268">
        <w:rPr>
          <w:rFonts w:ascii="Cambria" w:hAnsi="Cambria"/>
          <w:szCs w:val="24"/>
        </w:rPr>
        <w:t>Cabe ressaltar, Excelência</w:t>
      </w:r>
      <w:r w:rsidR="00F7288B" w:rsidRPr="00D01268">
        <w:rPr>
          <w:rFonts w:ascii="Cambria" w:hAnsi="Cambria"/>
          <w:szCs w:val="24"/>
        </w:rPr>
        <w:t xml:space="preserve">, que a </w:t>
      </w:r>
      <w:r w:rsidR="00C118C3" w:rsidRPr="00D01268">
        <w:rPr>
          <w:rFonts w:ascii="Cambria" w:hAnsi="Cambria"/>
          <w:szCs w:val="24"/>
        </w:rPr>
        <w:t>Requerente</w:t>
      </w:r>
      <w:r w:rsidR="00F7288B" w:rsidRPr="00D01268">
        <w:rPr>
          <w:rFonts w:ascii="Cambria" w:hAnsi="Cambria"/>
          <w:szCs w:val="24"/>
        </w:rPr>
        <w:t xml:space="preserve"> não foi informada, quem dirá, tenha autorizado o </w:t>
      </w:r>
      <w:r w:rsidR="00C118C3" w:rsidRPr="00D01268">
        <w:rPr>
          <w:rFonts w:ascii="Cambria" w:hAnsi="Cambria"/>
          <w:szCs w:val="24"/>
        </w:rPr>
        <w:t>Requerido</w:t>
      </w:r>
      <w:r w:rsidR="00F7288B" w:rsidRPr="00D01268">
        <w:rPr>
          <w:rFonts w:ascii="Cambria" w:hAnsi="Cambria"/>
          <w:szCs w:val="24"/>
        </w:rPr>
        <w:t>,</w:t>
      </w:r>
      <w:r w:rsidR="00E6288D" w:rsidRPr="00D01268">
        <w:rPr>
          <w:rFonts w:ascii="Cambria" w:hAnsi="Cambria"/>
          <w:szCs w:val="24"/>
        </w:rPr>
        <w:t xml:space="preserve"> a</w:t>
      </w:r>
      <w:r w:rsidR="00F7288B" w:rsidRPr="00D01268">
        <w:rPr>
          <w:rFonts w:ascii="Cambria" w:hAnsi="Cambria"/>
          <w:szCs w:val="24"/>
        </w:rPr>
        <w:t xml:space="preserve"> realizar o referido registro.</w:t>
      </w:r>
      <w:r w:rsidR="00B7331E" w:rsidRPr="00D01268">
        <w:rPr>
          <w:rFonts w:ascii="Cambria" w:hAnsi="Cambria"/>
          <w:szCs w:val="24"/>
        </w:rPr>
        <w:t xml:space="preserve"> </w:t>
      </w:r>
      <w:r w:rsidR="00B7331E" w:rsidRPr="00D01268">
        <w:rPr>
          <w:rFonts w:ascii="Cambria" w:hAnsi="Cambria"/>
          <w:sz w:val="26"/>
          <w:szCs w:val="26"/>
        </w:rPr>
        <w:t xml:space="preserve">E pior, </w:t>
      </w:r>
      <w:r w:rsidR="00B7331E" w:rsidRPr="00D01268">
        <w:rPr>
          <w:rFonts w:ascii="Cambria" w:hAnsi="Cambria"/>
          <w:sz w:val="26"/>
          <w:szCs w:val="26"/>
          <w:u w:val="single"/>
        </w:rPr>
        <w:t>p</w:t>
      </w:r>
      <w:r w:rsidR="00AB5229" w:rsidRPr="00D01268">
        <w:rPr>
          <w:rFonts w:ascii="Cambria" w:hAnsi="Cambria"/>
          <w:sz w:val="26"/>
          <w:szCs w:val="26"/>
          <w:u w:val="single"/>
        </w:rPr>
        <w:t>asme</w:t>
      </w:r>
      <w:r w:rsidR="00B674D7" w:rsidRPr="00D01268">
        <w:rPr>
          <w:rFonts w:ascii="Cambria" w:hAnsi="Cambria"/>
          <w:sz w:val="26"/>
          <w:szCs w:val="26"/>
          <w:u w:val="single"/>
        </w:rPr>
        <w:t>,</w:t>
      </w:r>
      <w:r w:rsidR="00AB5229" w:rsidRPr="00D01268">
        <w:rPr>
          <w:rFonts w:ascii="Cambria" w:hAnsi="Cambria"/>
          <w:sz w:val="26"/>
          <w:szCs w:val="26"/>
          <w:u w:val="single"/>
        </w:rPr>
        <w:t xml:space="preserve"> Excelência, </w:t>
      </w:r>
      <w:r w:rsidR="007A6327" w:rsidRPr="00D01268">
        <w:rPr>
          <w:rFonts w:ascii="Cambria" w:hAnsi="Cambria"/>
          <w:sz w:val="26"/>
          <w:szCs w:val="26"/>
          <w:u w:val="single"/>
        </w:rPr>
        <w:t xml:space="preserve">resta comprovado que </w:t>
      </w:r>
      <w:r w:rsidR="00F7288B" w:rsidRPr="00D01268">
        <w:rPr>
          <w:rFonts w:ascii="Cambria" w:hAnsi="Cambria"/>
          <w:sz w:val="26"/>
          <w:szCs w:val="26"/>
          <w:u w:val="single"/>
        </w:rPr>
        <w:t xml:space="preserve">o mesmo foi </w:t>
      </w:r>
      <w:r w:rsidR="00D71341" w:rsidRPr="00D01268">
        <w:rPr>
          <w:rFonts w:ascii="Cambria" w:hAnsi="Cambria"/>
          <w:sz w:val="26"/>
          <w:szCs w:val="26"/>
          <w:u w:val="single"/>
        </w:rPr>
        <w:t>efetuado</w:t>
      </w:r>
      <w:r w:rsidR="00F7288B" w:rsidRPr="00D01268">
        <w:rPr>
          <w:rFonts w:ascii="Cambria" w:hAnsi="Cambria"/>
          <w:sz w:val="26"/>
          <w:szCs w:val="26"/>
          <w:u w:val="single"/>
        </w:rPr>
        <w:t xml:space="preserve"> posteriormente a saída da </w:t>
      </w:r>
      <w:r w:rsidR="00C84AE5" w:rsidRPr="00D01268">
        <w:rPr>
          <w:rFonts w:ascii="Cambria" w:hAnsi="Cambria"/>
          <w:sz w:val="26"/>
          <w:szCs w:val="26"/>
          <w:u w:val="single"/>
        </w:rPr>
        <w:t>Requerente</w:t>
      </w:r>
      <w:r w:rsidR="00F7288B" w:rsidRPr="00D01268">
        <w:rPr>
          <w:rFonts w:ascii="Cambria" w:hAnsi="Cambria"/>
          <w:sz w:val="26"/>
          <w:szCs w:val="26"/>
          <w:u w:val="single"/>
        </w:rPr>
        <w:t xml:space="preserve"> de sua empres</w:t>
      </w:r>
      <w:r w:rsidR="00DF07B9" w:rsidRPr="00D01268">
        <w:rPr>
          <w:rFonts w:ascii="Cambria" w:hAnsi="Cambria"/>
          <w:sz w:val="26"/>
          <w:szCs w:val="26"/>
          <w:u w:val="single"/>
        </w:rPr>
        <w:t>a, ou seja</w:t>
      </w:r>
      <w:r w:rsidR="00B7331E" w:rsidRPr="00D01268">
        <w:rPr>
          <w:rFonts w:ascii="Cambria" w:hAnsi="Cambria"/>
          <w:sz w:val="26"/>
          <w:szCs w:val="26"/>
          <w:u w:val="single"/>
        </w:rPr>
        <w:t>,</w:t>
      </w:r>
      <w:r w:rsidR="00964450" w:rsidRPr="00D01268">
        <w:rPr>
          <w:rFonts w:ascii="Cambria" w:hAnsi="Cambria"/>
          <w:sz w:val="26"/>
          <w:szCs w:val="26"/>
          <w:u w:val="single"/>
        </w:rPr>
        <w:t xml:space="preserve"> 25 </w:t>
      </w:r>
      <w:r w:rsidR="00B7331E" w:rsidRPr="00D01268">
        <w:rPr>
          <w:rFonts w:ascii="Cambria" w:hAnsi="Cambria"/>
          <w:sz w:val="26"/>
          <w:szCs w:val="26"/>
          <w:u w:val="single"/>
        </w:rPr>
        <w:t>de agosto de 2</w:t>
      </w:r>
      <w:r w:rsidR="00DF07B9" w:rsidRPr="00D01268">
        <w:rPr>
          <w:rFonts w:ascii="Cambria" w:hAnsi="Cambria"/>
          <w:sz w:val="26"/>
          <w:szCs w:val="26"/>
          <w:u w:val="single"/>
        </w:rPr>
        <w:t>006</w:t>
      </w:r>
      <w:r w:rsidR="000B4728" w:rsidRPr="00D01268">
        <w:rPr>
          <w:rFonts w:ascii="Cambria" w:hAnsi="Cambria"/>
          <w:sz w:val="26"/>
          <w:szCs w:val="26"/>
          <w:u w:val="single"/>
        </w:rPr>
        <w:t>.</w:t>
      </w:r>
    </w:p>
    <w:p w14:paraId="75009054" w14:textId="77777777" w:rsidR="00DF07B9" w:rsidRPr="00D01268" w:rsidRDefault="00DF07B9" w:rsidP="00AF11FE">
      <w:pPr>
        <w:pStyle w:val="Recuodecorpodetexto"/>
        <w:spacing w:line="360" w:lineRule="auto"/>
        <w:ind w:firstLine="1080"/>
        <w:contextualSpacing/>
        <w:rPr>
          <w:rFonts w:ascii="Cambria" w:hAnsi="Cambria"/>
          <w:szCs w:val="24"/>
        </w:rPr>
      </w:pPr>
    </w:p>
    <w:p w14:paraId="31ADE0F3" w14:textId="77777777" w:rsidR="00DF07B9" w:rsidRPr="00D01268" w:rsidRDefault="00B674D7" w:rsidP="00AF11FE">
      <w:pPr>
        <w:pStyle w:val="Recuodecorpodetexto"/>
        <w:spacing w:line="360" w:lineRule="auto"/>
        <w:ind w:firstLine="1080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 xml:space="preserve">Caracterizada está a má-fé do </w:t>
      </w:r>
      <w:r w:rsidR="00C118C3" w:rsidRPr="00D01268">
        <w:rPr>
          <w:rFonts w:ascii="Cambria" w:hAnsi="Cambria"/>
          <w:szCs w:val="24"/>
        </w:rPr>
        <w:t>Requerido</w:t>
      </w:r>
      <w:r w:rsidRPr="00D01268">
        <w:rPr>
          <w:rFonts w:ascii="Cambria" w:hAnsi="Cambria"/>
          <w:szCs w:val="24"/>
        </w:rPr>
        <w:t>, pois,</w:t>
      </w:r>
      <w:r w:rsidR="00A44351" w:rsidRPr="00D01268">
        <w:rPr>
          <w:rFonts w:ascii="Cambria" w:hAnsi="Cambria"/>
          <w:szCs w:val="24"/>
        </w:rPr>
        <w:t xml:space="preserve"> muito embora </w:t>
      </w:r>
      <w:r w:rsidRPr="00D01268">
        <w:rPr>
          <w:rFonts w:ascii="Cambria" w:hAnsi="Cambria"/>
          <w:szCs w:val="24"/>
        </w:rPr>
        <w:t>ela não</w:t>
      </w:r>
      <w:r w:rsidR="00A44351" w:rsidRPr="00D01268">
        <w:rPr>
          <w:rFonts w:ascii="Cambria" w:hAnsi="Cambria"/>
          <w:szCs w:val="24"/>
        </w:rPr>
        <w:t xml:space="preserve"> mais </w:t>
      </w:r>
      <w:r w:rsidRPr="00D01268">
        <w:rPr>
          <w:rFonts w:ascii="Cambria" w:hAnsi="Cambria"/>
          <w:szCs w:val="24"/>
        </w:rPr>
        <w:t>possuí</w:t>
      </w:r>
      <w:r w:rsidR="00A44351" w:rsidRPr="00D01268">
        <w:rPr>
          <w:rFonts w:ascii="Cambria" w:hAnsi="Cambria"/>
          <w:szCs w:val="24"/>
        </w:rPr>
        <w:t xml:space="preserve">sse </w:t>
      </w:r>
      <w:r w:rsidRPr="00D01268">
        <w:rPr>
          <w:rFonts w:ascii="Cambria" w:hAnsi="Cambria"/>
          <w:szCs w:val="24"/>
        </w:rPr>
        <w:t>nenhum vínculo com este,</w:t>
      </w:r>
      <w:r w:rsidR="00A44351" w:rsidRPr="00D01268">
        <w:rPr>
          <w:rFonts w:ascii="Cambria" w:hAnsi="Cambria"/>
          <w:szCs w:val="24"/>
        </w:rPr>
        <w:t xml:space="preserve"> efetuou o cadastro em seu nome. A</w:t>
      </w:r>
      <w:r w:rsidR="007E619C" w:rsidRPr="00D01268">
        <w:rPr>
          <w:rFonts w:ascii="Cambria" w:hAnsi="Cambria"/>
          <w:szCs w:val="24"/>
        </w:rPr>
        <w:t>inda,</w:t>
      </w:r>
      <w:r w:rsidR="002B2033" w:rsidRPr="00D01268">
        <w:rPr>
          <w:rFonts w:ascii="Cambria" w:hAnsi="Cambria"/>
          <w:szCs w:val="24"/>
        </w:rPr>
        <w:t xml:space="preserve"> </w:t>
      </w:r>
      <w:r w:rsidR="007E619C" w:rsidRPr="00D01268">
        <w:rPr>
          <w:rFonts w:ascii="Cambria" w:hAnsi="Cambria"/>
          <w:szCs w:val="24"/>
        </w:rPr>
        <w:t>sequer</w:t>
      </w:r>
      <w:r w:rsidRPr="00D01268">
        <w:rPr>
          <w:rFonts w:ascii="Cambria" w:hAnsi="Cambria"/>
          <w:szCs w:val="24"/>
        </w:rPr>
        <w:t xml:space="preserve"> considerou que utilizar-se de dados em nome de outra pessoa </w:t>
      </w:r>
      <w:r w:rsidR="007E619C" w:rsidRPr="00D01268">
        <w:rPr>
          <w:rFonts w:ascii="Cambria" w:hAnsi="Cambria"/>
          <w:szCs w:val="24"/>
        </w:rPr>
        <w:t>é</w:t>
      </w:r>
      <w:r w:rsidRPr="00D01268">
        <w:rPr>
          <w:rFonts w:ascii="Cambria" w:hAnsi="Cambria"/>
          <w:szCs w:val="24"/>
        </w:rPr>
        <w:t xml:space="preserve"> CRIME!</w:t>
      </w:r>
    </w:p>
    <w:p w14:paraId="769B9C9F" w14:textId="77777777" w:rsidR="00F7288B" w:rsidRPr="00D01268" w:rsidRDefault="00F7288B" w:rsidP="00AF11FE">
      <w:pPr>
        <w:pStyle w:val="Recuodecorpodetexto"/>
        <w:spacing w:line="360" w:lineRule="auto"/>
        <w:ind w:firstLine="1080"/>
        <w:contextualSpacing/>
        <w:rPr>
          <w:rFonts w:ascii="Cambria" w:hAnsi="Cambria"/>
          <w:szCs w:val="24"/>
        </w:rPr>
      </w:pPr>
    </w:p>
    <w:p w14:paraId="4AD47181" w14:textId="77777777" w:rsidR="008E5D71" w:rsidRPr="00D01268" w:rsidRDefault="008E5D71" w:rsidP="00AF11FE">
      <w:pPr>
        <w:pStyle w:val="Recuodecorpodetexto"/>
        <w:spacing w:line="360" w:lineRule="auto"/>
        <w:ind w:firstLine="1080"/>
        <w:contextualSpacing/>
        <w:rPr>
          <w:rFonts w:ascii="Cambria" w:hAnsi="Cambria"/>
          <w:b/>
          <w:sz w:val="28"/>
          <w:szCs w:val="28"/>
        </w:rPr>
      </w:pPr>
      <w:r w:rsidRPr="00D01268">
        <w:rPr>
          <w:rFonts w:ascii="Cambria" w:hAnsi="Cambria"/>
          <w:b/>
          <w:sz w:val="28"/>
          <w:szCs w:val="28"/>
        </w:rPr>
        <w:t>Quanto ao seu emprego</w:t>
      </w:r>
      <w:r w:rsidR="00A33F2C" w:rsidRPr="00D01268">
        <w:rPr>
          <w:rFonts w:ascii="Cambria" w:hAnsi="Cambria"/>
          <w:b/>
          <w:sz w:val="28"/>
          <w:szCs w:val="28"/>
        </w:rPr>
        <w:t xml:space="preserve"> na </w:t>
      </w:r>
      <w:r w:rsidR="0012297D" w:rsidRPr="00D01268">
        <w:rPr>
          <w:rFonts w:ascii="Cambria" w:hAnsi="Cambria"/>
          <w:b/>
          <w:sz w:val="28"/>
          <w:szCs w:val="28"/>
        </w:rPr>
        <w:t>______________________</w:t>
      </w:r>
      <w:r w:rsidR="00A33F2C" w:rsidRPr="00D01268">
        <w:rPr>
          <w:rFonts w:ascii="Cambria" w:hAnsi="Cambria"/>
          <w:b/>
          <w:sz w:val="28"/>
          <w:szCs w:val="28"/>
        </w:rPr>
        <w:t xml:space="preserve">, era tarde demais, ou seja, sua </w:t>
      </w:r>
      <w:r w:rsidRPr="00D01268">
        <w:rPr>
          <w:rFonts w:ascii="Cambria" w:hAnsi="Cambria"/>
          <w:b/>
          <w:sz w:val="28"/>
          <w:szCs w:val="28"/>
        </w:rPr>
        <w:t>empregador</w:t>
      </w:r>
      <w:r w:rsidR="00A33F2C" w:rsidRPr="00D01268">
        <w:rPr>
          <w:rFonts w:ascii="Cambria" w:hAnsi="Cambria"/>
          <w:b/>
          <w:sz w:val="28"/>
          <w:szCs w:val="28"/>
        </w:rPr>
        <w:t>a</w:t>
      </w:r>
      <w:r w:rsidRPr="00D01268">
        <w:rPr>
          <w:rFonts w:ascii="Cambria" w:hAnsi="Cambria"/>
          <w:b/>
          <w:sz w:val="28"/>
          <w:szCs w:val="28"/>
        </w:rPr>
        <w:t xml:space="preserve"> informou-lhe que não poderia</w:t>
      </w:r>
      <w:r w:rsidR="00ED7AC5" w:rsidRPr="00D01268">
        <w:rPr>
          <w:rFonts w:ascii="Cambria" w:hAnsi="Cambria"/>
          <w:b/>
          <w:sz w:val="28"/>
          <w:szCs w:val="28"/>
        </w:rPr>
        <w:t xml:space="preserve"> mais</w:t>
      </w:r>
      <w:r w:rsidR="00DE54F8" w:rsidRPr="00D01268">
        <w:rPr>
          <w:rFonts w:ascii="Cambria" w:hAnsi="Cambria"/>
          <w:b/>
          <w:sz w:val="28"/>
          <w:szCs w:val="28"/>
        </w:rPr>
        <w:t xml:space="preserve"> esperar, conforme atesta </w:t>
      </w:r>
      <w:r w:rsidR="00250F68" w:rsidRPr="00D01268">
        <w:rPr>
          <w:rFonts w:ascii="Cambria" w:hAnsi="Cambria"/>
          <w:b/>
          <w:sz w:val="28"/>
          <w:szCs w:val="28"/>
        </w:rPr>
        <w:t>o documento emitido pela empresa</w:t>
      </w:r>
      <w:r w:rsidR="00F4702D" w:rsidRPr="00D01268">
        <w:rPr>
          <w:rFonts w:ascii="Cambria" w:hAnsi="Cambria"/>
          <w:b/>
          <w:sz w:val="28"/>
          <w:szCs w:val="28"/>
        </w:rPr>
        <w:t xml:space="preserve"> (doc. 02</w:t>
      </w:r>
      <w:r w:rsidR="00333F4B" w:rsidRPr="00D01268">
        <w:rPr>
          <w:rFonts w:ascii="Cambria" w:hAnsi="Cambria"/>
          <w:b/>
          <w:sz w:val="28"/>
          <w:szCs w:val="28"/>
        </w:rPr>
        <w:t>)</w:t>
      </w:r>
      <w:r w:rsidR="00DE54F8" w:rsidRPr="00D01268">
        <w:rPr>
          <w:rFonts w:ascii="Cambria" w:hAnsi="Cambria"/>
          <w:b/>
          <w:sz w:val="28"/>
          <w:szCs w:val="28"/>
        </w:rPr>
        <w:t>.</w:t>
      </w:r>
    </w:p>
    <w:p w14:paraId="53133183" w14:textId="77777777" w:rsidR="00BE30BC" w:rsidRPr="00D01268" w:rsidRDefault="00BE30BC" w:rsidP="00AF11FE">
      <w:pPr>
        <w:pStyle w:val="Recuodecorpodetexto"/>
        <w:spacing w:line="360" w:lineRule="auto"/>
        <w:ind w:firstLine="1080"/>
        <w:contextualSpacing/>
        <w:rPr>
          <w:rFonts w:ascii="Cambria" w:hAnsi="Cambria"/>
          <w:b/>
          <w:szCs w:val="24"/>
        </w:rPr>
      </w:pPr>
    </w:p>
    <w:p w14:paraId="225F4BA7" w14:textId="77777777" w:rsidR="000237B6" w:rsidRPr="00D01268" w:rsidRDefault="005E131C" w:rsidP="00AF11FE">
      <w:pPr>
        <w:pStyle w:val="Recuodecorpodetexto"/>
        <w:spacing w:line="360" w:lineRule="auto"/>
        <w:ind w:firstLine="1080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>A</w:t>
      </w:r>
      <w:r w:rsidR="00CC246B" w:rsidRPr="00D01268">
        <w:rPr>
          <w:rFonts w:ascii="Cambria" w:hAnsi="Cambria"/>
          <w:szCs w:val="24"/>
        </w:rPr>
        <w:t>grava ainda mai</w:t>
      </w:r>
      <w:r w:rsidR="00BA1AFE" w:rsidRPr="00D01268">
        <w:rPr>
          <w:rFonts w:ascii="Cambria" w:hAnsi="Cambria"/>
          <w:szCs w:val="24"/>
        </w:rPr>
        <w:t xml:space="preserve">s a situação em tela, o fato de </w:t>
      </w:r>
      <w:r w:rsidR="00CC246B" w:rsidRPr="00D01268">
        <w:rPr>
          <w:rFonts w:ascii="Cambria" w:hAnsi="Cambria"/>
          <w:szCs w:val="24"/>
        </w:rPr>
        <w:t xml:space="preserve">a Requerente estar desempregada desde quando trabalhava para o </w:t>
      </w:r>
      <w:r w:rsidR="005F6C8F" w:rsidRPr="00D01268">
        <w:rPr>
          <w:rFonts w:ascii="Cambria" w:hAnsi="Cambria"/>
          <w:szCs w:val="24"/>
        </w:rPr>
        <w:t>Requerido</w:t>
      </w:r>
      <w:r w:rsidR="00CC246B" w:rsidRPr="00D01268">
        <w:rPr>
          <w:rFonts w:ascii="Cambria" w:hAnsi="Cambria"/>
          <w:szCs w:val="24"/>
        </w:rPr>
        <w:t xml:space="preserve">, sendo latente </w:t>
      </w:r>
      <w:r w:rsidRPr="00D01268">
        <w:rPr>
          <w:rFonts w:ascii="Cambria" w:hAnsi="Cambria"/>
          <w:szCs w:val="24"/>
        </w:rPr>
        <w:t xml:space="preserve">a </w:t>
      </w:r>
      <w:r w:rsidR="00C506D5" w:rsidRPr="00D01268">
        <w:rPr>
          <w:rFonts w:ascii="Cambria" w:hAnsi="Cambria"/>
          <w:szCs w:val="24"/>
        </w:rPr>
        <w:t>necessidade</w:t>
      </w:r>
      <w:r w:rsidR="00CC246B" w:rsidRPr="00D01268">
        <w:rPr>
          <w:rFonts w:ascii="Cambria" w:hAnsi="Cambria"/>
          <w:szCs w:val="24"/>
        </w:rPr>
        <w:t xml:space="preserve"> conseguir novo emprego, até mesmo por que não possui</w:t>
      </w:r>
      <w:r w:rsidR="00C506D5" w:rsidRPr="00D01268">
        <w:rPr>
          <w:rFonts w:ascii="Cambria" w:hAnsi="Cambria"/>
          <w:szCs w:val="24"/>
        </w:rPr>
        <w:t xml:space="preserve"> nenhuma outra fo</w:t>
      </w:r>
      <w:r w:rsidR="00087BFC" w:rsidRPr="00D01268">
        <w:rPr>
          <w:rFonts w:ascii="Cambria" w:hAnsi="Cambria"/>
          <w:szCs w:val="24"/>
        </w:rPr>
        <w:t xml:space="preserve">nte </w:t>
      </w:r>
      <w:r w:rsidR="00C506D5" w:rsidRPr="00D01268">
        <w:rPr>
          <w:rFonts w:ascii="Cambria" w:hAnsi="Cambria"/>
          <w:szCs w:val="24"/>
        </w:rPr>
        <w:t>de renda, dependendo</w:t>
      </w:r>
      <w:r w:rsidR="000237B6" w:rsidRPr="00D01268">
        <w:rPr>
          <w:rFonts w:ascii="Cambria" w:hAnsi="Cambria"/>
          <w:szCs w:val="24"/>
        </w:rPr>
        <w:t xml:space="preserve"> de seus pais para sua subsistência, embora sua graduaç</w:t>
      </w:r>
      <w:r w:rsidR="00087BFC" w:rsidRPr="00D01268">
        <w:rPr>
          <w:rFonts w:ascii="Cambria" w:hAnsi="Cambria"/>
          <w:szCs w:val="24"/>
        </w:rPr>
        <w:t>ão</w:t>
      </w:r>
      <w:r w:rsidR="003B70C4" w:rsidRPr="00D01268">
        <w:rPr>
          <w:rFonts w:ascii="Cambria" w:hAnsi="Cambria"/>
          <w:szCs w:val="24"/>
        </w:rPr>
        <w:t>.</w:t>
      </w:r>
    </w:p>
    <w:p w14:paraId="3CE61013" w14:textId="77777777" w:rsidR="003B70C4" w:rsidRPr="00D01268" w:rsidRDefault="003B70C4" w:rsidP="00AF11FE">
      <w:pPr>
        <w:pStyle w:val="Recuodecorpodetexto"/>
        <w:spacing w:line="360" w:lineRule="auto"/>
        <w:ind w:firstLine="1080"/>
        <w:contextualSpacing/>
        <w:rPr>
          <w:rFonts w:ascii="Cambria" w:hAnsi="Cambria"/>
          <w:szCs w:val="24"/>
        </w:rPr>
      </w:pPr>
    </w:p>
    <w:p w14:paraId="61036A8A" w14:textId="77777777" w:rsidR="003D4C9F" w:rsidRPr="00D01268" w:rsidRDefault="002F63C5" w:rsidP="00AF11FE">
      <w:pPr>
        <w:pStyle w:val="Recuodecorpodetexto"/>
        <w:spacing w:line="360" w:lineRule="auto"/>
        <w:ind w:firstLine="1080"/>
        <w:contextualSpacing/>
        <w:rPr>
          <w:rFonts w:ascii="Cambria" w:hAnsi="Cambria"/>
          <w:b/>
          <w:szCs w:val="24"/>
          <w:u w:val="single"/>
        </w:rPr>
      </w:pPr>
      <w:r w:rsidRPr="00D01268">
        <w:rPr>
          <w:rFonts w:ascii="Cambria" w:hAnsi="Cambria"/>
          <w:b/>
          <w:szCs w:val="24"/>
          <w:u w:val="single"/>
        </w:rPr>
        <w:t>ORA, IMAGINE-SE TAMANHA A FRUSTRAÇÃO SOFRIDA PELA REQUERENTE!!</w:t>
      </w:r>
    </w:p>
    <w:p w14:paraId="5B1B0E77" w14:textId="77777777" w:rsidR="003D4C9F" w:rsidRPr="00D01268" w:rsidRDefault="003D4C9F" w:rsidP="00AF11FE">
      <w:pPr>
        <w:pStyle w:val="Recuodecorpodetexto"/>
        <w:spacing w:line="360" w:lineRule="auto"/>
        <w:ind w:firstLine="1080"/>
        <w:contextualSpacing/>
        <w:rPr>
          <w:rFonts w:ascii="Cambria" w:hAnsi="Cambria"/>
          <w:b/>
          <w:szCs w:val="24"/>
          <w:u w:val="single"/>
        </w:rPr>
      </w:pPr>
    </w:p>
    <w:p w14:paraId="3806DF5F" w14:textId="77777777" w:rsidR="006A7C8B" w:rsidRPr="00D01268" w:rsidRDefault="00323633" w:rsidP="00AF11FE">
      <w:pPr>
        <w:pStyle w:val="Recuodecorpodetexto"/>
        <w:spacing w:line="360" w:lineRule="auto"/>
        <w:ind w:firstLine="1080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>Por outro lado, s</w:t>
      </w:r>
      <w:r w:rsidR="0015427B" w:rsidRPr="00D01268">
        <w:rPr>
          <w:rFonts w:ascii="Cambria" w:hAnsi="Cambria"/>
          <w:szCs w:val="24"/>
        </w:rPr>
        <w:t>alienta-se que a Requerente já vem tentando</w:t>
      </w:r>
      <w:r w:rsidRPr="00D01268">
        <w:rPr>
          <w:rFonts w:ascii="Cambria" w:hAnsi="Cambria"/>
          <w:szCs w:val="24"/>
        </w:rPr>
        <w:t xml:space="preserve"> por vias administrativas o</w:t>
      </w:r>
      <w:r w:rsidR="00061A76" w:rsidRPr="00D01268">
        <w:rPr>
          <w:rFonts w:ascii="Cambria" w:hAnsi="Cambria"/>
          <w:szCs w:val="24"/>
        </w:rPr>
        <w:t xml:space="preserve"> ca</w:t>
      </w:r>
      <w:r w:rsidR="004718D6" w:rsidRPr="00D01268">
        <w:rPr>
          <w:rFonts w:ascii="Cambria" w:hAnsi="Cambria"/>
          <w:szCs w:val="24"/>
        </w:rPr>
        <w:t>n</w:t>
      </w:r>
      <w:r w:rsidR="008834F2" w:rsidRPr="00D01268">
        <w:rPr>
          <w:rFonts w:ascii="Cambria" w:hAnsi="Cambria"/>
          <w:szCs w:val="24"/>
        </w:rPr>
        <w:t>celamento de</w:t>
      </w:r>
      <w:r w:rsidRPr="00D01268">
        <w:rPr>
          <w:rFonts w:ascii="Cambria" w:hAnsi="Cambria"/>
          <w:szCs w:val="24"/>
        </w:rPr>
        <w:t>ste</w:t>
      </w:r>
      <w:r w:rsidR="008834F2" w:rsidRPr="00D01268">
        <w:rPr>
          <w:rFonts w:ascii="Cambria" w:hAnsi="Cambria"/>
          <w:szCs w:val="24"/>
        </w:rPr>
        <w:t xml:space="preserve"> cadastro, conforme pode se verificar na doc</w:t>
      </w:r>
      <w:r w:rsidR="00C677F0" w:rsidRPr="00D01268">
        <w:rPr>
          <w:rFonts w:ascii="Cambria" w:hAnsi="Cambria"/>
          <w:szCs w:val="24"/>
        </w:rPr>
        <w:t>umentação juntada</w:t>
      </w:r>
      <w:r w:rsidR="009B0AB5" w:rsidRPr="00D01268">
        <w:rPr>
          <w:rFonts w:ascii="Cambria" w:hAnsi="Cambria"/>
          <w:szCs w:val="24"/>
        </w:rPr>
        <w:t xml:space="preserve"> </w:t>
      </w:r>
      <w:r w:rsidR="006A7C8B" w:rsidRPr="00D01268">
        <w:rPr>
          <w:rFonts w:ascii="Cambria" w:hAnsi="Cambria"/>
          <w:szCs w:val="24"/>
        </w:rPr>
        <w:t xml:space="preserve">– </w:t>
      </w:r>
      <w:r w:rsidR="006A7C8B" w:rsidRPr="00D01268">
        <w:rPr>
          <w:rFonts w:ascii="Cambria" w:hAnsi="Cambria"/>
          <w:b/>
          <w:szCs w:val="24"/>
        </w:rPr>
        <w:t>e-mails, consultas junto a ANVISA</w:t>
      </w:r>
      <w:r w:rsidR="009B0AB5" w:rsidRPr="00D01268">
        <w:rPr>
          <w:rFonts w:ascii="Cambria" w:hAnsi="Cambria"/>
          <w:b/>
          <w:szCs w:val="24"/>
        </w:rPr>
        <w:t xml:space="preserve"> </w:t>
      </w:r>
      <w:r w:rsidR="009B0AB5" w:rsidRPr="00D01268">
        <w:rPr>
          <w:rFonts w:ascii="Cambria" w:hAnsi="Cambria"/>
          <w:szCs w:val="24"/>
        </w:rPr>
        <w:t>(</w:t>
      </w:r>
      <w:r w:rsidR="009B0AB5" w:rsidRPr="00D01268">
        <w:rPr>
          <w:rFonts w:ascii="Cambria" w:hAnsi="Cambria"/>
          <w:b/>
          <w:szCs w:val="24"/>
        </w:rPr>
        <w:t>docs. 08 a 1</w:t>
      </w:r>
      <w:r w:rsidR="00722C3D" w:rsidRPr="00D01268">
        <w:rPr>
          <w:rFonts w:ascii="Cambria" w:hAnsi="Cambria"/>
          <w:b/>
          <w:szCs w:val="24"/>
        </w:rPr>
        <w:t>3</w:t>
      </w:r>
      <w:r w:rsidR="009B0AB5" w:rsidRPr="00D01268">
        <w:rPr>
          <w:rFonts w:ascii="Cambria" w:hAnsi="Cambria"/>
          <w:b/>
          <w:szCs w:val="24"/>
        </w:rPr>
        <w:t>)</w:t>
      </w:r>
      <w:r w:rsidR="006A7C8B" w:rsidRPr="00D01268">
        <w:rPr>
          <w:rFonts w:ascii="Cambria" w:hAnsi="Cambria"/>
          <w:b/>
          <w:szCs w:val="24"/>
        </w:rPr>
        <w:t>,</w:t>
      </w:r>
      <w:r w:rsidR="009B0AB5" w:rsidRPr="00D01268">
        <w:rPr>
          <w:rFonts w:ascii="Cambria" w:hAnsi="Cambria"/>
          <w:b/>
          <w:szCs w:val="24"/>
        </w:rPr>
        <w:t xml:space="preserve"> bem como pela </w:t>
      </w:r>
      <w:r w:rsidR="006A7C8B" w:rsidRPr="00D01268">
        <w:rPr>
          <w:rFonts w:ascii="Cambria" w:hAnsi="Cambria"/>
          <w:b/>
          <w:szCs w:val="24"/>
        </w:rPr>
        <w:t>Ocorrência Policial</w:t>
      </w:r>
      <w:r w:rsidR="00722C3D" w:rsidRPr="00D01268">
        <w:rPr>
          <w:rFonts w:ascii="Cambria" w:hAnsi="Cambria"/>
          <w:b/>
          <w:szCs w:val="24"/>
        </w:rPr>
        <w:t xml:space="preserve"> (doc. 07)</w:t>
      </w:r>
      <w:r w:rsidR="00205FF3" w:rsidRPr="00D01268">
        <w:rPr>
          <w:rFonts w:ascii="Cambria" w:hAnsi="Cambria"/>
          <w:szCs w:val="24"/>
        </w:rPr>
        <w:t>.</w:t>
      </w:r>
    </w:p>
    <w:p w14:paraId="7AB407D0" w14:textId="77777777" w:rsidR="006A7C8B" w:rsidRPr="00D01268" w:rsidRDefault="006A7C8B" w:rsidP="00AF11FE">
      <w:pPr>
        <w:pStyle w:val="Recuodecorpodetexto"/>
        <w:spacing w:line="360" w:lineRule="auto"/>
        <w:ind w:firstLine="1080"/>
        <w:contextualSpacing/>
        <w:rPr>
          <w:rFonts w:ascii="Cambria" w:hAnsi="Cambria"/>
          <w:szCs w:val="24"/>
        </w:rPr>
      </w:pPr>
    </w:p>
    <w:p w14:paraId="679CC1A1" w14:textId="77777777" w:rsidR="00AA088F" w:rsidRPr="00D01268" w:rsidRDefault="00DA1FA2" w:rsidP="00AF11FE">
      <w:pPr>
        <w:pStyle w:val="Recuodecorpodetexto"/>
        <w:spacing w:line="360" w:lineRule="auto"/>
        <w:ind w:firstLine="1080"/>
        <w:contextualSpacing/>
        <w:rPr>
          <w:rFonts w:ascii="Cambria" w:hAnsi="Cambria"/>
          <w:b/>
          <w:szCs w:val="24"/>
        </w:rPr>
      </w:pPr>
      <w:r w:rsidRPr="00D01268">
        <w:rPr>
          <w:rFonts w:ascii="Cambria" w:hAnsi="Cambria"/>
          <w:szCs w:val="24"/>
        </w:rPr>
        <w:t>A Requerente</w:t>
      </w:r>
      <w:r w:rsidR="00AA088F" w:rsidRPr="00D01268">
        <w:rPr>
          <w:rFonts w:ascii="Cambria" w:hAnsi="Cambria"/>
          <w:szCs w:val="24"/>
        </w:rPr>
        <w:t xml:space="preserve"> buscou junto a diversos órgãos algum norte para resolver tal situação, porém, até o presente momento</w:t>
      </w:r>
      <w:r w:rsidRPr="00D01268">
        <w:rPr>
          <w:rFonts w:ascii="Cambria" w:hAnsi="Cambria"/>
          <w:szCs w:val="24"/>
        </w:rPr>
        <w:t>,</w:t>
      </w:r>
      <w:r w:rsidR="00AA088F" w:rsidRPr="00D01268">
        <w:rPr>
          <w:rFonts w:ascii="Cambria" w:hAnsi="Cambria"/>
          <w:szCs w:val="24"/>
        </w:rPr>
        <w:t xml:space="preserve"> sem êxito algum. </w:t>
      </w:r>
      <w:r w:rsidR="00AA088F" w:rsidRPr="00D01268">
        <w:rPr>
          <w:rFonts w:ascii="Cambria" w:hAnsi="Cambria"/>
          <w:b/>
          <w:szCs w:val="24"/>
        </w:rPr>
        <w:t>Em inúmeros contatos com a Agência Nacional de Vigilância Sanitária, foi informada que os dados do referido cadastro devem ser preenchidos cuidadosamente pelo</w:t>
      </w:r>
      <w:r w:rsidR="00AA088F" w:rsidRPr="00D01268">
        <w:rPr>
          <w:rFonts w:ascii="Cambria" w:hAnsi="Cambria"/>
          <w:szCs w:val="24"/>
        </w:rPr>
        <w:t xml:space="preserve"> </w:t>
      </w:r>
      <w:r w:rsidR="00AA088F" w:rsidRPr="00D01268">
        <w:rPr>
          <w:rFonts w:ascii="Cambria" w:hAnsi="Cambria"/>
          <w:b/>
          <w:szCs w:val="24"/>
        </w:rPr>
        <w:t>Repre</w:t>
      </w:r>
      <w:r w:rsidR="00000E30" w:rsidRPr="00D01268">
        <w:rPr>
          <w:rFonts w:ascii="Cambria" w:hAnsi="Cambria"/>
          <w:b/>
          <w:szCs w:val="24"/>
        </w:rPr>
        <w:t>sentante Legal da empresa (doc.</w:t>
      </w:r>
      <w:r w:rsidR="00654B75" w:rsidRPr="00D01268">
        <w:rPr>
          <w:rFonts w:ascii="Cambria" w:hAnsi="Cambria"/>
          <w:b/>
          <w:szCs w:val="24"/>
        </w:rPr>
        <w:t xml:space="preserve"> </w:t>
      </w:r>
      <w:r w:rsidR="00000E30" w:rsidRPr="00D01268">
        <w:rPr>
          <w:rFonts w:ascii="Cambria" w:hAnsi="Cambria"/>
          <w:b/>
          <w:szCs w:val="24"/>
        </w:rPr>
        <w:t>1</w:t>
      </w:r>
      <w:r w:rsidR="00654B75" w:rsidRPr="00D01268">
        <w:rPr>
          <w:rFonts w:ascii="Cambria" w:hAnsi="Cambria"/>
          <w:b/>
          <w:szCs w:val="24"/>
        </w:rPr>
        <w:t>4</w:t>
      </w:r>
      <w:r w:rsidR="00AA088F" w:rsidRPr="00D01268">
        <w:rPr>
          <w:rFonts w:ascii="Cambria" w:hAnsi="Cambria"/>
          <w:b/>
          <w:szCs w:val="24"/>
        </w:rPr>
        <w:t>), sendo este, responsá</w:t>
      </w:r>
      <w:r w:rsidR="00A41C19" w:rsidRPr="00D01268">
        <w:rPr>
          <w:rFonts w:ascii="Cambria" w:hAnsi="Cambria"/>
          <w:b/>
          <w:szCs w:val="24"/>
        </w:rPr>
        <w:t xml:space="preserve">vel pelas informações prestadas, devendo </w:t>
      </w:r>
      <w:r w:rsidR="00264A23" w:rsidRPr="00D01268">
        <w:rPr>
          <w:rFonts w:ascii="Cambria" w:hAnsi="Cambria"/>
          <w:b/>
          <w:szCs w:val="24"/>
        </w:rPr>
        <w:t>o mesmo</w:t>
      </w:r>
      <w:r w:rsidR="00CD6F25" w:rsidRPr="00D01268">
        <w:rPr>
          <w:rFonts w:ascii="Cambria" w:hAnsi="Cambria"/>
          <w:b/>
          <w:szCs w:val="24"/>
        </w:rPr>
        <w:t>,</w:t>
      </w:r>
      <w:r w:rsidR="00A41C19" w:rsidRPr="00D01268">
        <w:rPr>
          <w:rFonts w:ascii="Cambria" w:hAnsi="Cambria"/>
          <w:b/>
          <w:szCs w:val="24"/>
        </w:rPr>
        <w:t xml:space="preserve"> solicitar inclusão/alteração de dados ou exclusão do cadastro.</w:t>
      </w:r>
    </w:p>
    <w:p w14:paraId="03BD1C20" w14:textId="77777777" w:rsidR="005051A4" w:rsidRPr="00D01268" w:rsidRDefault="005051A4" w:rsidP="00AF11FE">
      <w:pPr>
        <w:pStyle w:val="Recuodecorpodetexto"/>
        <w:spacing w:line="360" w:lineRule="auto"/>
        <w:ind w:firstLine="1080"/>
        <w:contextualSpacing/>
        <w:rPr>
          <w:rFonts w:ascii="Cambria" w:hAnsi="Cambria"/>
          <w:color w:val="FF0000"/>
          <w:szCs w:val="24"/>
        </w:rPr>
      </w:pPr>
    </w:p>
    <w:p w14:paraId="08ECBAEA" w14:textId="77777777" w:rsidR="00872242" w:rsidRPr="00D01268" w:rsidRDefault="00872242" w:rsidP="00AF11FE">
      <w:pPr>
        <w:pStyle w:val="Recuodecorpodetexto"/>
        <w:spacing w:line="360" w:lineRule="auto"/>
        <w:ind w:firstLine="1080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>Portanto, diante da i</w:t>
      </w:r>
      <w:r w:rsidR="00A362BD" w:rsidRPr="00D01268">
        <w:rPr>
          <w:rFonts w:ascii="Cambria" w:hAnsi="Cambria"/>
          <w:szCs w:val="24"/>
        </w:rPr>
        <w:t xml:space="preserve">nquestionável </w:t>
      </w:r>
      <w:r w:rsidR="0035723C" w:rsidRPr="00D01268">
        <w:rPr>
          <w:rFonts w:ascii="Cambria" w:hAnsi="Cambria"/>
          <w:szCs w:val="24"/>
        </w:rPr>
        <w:t xml:space="preserve">e </w:t>
      </w:r>
      <w:r w:rsidR="00A362BD" w:rsidRPr="00D01268">
        <w:rPr>
          <w:rFonts w:ascii="Cambria" w:hAnsi="Cambria"/>
          <w:b/>
          <w:szCs w:val="24"/>
          <w:u w:val="single"/>
        </w:rPr>
        <w:t>URGENTE</w:t>
      </w:r>
      <w:r w:rsidR="00A362BD" w:rsidRPr="00D01268">
        <w:rPr>
          <w:rFonts w:ascii="Cambria" w:hAnsi="Cambria"/>
          <w:szCs w:val="24"/>
        </w:rPr>
        <w:t xml:space="preserve"> </w:t>
      </w:r>
      <w:r w:rsidR="0035723C" w:rsidRPr="00D01268">
        <w:rPr>
          <w:rFonts w:ascii="Cambria" w:hAnsi="Cambria"/>
          <w:szCs w:val="24"/>
        </w:rPr>
        <w:t xml:space="preserve">necessidade </w:t>
      </w:r>
      <w:r w:rsidR="008834F2" w:rsidRPr="00D01268">
        <w:rPr>
          <w:rFonts w:ascii="Cambria" w:hAnsi="Cambria"/>
          <w:szCs w:val="24"/>
        </w:rPr>
        <w:t>em cancelar o</w:t>
      </w:r>
      <w:r w:rsidR="00A362BD" w:rsidRPr="00D01268">
        <w:rPr>
          <w:rFonts w:ascii="Cambria" w:hAnsi="Cambria"/>
          <w:szCs w:val="24"/>
        </w:rPr>
        <w:t xml:space="preserve"> registro da </w:t>
      </w:r>
      <w:r w:rsidR="00C84AE5" w:rsidRPr="00D01268">
        <w:rPr>
          <w:rFonts w:ascii="Cambria" w:hAnsi="Cambria"/>
          <w:szCs w:val="24"/>
        </w:rPr>
        <w:t>Requerente</w:t>
      </w:r>
      <w:r w:rsidRPr="00D01268">
        <w:rPr>
          <w:rFonts w:ascii="Cambria" w:hAnsi="Cambria"/>
          <w:szCs w:val="24"/>
        </w:rPr>
        <w:t xml:space="preserve"> junto a ANVISA, </w:t>
      </w:r>
      <w:r w:rsidR="00A33F2C" w:rsidRPr="00D01268">
        <w:rPr>
          <w:rFonts w:ascii="Cambria" w:hAnsi="Cambria"/>
          <w:szCs w:val="24"/>
        </w:rPr>
        <w:t xml:space="preserve">o que não fora possível por via administrativa, </w:t>
      </w:r>
      <w:r w:rsidRPr="00D01268">
        <w:rPr>
          <w:rFonts w:ascii="Cambria" w:hAnsi="Cambria"/>
          <w:szCs w:val="24"/>
        </w:rPr>
        <w:t>não restou outra alternativa</w:t>
      </w:r>
      <w:r w:rsidR="00B23717" w:rsidRPr="00D01268">
        <w:rPr>
          <w:rFonts w:ascii="Cambria" w:hAnsi="Cambria"/>
          <w:szCs w:val="24"/>
        </w:rPr>
        <w:t>,</w:t>
      </w:r>
      <w:r w:rsidRPr="00D01268">
        <w:rPr>
          <w:rFonts w:ascii="Cambria" w:hAnsi="Cambria"/>
          <w:szCs w:val="24"/>
        </w:rPr>
        <w:t xml:space="preserve"> senão</w:t>
      </w:r>
      <w:r w:rsidR="009D0BF3" w:rsidRPr="00D01268">
        <w:rPr>
          <w:rFonts w:ascii="Cambria" w:hAnsi="Cambria"/>
          <w:szCs w:val="24"/>
        </w:rPr>
        <w:t>,</w:t>
      </w:r>
      <w:r w:rsidRPr="00D01268">
        <w:rPr>
          <w:rFonts w:ascii="Cambria" w:hAnsi="Cambria"/>
          <w:szCs w:val="24"/>
        </w:rPr>
        <w:t xml:space="preserve"> buscar a tutela de seus direitos perante este juízo.</w:t>
      </w:r>
    </w:p>
    <w:p w14:paraId="7CCB5AD3" w14:textId="77777777" w:rsidR="00872242" w:rsidRPr="00D01268" w:rsidRDefault="00872242" w:rsidP="00AF11FE">
      <w:pPr>
        <w:pStyle w:val="Recuodecorpodetexto"/>
        <w:spacing w:line="360" w:lineRule="auto"/>
        <w:ind w:firstLine="1080"/>
        <w:contextualSpacing/>
        <w:rPr>
          <w:rFonts w:ascii="Cambria" w:hAnsi="Cambria"/>
          <w:szCs w:val="24"/>
        </w:rPr>
      </w:pPr>
    </w:p>
    <w:p w14:paraId="20685D38" w14:textId="77777777" w:rsidR="00872242" w:rsidRPr="00D01268" w:rsidRDefault="00C34D54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 xml:space="preserve">Da mesma forma, urge a necessidade </w:t>
      </w:r>
      <w:r w:rsidR="0099103A" w:rsidRPr="00D01268">
        <w:rPr>
          <w:rFonts w:ascii="Cambria" w:hAnsi="Cambria"/>
          <w:szCs w:val="24"/>
        </w:rPr>
        <w:t xml:space="preserve">de reparação pelos danos materiais </w:t>
      </w:r>
      <w:r w:rsidRPr="00D01268">
        <w:rPr>
          <w:rFonts w:ascii="Cambria" w:hAnsi="Cambria"/>
          <w:szCs w:val="24"/>
        </w:rPr>
        <w:t>e morais sofridos pela Requerente, eis que seus dados cadastrais foram utilizados</w:t>
      </w:r>
      <w:r w:rsidR="00AA088F" w:rsidRPr="00D01268">
        <w:rPr>
          <w:rFonts w:ascii="Cambria" w:hAnsi="Cambria"/>
          <w:szCs w:val="24"/>
        </w:rPr>
        <w:t xml:space="preserve"> </w:t>
      </w:r>
      <w:r w:rsidRPr="00D01268">
        <w:rPr>
          <w:rFonts w:ascii="Cambria" w:hAnsi="Cambria"/>
          <w:szCs w:val="24"/>
        </w:rPr>
        <w:t>por todo este período</w:t>
      </w:r>
      <w:r w:rsidR="00677311" w:rsidRPr="00D01268">
        <w:rPr>
          <w:rFonts w:ascii="Cambria" w:hAnsi="Cambria"/>
          <w:szCs w:val="24"/>
        </w:rPr>
        <w:t>,</w:t>
      </w:r>
      <w:r w:rsidR="00B62310" w:rsidRPr="00D01268">
        <w:rPr>
          <w:rFonts w:ascii="Cambria" w:hAnsi="Cambria"/>
          <w:szCs w:val="24"/>
        </w:rPr>
        <w:t xml:space="preserve"> restando</w:t>
      </w:r>
      <w:r w:rsidRPr="00D01268">
        <w:rPr>
          <w:rFonts w:ascii="Cambria" w:hAnsi="Cambria"/>
          <w:szCs w:val="24"/>
        </w:rPr>
        <w:t xml:space="preserve"> privada de conseguir novo emprego, especialmente quanto a esta última oportunidade.</w:t>
      </w:r>
    </w:p>
    <w:p w14:paraId="5ECCFDE4" w14:textId="77777777" w:rsidR="008834F2" w:rsidRPr="00D01268" w:rsidRDefault="008834F2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7934F7C8" w14:textId="77777777" w:rsidR="00205FF3" w:rsidRPr="00D01268" w:rsidRDefault="00205FF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00129957" w14:textId="77777777" w:rsidR="00205FF3" w:rsidRPr="00D01268" w:rsidRDefault="00205FF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64913E73" w14:textId="77777777" w:rsidR="00D72F52" w:rsidRPr="00D01268" w:rsidRDefault="00D72F52" w:rsidP="00AF11FE">
      <w:pPr>
        <w:pStyle w:val="Recuodecorpode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0"/>
        <w:contextualSpacing/>
        <w:rPr>
          <w:rFonts w:ascii="Cambria" w:hAnsi="Cambria"/>
          <w:b/>
          <w:szCs w:val="24"/>
        </w:rPr>
      </w:pPr>
      <w:r w:rsidRPr="00D01268">
        <w:rPr>
          <w:rFonts w:ascii="Cambria" w:hAnsi="Cambria"/>
          <w:b/>
          <w:szCs w:val="24"/>
        </w:rPr>
        <w:t>2- DO MÉRITO</w:t>
      </w:r>
    </w:p>
    <w:p w14:paraId="3315A330" w14:textId="77777777" w:rsidR="007B20FB" w:rsidRPr="00D01268" w:rsidRDefault="00D72F52" w:rsidP="00AF11FE">
      <w:pPr>
        <w:pStyle w:val="Recuodecorpodetexto"/>
        <w:spacing w:line="360" w:lineRule="auto"/>
        <w:ind w:firstLine="708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b/>
          <w:szCs w:val="24"/>
        </w:rPr>
        <w:tab/>
      </w:r>
    </w:p>
    <w:p w14:paraId="60222EA5" w14:textId="77777777" w:rsidR="007B20FB" w:rsidRPr="00D01268" w:rsidRDefault="007B20FB" w:rsidP="00AF11FE">
      <w:pPr>
        <w:pStyle w:val="Recuodecorpode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0"/>
        <w:contextualSpacing/>
        <w:rPr>
          <w:rFonts w:ascii="Cambria" w:hAnsi="Cambria"/>
          <w:b/>
          <w:szCs w:val="24"/>
        </w:rPr>
      </w:pPr>
      <w:r w:rsidRPr="00D01268">
        <w:rPr>
          <w:rFonts w:ascii="Cambria" w:hAnsi="Cambria"/>
          <w:b/>
          <w:szCs w:val="24"/>
        </w:rPr>
        <w:t>2.1</w:t>
      </w:r>
      <w:r w:rsidR="00913708" w:rsidRPr="00D01268">
        <w:rPr>
          <w:rFonts w:ascii="Cambria" w:hAnsi="Cambria"/>
          <w:b/>
          <w:szCs w:val="24"/>
        </w:rPr>
        <w:t xml:space="preserve"> –</w:t>
      </w:r>
      <w:r w:rsidRPr="00D01268">
        <w:rPr>
          <w:rFonts w:ascii="Cambria" w:hAnsi="Cambria"/>
          <w:b/>
          <w:szCs w:val="24"/>
        </w:rPr>
        <w:t xml:space="preserve"> Da Responsabilidade Técnica</w:t>
      </w:r>
    </w:p>
    <w:p w14:paraId="1A64515A" w14:textId="77777777" w:rsidR="007B20FB" w:rsidRPr="00D01268" w:rsidRDefault="007B20FB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1591A245" w14:textId="77777777" w:rsidR="007B20FB" w:rsidRPr="00D01268" w:rsidRDefault="007B20FB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>Tem-se por certo, que o Requerido utilizou os dados da Requerente para</w:t>
      </w:r>
      <w:r w:rsidR="002165A1" w:rsidRPr="00D01268">
        <w:rPr>
          <w:rFonts w:ascii="Cambria" w:hAnsi="Cambria"/>
          <w:szCs w:val="24"/>
        </w:rPr>
        <w:t xml:space="preserve"> cadastramento de Empresa</w:t>
      </w:r>
      <w:r w:rsidR="0066672D" w:rsidRPr="00D01268">
        <w:rPr>
          <w:rFonts w:ascii="Cambria" w:hAnsi="Cambria"/>
          <w:szCs w:val="24"/>
        </w:rPr>
        <w:t xml:space="preserve"> </w:t>
      </w:r>
      <w:r w:rsidR="002165A1" w:rsidRPr="00D01268">
        <w:rPr>
          <w:rFonts w:ascii="Cambria" w:hAnsi="Cambria"/>
          <w:szCs w:val="24"/>
        </w:rPr>
        <w:t>(Farmácia/Drogaria) junto a ANVISA,</w:t>
      </w:r>
      <w:r w:rsidR="005C7347" w:rsidRPr="00D01268">
        <w:rPr>
          <w:rFonts w:ascii="Cambria" w:hAnsi="Cambria"/>
          <w:szCs w:val="24"/>
        </w:rPr>
        <w:t xml:space="preserve"> obtendo a AFE – Autorização de Funcionamento de empresa –, o qual é exigido para compra/manipulação de medicamentos controlados.</w:t>
      </w:r>
    </w:p>
    <w:p w14:paraId="0F0AE9DE" w14:textId="77777777" w:rsidR="002165A1" w:rsidRPr="00D01268" w:rsidRDefault="002165A1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30BA90FD" w14:textId="77777777" w:rsidR="002165A1" w:rsidRPr="00D01268" w:rsidRDefault="00FC4358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b/>
          <w:sz w:val="28"/>
          <w:szCs w:val="28"/>
        </w:rPr>
      </w:pPr>
      <w:r w:rsidRPr="00D01268">
        <w:rPr>
          <w:rFonts w:ascii="Cambria" w:hAnsi="Cambria"/>
          <w:szCs w:val="24"/>
        </w:rPr>
        <w:t xml:space="preserve">Fato este que impossibilitou a </w:t>
      </w:r>
      <w:r w:rsidR="00C264E1" w:rsidRPr="00D01268">
        <w:rPr>
          <w:rFonts w:ascii="Cambria" w:hAnsi="Cambria"/>
          <w:b/>
          <w:sz w:val="28"/>
          <w:szCs w:val="28"/>
        </w:rPr>
        <w:t>Requerente</w:t>
      </w:r>
      <w:r w:rsidRPr="00D01268">
        <w:rPr>
          <w:rFonts w:ascii="Cambria" w:hAnsi="Cambria"/>
          <w:b/>
          <w:sz w:val="28"/>
          <w:szCs w:val="28"/>
        </w:rPr>
        <w:t xml:space="preserve"> </w:t>
      </w:r>
      <w:r w:rsidR="000262A9" w:rsidRPr="00D01268">
        <w:rPr>
          <w:rFonts w:ascii="Cambria" w:hAnsi="Cambria"/>
          <w:b/>
          <w:sz w:val="28"/>
          <w:szCs w:val="28"/>
        </w:rPr>
        <w:t>realizá-lo</w:t>
      </w:r>
      <w:r w:rsidR="000A4DA6" w:rsidRPr="00D01268">
        <w:rPr>
          <w:rFonts w:ascii="Cambria" w:hAnsi="Cambria"/>
          <w:b/>
          <w:sz w:val="28"/>
          <w:szCs w:val="28"/>
        </w:rPr>
        <w:t xml:space="preserve"> </w:t>
      </w:r>
      <w:r w:rsidR="008B2F44" w:rsidRPr="00D01268">
        <w:rPr>
          <w:rFonts w:ascii="Cambria" w:hAnsi="Cambria"/>
          <w:b/>
          <w:sz w:val="28"/>
          <w:szCs w:val="28"/>
        </w:rPr>
        <w:t>pela empresa para a qual estava trabalhando, pois, nestes casos</w:t>
      </w:r>
      <w:r w:rsidR="00945A5A" w:rsidRPr="00D01268">
        <w:rPr>
          <w:rFonts w:ascii="Cambria" w:hAnsi="Cambria"/>
          <w:b/>
          <w:sz w:val="28"/>
          <w:szCs w:val="28"/>
        </w:rPr>
        <w:t xml:space="preserve">, por dispositivo legal específico, ao profissional </w:t>
      </w:r>
      <w:r w:rsidR="008B2F44" w:rsidRPr="00D01268">
        <w:rPr>
          <w:rFonts w:ascii="Cambria" w:hAnsi="Cambria"/>
          <w:b/>
          <w:sz w:val="28"/>
          <w:szCs w:val="28"/>
        </w:rPr>
        <w:t xml:space="preserve">é permitido </w:t>
      </w:r>
      <w:r w:rsidR="00945A5A" w:rsidRPr="00D01268">
        <w:rPr>
          <w:rFonts w:ascii="Cambria" w:hAnsi="Cambria"/>
          <w:b/>
          <w:sz w:val="28"/>
          <w:szCs w:val="28"/>
        </w:rPr>
        <w:t>o R</w:t>
      </w:r>
      <w:r w:rsidR="000262A9" w:rsidRPr="00D01268">
        <w:rPr>
          <w:rFonts w:ascii="Cambria" w:hAnsi="Cambria"/>
          <w:b/>
          <w:sz w:val="28"/>
          <w:szCs w:val="28"/>
        </w:rPr>
        <w:t>egistro como Responsável Técnico</w:t>
      </w:r>
      <w:r w:rsidR="00945A5A" w:rsidRPr="00D01268">
        <w:rPr>
          <w:rFonts w:ascii="Cambria" w:hAnsi="Cambria"/>
          <w:b/>
          <w:sz w:val="28"/>
          <w:szCs w:val="28"/>
        </w:rPr>
        <w:t xml:space="preserve"> </w:t>
      </w:r>
      <w:r w:rsidR="008B2F44" w:rsidRPr="00D01268">
        <w:rPr>
          <w:rFonts w:ascii="Cambria" w:hAnsi="Cambria"/>
          <w:b/>
          <w:sz w:val="28"/>
          <w:szCs w:val="28"/>
        </w:rPr>
        <w:t>em uma única e</w:t>
      </w:r>
      <w:r w:rsidR="0066672D" w:rsidRPr="00D01268">
        <w:rPr>
          <w:rFonts w:ascii="Cambria" w:hAnsi="Cambria"/>
          <w:b/>
          <w:sz w:val="28"/>
          <w:szCs w:val="28"/>
        </w:rPr>
        <w:t>mpresa</w:t>
      </w:r>
      <w:r w:rsidR="009F3289" w:rsidRPr="00D01268">
        <w:rPr>
          <w:rFonts w:ascii="Cambria" w:hAnsi="Cambria"/>
          <w:b/>
          <w:sz w:val="28"/>
          <w:szCs w:val="28"/>
        </w:rPr>
        <w:t>, conforme a Lei nº 5.991/PR de 17.12.1973</w:t>
      </w:r>
      <w:r w:rsidR="00C264E1" w:rsidRPr="00D01268">
        <w:rPr>
          <w:rFonts w:ascii="Cambria" w:hAnsi="Cambria"/>
          <w:b/>
          <w:sz w:val="28"/>
          <w:szCs w:val="28"/>
        </w:rPr>
        <w:t>,</w:t>
      </w:r>
      <w:r w:rsidR="00D04156" w:rsidRPr="00D01268">
        <w:rPr>
          <w:rFonts w:ascii="Cambria" w:hAnsi="Cambria"/>
          <w:b/>
          <w:sz w:val="28"/>
          <w:szCs w:val="28"/>
        </w:rPr>
        <w:t xml:space="preserve"> no seu artigo 15</w:t>
      </w:r>
      <w:r w:rsidR="008E455C" w:rsidRPr="00D01268">
        <w:rPr>
          <w:rFonts w:ascii="Cambria" w:hAnsi="Cambria"/>
          <w:b/>
          <w:sz w:val="28"/>
          <w:szCs w:val="28"/>
        </w:rPr>
        <w:t xml:space="preserve"> § 1º e artigo 20</w:t>
      </w:r>
      <w:r w:rsidR="00D04156" w:rsidRPr="00D01268">
        <w:rPr>
          <w:rFonts w:ascii="Cambria" w:hAnsi="Cambria"/>
          <w:b/>
          <w:sz w:val="28"/>
          <w:szCs w:val="28"/>
        </w:rPr>
        <w:t>,</w:t>
      </w:r>
      <w:r w:rsidR="00C264E1" w:rsidRPr="00D01268">
        <w:rPr>
          <w:rFonts w:ascii="Cambria" w:hAnsi="Cambria"/>
          <w:b/>
          <w:sz w:val="28"/>
          <w:szCs w:val="28"/>
        </w:rPr>
        <w:t xml:space="preserve"> </w:t>
      </w:r>
      <w:r w:rsidR="00C264E1" w:rsidRPr="00D01268">
        <w:rPr>
          <w:rFonts w:ascii="Cambria" w:hAnsi="Cambria"/>
          <w:b/>
          <w:i/>
          <w:sz w:val="28"/>
          <w:szCs w:val="28"/>
        </w:rPr>
        <w:t>in verbis</w:t>
      </w:r>
      <w:r w:rsidR="009F3289" w:rsidRPr="00D01268">
        <w:rPr>
          <w:rFonts w:ascii="Cambria" w:hAnsi="Cambria"/>
          <w:b/>
          <w:sz w:val="28"/>
          <w:szCs w:val="28"/>
        </w:rPr>
        <w:t>:</w:t>
      </w:r>
    </w:p>
    <w:p w14:paraId="0058FB40" w14:textId="77777777" w:rsidR="008E455C" w:rsidRPr="00D01268" w:rsidRDefault="008E455C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b/>
          <w:sz w:val="28"/>
          <w:szCs w:val="28"/>
        </w:rPr>
      </w:pPr>
    </w:p>
    <w:p w14:paraId="70AB88B5" w14:textId="77777777" w:rsidR="009F3289" w:rsidRPr="00D01268" w:rsidRDefault="009F3289" w:rsidP="00AF11FE">
      <w:pPr>
        <w:autoSpaceDE w:val="0"/>
        <w:autoSpaceDN w:val="0"/>
        <w:adjustRightInd w:val="0"/>
        <w:spacing w:line="360" w:lineRule="auto"/>
        <w:ind w:left="2124" w:firstLine="708"/>
        <w:contextualSpacing/>
        <w:jc w:val="both"/>
        <w:rPr>
          <w:rFonts w:ascii="Cambria" w:hAnsi="Cambria" w:cs="Arial"/>
        </w:rPr>
      </w:pPr>
      <w:r w:rsidRPr="00D01268">
        <w:rPr>
          <w:rFonts w:ascii="Cambria" w:hAnsi="Cambria" w:cs="Arial"/>
        </w:rPr>
        <w:t>Art.15 - A farmácia e a drogaria terão, obrigatoriamente, a assistência de técnico responsável, inscrito no Conselho Regional de Farmácia, na forma da lei.</w:t>
      </w:r>
    </w:p>
    <w:p w14:paraId="7FA88C60" w14:textId="77777777" w:rsidR="009F3289" w:rsidRPr="00D01268" w:rsidRDefault="009F3289" w:rsidP="00AF11FE">
      <w:pPr>
        <w:autoSpaceDE w:val="0"/>
        <w:autoSpaceDN w:val="0"/>
        <w:adjustRightInd w:val="0"/>
        <w:spacing w:line="360" w:lineRule="auto"/>
        <w:ind w:left="2124" w:firstLine="708"/>
        <w:contextualSpacing/>
        <w:jc w:val="both"/>
        <w:rPr>
          <w:rFonts w:ascii="Cambria" w:hAnsi="Cambria" w:cs="Arial"/>
          <w:b/>
        </w:rPr>
      </w:pPr>
      <w:r w:rsidRPr="00D01268">
        <w:rPr>
          <w:rFonts w:ascii="Cambria" w:hAnsi="Cambria" w:cs="Arial"/>
        </w:rPr>
        <w:t xml:space="preserve">§ 1 - </w:t>
      </w:r>
      <w:r w:rsidRPr="00D01268">
        <w:rPr>
          <w:rFonts w:ascii="Cambria" w:hAnsi="Cambria" w:cs="Arial"/>
          <w:b/>
        </w:rPr>
        <w:t>A presença do técnico responsável será obrigatória durante todo o horário de funcionamento do estabelecimento.</w:t>
      </w:r>
    </w:p>
    <w:p w14:paraId="001E3A70" w14:textId="77777777" w:rsidR="009F3289" w:rsidRPr="00D01268" w:rsidRDefault="009F3289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22B47C08" w14:textId="77777777" w:rsidR="000A4DA6" w:rsidRPr="00D01268" w:rsidRDefault="000A4DA6" w:rsidP="00AF11FE">
      <w:pPr>
        <w:autoSpaceDE w:val="0"/>
        <w:autoSpaceDN w:val="0"/>
        <w:adjustRightInd w:val="0"/>
        <w:spacing w:line="360" w:lineRule="auto"/>
        <w:ind w:left="2124" w:firstLine="708"/>
        <w:contextualSpacing/>
        <w:jc w:val="both"/>
        <w:rPr>
          <w:rFonts w:ascii="Cambria" w:hAnsi="Cambria" w:cs="Arial"/>
          <w:i/>
          <w:sz w:val="24"/>
          <w:szCs w:val="24"/>
        </w:rPr>
      </w:pPr>
      <w:r w:rsidRPr="00D01268">
        <w:rPr>
          <w:rFonts w:ascii="Cambria" w:hAnsi="Cambria" w:cs="Arial"/>
          <w:sz w:val="24"/>
          <w:szCs w:val="24"/>
        </w:rPr>
        <w:t xml:space="preserve">Art.20 - </w:t>
      </w:r>
      <w:r w:rsidRPr="00D01268">
        <w:rPr>
          <w:rFonts w:ascii="Cambria" w:hAnsi="Cambria" w:cs="Arial"/>
          <w:b/>
          <w:sz w:val="24"/>
          <w:szCs w:val="24"/>
        </w:rPr>
        <w:t xml:space="preserve">A cada farmacêutico será permitido exercer a direção técnica de, no máximo, duas farmácias, sendo </w:t>
      </w:r>
      <w:r w:rsidRPr="00D01268">
        <w:rPr>
          <w:rFonts w:ascii="Cambria" w:hAnsi="Cambria" w:cs="Arial"/>
          <w:b/>
          <w:sz w:val="24"/>
          <w:szCs w:val="24"/>
          <w:u w:val="single"/>
        </w:rPr>
        <w:t>uma comercial</w:t>
      </w:r>
      <w:r w:rsidRPr="00D01268">
        <w:rPr>
          <w:rFonts w:ascii="Cambria" w:hAnsi="Cambria" w:cs="Arial"/>
          <w:b/>
          <w:sz w:val="24"/>
          <w:szCs w:val="24"/>
        </w:rPr>
        <w:t xml:space="preserve"> e uma hospitalar</w:t>
      </w:r>
      <w:r w:rsidRPr="00D01268">
        <w:rPr>
          <w:rFonts w:ascii="Cambria" w:hAnsi="Cambria" w:cs="Arial"/>
          <w:sz w:val="24"/>
          <w:szCs w:val="24"/>
        </w:rPr>
        <w:t>.</w:t>
      </w:r>
      <w:r w:rsidR="00D04156" w:rsidRPr="00D01268">
        <w:rPr>
          <w:rFonts w:ascii="Cambria" w:hAnsi="Cambria" w:cs="Arial"/>
          <w:sz w:val="24"/>
          <w:szCs w:val="24"/>
        </w:rPr>
        <w:t xml:space="preserve"> </w:t>
      </w:r>
      <w:r w:rsidRPr="00D01268">
        <w:rPr>
          <w:rFonts w:ascii="Cambria" w:hAnsi="Cambria" w:cs="Arial"/>
          <w:sz w:val="24"/>
          <w:szCs w:val="24"/>
        </w:rPr>
        <w:t>(</w:t>
      </w:r>
      <w:r w:rsidRPr="00D01268">
        <w:rPr>
          <w:rFonts w:ascii="Cambria" w:hAnsi="Cambria" w:cs="Arial"/>
          <w:i/>
          <w:sz w:val="24"/>
          <w:szCs w:val="24"/>
        </w:rPr>
        <w:t>grifos nossos)</w:t>
      </w:r>
    </w:p>
    <w:p w14:paraId="0107123B" w14:textId="77777777" w:rsidR="002165A1" w:rsidRPr="00D01268" w:rsidRDefault="00370B75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>Atento a legislação, o CONSELHO FEDERAL DE FARMÁCIA, através da Resolução nº 469 de 07 de abril de 1995, assim determinou:</w:t>
      </w:r>
    </w:p>
    <w:p w14:paraId="075322B3" w14:textId="77777777" w:rsidR="00370B75" w:rsidRPr="00D01268" w:rsidRDefault="00370B75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1B66E886" w14:textId="77777777" w:rsidR="00370B75" w:rsidRPr="00D01268" w:rsidRDefault="00370B75" w:rsidP="00AF11FE">
      <w:pPr>
        <w:pStyle w:val="Recuodecorpodetexto"/>
        <w:spacing w:line="360" w:lineRule="auto"/>
        <w:ind w:left="2126" w:firstLine="709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b/>
          <w:snapToGrid w:val="0"/>
          <w:sz w:val="20"/>
        </w:rPr>
        <w:t xml:space="preserve">Art. 1º </w:t>
      </w:r>
      <w:r w:rsidRPr="00D01268">
        <w:rPr>
          <w:rFonts w:ascii="Cambria" w:hAnsi="Cambria"/>
          <w:snapToGrid w:val="0"/>
          <w:sz w:val="20"/>
        </w:rPr>
        <w:t>- As Diretorias dos Conselhos Regionais de Farmácia deverão, no prazo máximo de 90 (noventa) dias, após análise com os profissionais envolvidos, dar baixa de duplas e múltiplas responsabilidades técnicas de farmacêuticos por farmácias e drogarias, através de processo sumário</w:t>
      </w:r>
      <w:r w:rsidR="000B2885" w:rsidRPr="00D01268">
        <w:rPr>
          <w:rFonts w:ascii="Cambria" w:hAnsi="Cambria"/>
          <w:snapToGrid w:val="0"/>
          <w:sz w:val="20"/>
        </w:rPr>
        <w:t>.</w:t>
      </w:r>
    </w:p>
    <w:p w14:paraId="55F32433" w14:textId="77777777" w:rsidR="00FC4358" w:rsidRPr="00D01268" w:rsidRDefault="00FC4358" w:rsidP="00FC4358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6BC08D9B" w14:textId="77777777" w:rsidR="00FC4358" w:rsidRPr="00D01268" w:rsidRDefault="00FC4358" w:rsidP="00FC4358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>Portanto, não restam dúvidas que cada farmacêutica somente pode ser responsável técnica por uma única Drogaria, motivo este determinante para que não conseguisse seu novo emprego.</w:t>
      </w:r>
    </w:p>
    <w:p w14:paraId="550569FE" w14:textId="77777777" w:rsidR="002165A1" w:rsidRPr="00D01268" w:rsidRDefault="002165A1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4BC02AB0" w14:textId="77777777" w:rsidR="00FC4358" w:rsidRPr="00D01268" w:rsidRDefault="00FC4358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26326D9E" w14:textId="77777777" w:rsidR="00C677F0" w:rsidRPr="00D01268" w:rsidRDefault="00C677F0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77A40B68" w14:textId="77777777" w:rsidR="00C21190" w:rsidRPr="00D01268" w:rsidRDefault="00C21190" w:rsidP="00AF11FE">
      <w:pPr>
        <w:pStyle w:val="Recuodecorpode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0"/>
        <w:contextualSpacing/>
        <w:rPr>
          <w:rFonts w:ascii="Cambria" w:hAnsi="Cambria"/>
          <w:b/>
          <w:szCs w:val="24"/>
        </w:rPr>
      </w:pPr>
      <w:r w:rsidRPr="00D01268">
        <w:rPr>
          <w:rFonts w:ascii="Cambria" w:hAnsi="Cambria"/>
          <w:b/>
          <w:szCs w:val="24"/>
        </w:rPr>
        <w:t>2.2</w:t>
      </w:r>
      <w:r w:rsidR="00175935" w:rsidRPr="00D01268">
        <w:rPr>
          <w:rFonts w:ascii="Cambria" w:hAnsi="Cambria"/>
          <w:b/>
          <w:szCs w:val="24"/>
        </w:rPr>
        <w:t xml:space="preserve"> –</w:t>
      </w:r>
      <w:r w:rsidRPr="00D01268">
        <w:rPr>
          <w:rFonts w:ascii="Cambria" w:hAnsi="Cambria"/>
          <w:b/>
          <w:szCs w:val="24"/>
        </w:rPr>
        <w:t xml:space="preserve"> Do</w:t>
      </w:r>
      <w:r w:rsidR="00F05602" w:rsidRPr="00D01268">
        <w:rPr>
          <w:rFonts w:ascii="Cambria" w:hAnsi="Cambria"/>
          <w:b/>
          <w:szCs w:val="24"/>
        </w:rPr>
        <w:t>s</w:t>
      </w:r>
      <w:r w:rsidRPr="00D01268">
        <w:rPr>
          <w:rFonts w:ascii="Cambria" w:hAnsi="Cambria"/>
          <w:b/>
          <w:szCs w:val="24"/>
        </w:rPr>
        <w:t xml:space="preserve"> Dano</w:t>
      </w:r>
      <w:r w:rsidR="00F05602" w:rsidRPr="00D01268">
        <w:rPr>
          <w:rFonts w:ascii="Cambria" w:hAnsi="Cambria"/>
          <w:b/>
          <w:szCs w:val="24"/>
        </w:rPr>
        <w:t>s</w:t>
      </w:r>
    </w:p>
    <w:p w14:paraId="6B5679C8" w14:textId="77777777" w:rsidR="00C21190" w:rsidRPr="00D01268" w:rsidRDefault="00C21190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b/>
          <w:szCs w:val="24"/>
        </w:rPr>
      </w:pPr>
    </w:p>
    <w:p w14:paraId="6F8AE829" w14:textId="77777777" w:rsidR="00C677F0" w:rsidRPr="00D01268" w:rsidRDefault="00F7797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b/>
          <w:szCs w:val="24"/>
        </w:rPr>
      </w:pPr>
      <w:r w:rsidRPr="00D01268">
        <w:rPr>
          <w:rFonts w:ascii="Cambria" w:hAnsi="Cambria"/>
          <w:b/>
          <w:szCs w:val="24"/>
        </w:rPr>
        <w:t>R</w:t>
      </w:r>
      <w:r w:rsidR="00C677F0" w:rsidRPr="00D01268">
        <w:rPr>
          <w:rFonts w:ascii="Cambria" w:hAnsi="Cambria"/>
          <w:b/>
          <w:szCs w:val="24"/>
        </w:rPr>
        <w:t>esta comprovado que o cadastro realizado pelo Requerido prejudicou efetivamente a Requ</w:t>
      </w:r>
      <w:r w:rsidRPr="00D01268">
        <w:rPr>
          <w:rFonts w:ascii="Cambria" w:hAnsi="Cambria"/>
          <w:b/>
          <w:szCs w:val="24"/>
        </w:rPr>
        <w:t>erente, tendo em vista que esta</w:t>
      </w:r>
      <w:r w:rsidR="00C677F0" w:rsidRPr="00D01268">
        <w:rPr>
          <w:rFonts w:ascii="Cambria" w:hAnsi="Cambria"/>
          <w:b/>
          <w:szCs w:val="24"/>
        </w:rPr>
        <w:t xml:space="preserve"> não poderia realizar </w:t>
      </w:r>
      <w:r w:rsidR="000262A9" w:rsidRPr="00D01268">
        <w:rPr>
          <w:rFonts w:ascii="Cambria" w:hAnsi="Cambria"/>
          <w:b/>
          <w:szCs w:val="24"/>
        </w:rPr>
        <w:t xml:space="preserve">novo </w:t>
      </w:r>
      <w:r w:rsidR="00C677F0" w:rsidRPr="00D01268">
        <w:rPr>
          <w:rFonts w:ascii="Cambria" w:hAnsi="Cambria"/>
          <w:b/>
          <w:szCs w:val="24"/>
        </w:rPr>
        <w:t>cadastro até que o anterior fosse cancelado, o que até o presente momento não</w:t>
      </w:r>
      <w:r w:rsidRPr="00D01268">
        <w:rPr>
          <w:rFonts w:ascii="Cambria" w:hAnsi="Cambria"/>
          <w:b/>
          <w:szCs w:val="24"/>
        </w:rPr>
        <w:t xml:space="preserve"> foi possível obter</w:t>
      </w:r>
      <w:r w:rsidR="00782E3A" w:rsidRPr="00D01268">
        <w:rPr>
          <w:rFonts w:ascii="Cambria" w:hAnsi="Cambria"/>
          <w:b/>
          <w:szCs w:val="24"/>
        </w:rPr>
        <w:t>, inibindo assim, qualquer possibilidade de obtenç</w:t>
      </w:r>
      <w:r w:rsidR="00B773C0" w:rsidRPr="00D01268">
        <w:rPr>
          <w:rFonts w:ascii="Cambria" w:hAnsi="Cambria"/>
          <w:b/>
          <w:szCs w:val="24"/>
        </w:rPr>
        <w:t>ão de novo emprego da Re</w:t>
      </w:r>
      <w:r w:rsidR="00782E3A" w:rsidRPr="00D01268">
        <w:rPr>
          <w:rFonts w:ascii="Cambria" w:hAnsi="Cambria"/>
          <w:b/>
          <w:szCs w:val="24"/>
        </w:rPr>
        <w:t>q</w:t>
      </w:r>
      <w:r w:rsidR="00B773C0" w:rsidRPr="00D01268">
        <w:rPr>
          <w:rFonts w:ascii="Cambria" w:hAnsi="Cambria"/>
          <w:b/>
          <w:szCs w:val="24"/>
        </w:rPr>
        <w:t>u</w:t>
      </w:r>
      <w:r w:rsidR="00782E3A" w:rsidRPr="00D01268">
        <w:rPr>
          <w:rFonts w:ascii="Cambria" w:hAnsi="Cambria"/>
          <w:b/>
          <w:szCs w:val="24"/>
        </w:rPr>
        <w:t>erente</w:t>
      </w:r>
      <w:r w:rsidR="00C677F0" w:rsidRPr="00D01268">
        <w:rPr>
          <w:rFonts w:ascii="Cambria" w:hAnsi="Cambria"/>
          <w:b/>
          <w:szCs w:val="24"/>
        </w:rPr>
        <w:t>.</w:t>
      </w:r>
    </w:p>
    <w:p w14:paraId="3EF96C7F" w14:textId="77777777" w:rsidR="00C677F0" w:rsidRPr="00D01268" w:rsidRDefault="00C677F0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 xml:space="preserve"> </w:t>
      </w:r>
    </w:p>
    <w:p w14:paraId="01C42ADE" w14:textId="77777777" w:rsidR="00365D3C" w:rsidRPr="00D01268" w:rsidRDefault="00D72F52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>Pelos fatos acima relat</w:t>
      </w:r>
      <w:r w:rsidR="00365D3C" w:rsidRPr="00D01268">
        <w:rPr>
          <w:rFonts w:ascii="Cambria" w:hAnsi="Cambria"/>
          <w:szCs w:val="24"/>
        </w:rPr>
        <w:t xml:space="preserve">ados, </w:t>
      </w:r>
      <w:r w:rsidR="004932CF" w:rsidRPr="00D01268">
        <w:rPr>
          <w:rFonts w:ascii="Cambria" w:hAnsi="Cambria"/>
          <w:szCs w:val="24"/>
        </w:rPr>
        <w:t xml:space="preserve">é inquestionável </w:t>
      </w:r>
      <w:r w:rsidRPr="00D01268">
        <w:rPr>
          <w:rFonts w:ascii="Cambria" w:hAnsi="Cambria"/>
          <w:szCs w:val="24"/>
        </w:rPr>
        <w:t>a obrigação</w:t>
      </w:r>
      <w:r w:rsidR="00845F98" w:rsidRPr="00D01268">
        <w:rPr>
          <w:rFonts w:ascii="Cambria" w:hAnsi="Cambria"/>
          <w:szCs w:val="24"/>
        </w:rPr>
        <w:t xml:space="preserve"> da Requerente ser </w:t>
      </w:r>
      <w:r w:rsidRPr="00D01268">
        <w:rPr>
          <w:rFonts w:ascii="Cambria" w:hAnsi="Cambria"/>
          <w:szCs w:val="24"/>
        </w:rPr>
        <w:t>libera</w:t>
      </w:r>
      <w:r w:rsidR="00845F98" w:rsidRPr="00D01268">
        <w:rPr>
          <w:rFonts w:ascii="Cambria" w:hAnsi="Cambria"/>
          <w:szCs w:val="24"/>
        </w:rPr>
        <w:t xml:space="preserve">da </w:t>
      </w:r>
      <w:r w:rsidRPr="00D01268">
        <w:rPr>
          <w:rFonts w:ascii="Cambria" w:hAnsi="Cambria"/>
          <w:b/>
          <w:szCs w:val="24"/>
          <w:u w:val="single"/>
        </w:rPr>
        <w:t>IMEDIATAMENTE</w:t>
      </w:r>
      <w:r w:rsidRPr="00D01268">
        <w:rPr>
          <w:rFonts w:ascii="Cambria" w:hAnsi="Cambria"/>
          <w:szCs w:val="24"/>
        </w:rPr>
        <w:t xml:space="preserve"> d</w:t>
      </w:r>
      <w:r w:rsidR="00CD28A0" w:rsidRPr="00D01268">
        <w:rPr>
          <w:rFonts w:ascii="Cambria" w:hAnsi="Cambria"/>
          <w:szCs w:val="24"/>
        </w:rPr>
        <w:t xml:space="preserve">o vínculo que </w:t>
      </w:r>
      <w:r w:rsidR="00845F98" w:rsidRPr="00D01268">
        <w:rPr>
          <w:rFonts w:ascii="Cambria" w:hAnsi="Cambria"/>
          <w:szCs w:val="24"/>
        </w:rPr>
        <w:t>o Requerido a</w:t>
      </w:r>
      <w:r w:rsidR="00365D3C" w:rsidRPr="00D01268">
        <w:rPr>
          <w:rFonts w:ascii="Cambria" w:hAnsi="Cambria"/>
          <w:szCs w:val="24"/>
        </w:rPr>
        <w:t xml:space="preserve"> submeteu, e principalmente, em INDENIZ</w:t>
      </w:r>
      <w:r w:rsidR="001815B3" w:rsidRPr="00D01268">
        <w:rPr>
          <w:rFonts w:ascii="Cambria" w:hAnsi="Cambria"/>
          <w:szCs w:val="24"/>
        </w:rPr>
        <w:t xml:space="preserve">Á-LA </w:t>
      </w:r>
      <w:r w:rsidR="001E6500" w:rsidRPr="00D01268">
        <w:rPr>
          <w:rFonts w:ascii="Cambria" w:hAnsi="Cambria"/>
          <w:szCs w:val="24"/>
        </w:rPr>
        <w:t>m</w:t>
      </w:r>
      <w:r w:rsidR="00365D3C" w:rsidRPr="00D01268">
        <w:rPr>
          <w:rFonts w:ascii="Cambria" w:hAnsi="Cambria"/>
          <w:szCs w:val="24"/>
        </w:rPr>
        <w:t>aterialmente</w:t>
      </w:r>
      <w:r w:rsidR="001E6500" w:rsidRPr="00D01268">
        <w:rPr>
          <w:rFonts w:ascii="Cambria" w:hAnsi="Cambria"/>
          <w:szCs w:val="24"/>
        </w:rPr>
        <w:t xml:space="preserve"> – lucros cessantes –</w:t>
      </w:r>
      <w:r w:rsidR="00365D3C" w:rsidRPr="00D01268">
        <w:rPr>
          <w:rFonts w:ascii="Cambria" w:hAnsi="Cambria"/>
          <w:szCs w:val="24"/>
        </w:rPr>
        <w:t xml:space="preserve"> e </w:t>
      </w:r>
      <w:r w:rsidR="001E6500" w:rsidRPr="00D01268">
        <w:rPr>
          <w:rFonts w:ascii="Cambria" w:hAnsi="Cambria"/>
          <w:szCs w:val="24"/>
        </w:rPr>
        <w:t>m</w:t>
      </w:r>
      <w:r w:rsidR="001815B3" w:rsidRPr="00D01268">
        <w:rPr>
          <w:rFonts w:ascii="Cambria" w:hAnsi="Cambria"/>
          <w:szCs w:val="24"/>
        </w:rPr>
        <w:t>oralmente – os prejuízos sofridos</w:t>
      </w:r>
      <w:r w:rsidR="00365D3C" w:rsidRPr="00D01268">
        <w:rPr>
          <w:rFonts w:ascii="Cambria" w:hAnsi="Cambria"/>
          <w:szCs w:val="24"/>
        </w:rPr>
        <w:t>.</w:t>
      </w:r>
    </w:p>
    <w:p w14:paraId="5DAD3B3F" w14:textId="77777777" w:rsidR="003E119D" w:rsidRPr="00D01268" w:rsidRDefault="003E119D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59C6CD5C" w14:textId="77777777" w:rsidR="00C36016" w:rsidRPr="00D01268" w:rsidRDefault="00CC2BB1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>C</w:t>
      </w:r>
      <w:r w:rsidR="00C36016" w:rsidRPr="00D01268">
        <w:rPr>
          <w:rFonts w:ascii="Cambria" w:hAnsi="Cambria"/>
          <w:szCs w:val="24"/>
        </w:rPr>
        <w:t xml:space="preserve">umpre anotar, que a responsabilidade do </w:t>
      </w:r>
      <w:r w:rsidR="00C118C3" w:rsidRPr="00D01268">
        <w:rPr>
          <w:rFonts w:ascii="Cambria" w:hAnsi="Cambria"/>
          <w:szCs w:val="24"/>
        </w:rPr>
        <w:t>Requerido</w:t>
      </w:r>
      <w:r w:rsidR="00C36016" w:rsidRPr="00D01268">
        <w:rPr>
          <w:rFonts w:ascii="Cambria" w:hAnsi="Cambria"/>
          <w:szCs w:val="24"/>
        </w:rPr>
        <w:t xml:space="preserve"> e o conseqüente dever de indenizar a </w:t>
      </w:r>
      <w:r w:rsidR="00C118C3" w:rsidRPr="00D01268">
        <w:rPr>
          <w:rFonts w:ascii="Cambria" w:hAnsi="Cambria"/>
          <w:szCs w:val="24"/>
        </w:rPr>
        <w:t>Requerente</w:t>
      </w:r>
      <w:r w:rsidR="00C36016" w:rsidRPr="00D01268">
        <w:rPr>
          <w:rFonts w:ascii="Cambria" w:hAnsi="Cambria"/>
          <w:szCs w:val="24"/>
        </w:rPr>
        <w:t xml:space="preserve"> deflui do art.186, do Código Civil, em sua primeira parte, “in verbis”.</w:t>
      </w:r>
    </w:p>
    <w:p w14:paraId="3AC11B5D" w14:textId="77777777" w:rsidR="00C36016" w:rsidRPr="00D01268" w:rsidRDefault="00C36016" w:rsidP="00AF11FE">
      <w:pPr>
        <w:pStyle w:val="Recuodecorpodetexto"/>
        <w:spacing w:line="360" w:lineRule="auto"/>
        <w:ind w:firstLine="708"/>
        <w:contextualSpacing/>
        <w:rPr>
          <w:rFonts w:ascii="Cambria" w:hAnsi="Cambria"/>
          <w:szCs w:val="24"/>
        </w:rPr>
      </w:pPr>
    </w:p>
    <w:p w14:paraId="1D438991" w14:textId="77777777" w:rsidR="00C36016" w:rsidRPr="00D01268" w:rsidRDefault="00C36016" w:rsidP="00AF11FE">
      <w:pPr>
        <w:pStyle w:val="Recuodecorpodetexto"/>
        <w:spacing w:line="360" w:lineRule="auto"/>
        <w:ind w:left="2127" w:firstLine="708"/>
        <w:contextualSpacing/>
        <w:rPr>
          <w:rFonts w:ascii="Cambria" w:hAnsi="Cambria" w:cs="Arial"/>
          <w:sz w:val="22"/>
          <w:szCs w:val="22"/>
        </w:rPr>
      </w:pPr>
      <w:r w:rsidRPr="00D01268">
        <w:rPr>
          <w:rFonts w:ascii="Cambria" w:hAnsi="Cambria" w:cs="Arial"/>
          <w:b/>
          <w:sz w:val="22"/>
          <w:szCs w:val="22"/>
        </w:rPr>
        <w:t>Art.186.</w:t>
      </w:r>
      <w:r w:rsidRPr="00D01268">
        <w:rPr>
          <w:rFonts w:ascii="Cambria" w:hAnsi="Cambria" w:cs="Arial"/>
          <w:sz w:val="22"/>
          <w:szCs w:val="22"/>
        </w:rPr>
        <w:t xml:space="preserve"> Aquele que, por ação ou omissão voluntária, negligência ou imprudência, violar direito e causar dano a outrem, ainda que exclusivamente moral, comete ato ilícito.”</w:t>
      </w:r>
    </w:p>
    <w:p w14:paraId="43013DCB" w14:textId="77777777" w:rsidR="003E119D" w:rsidRPr="00D01268" w:rsidRDefault="003E119D" w:rsidP="00AF11FE">
      <w:pPr>
        <w:pStyle w:val="Recuodecorpodetexto"/>
        <w:spacing w:line="360" w:lineRule="auto"/>
        <w:ind w:firstLine="0"/>
        <w:contextualSpacing/>
        <w:rPr>
          <w:rFonts w:ascii="Cambria" w:hAnsi="Cambria"/>
          <w:szCs w:val="24"/>
        </w:rPr>
      </w:pPr>
    </w:p>
    <w:p w14:paraId="21AC5E7A" w14:textId="77777777" w:rsidR="00876B57" w:rsidRPr="00D01268" w:rsidRDefault="00C36016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</w:rPr>
        <w:t xml:space="preserve">Ora, diante dos fatos anteriormente explanados, é irrefragável a existência de ato ilícito, decorrente da própria conduta do </w:t>
      </w:r>
      <w:r w:rsidR="00C84AE5" w:rsidRPr="00D01268">
        <w:rPr>
          <w:rFonts w:ascii="Cambria" w:hAnsi="Cambria"/>
        </w:rPr>
        <w:t>Requerido</w:t>
      </w:r>
      <w:r w:rsidRPr="00D01268">
        <w:rPr>
          <w:rFonts w:ascii="Cambria" w:hAnsi="Cambria"/>
        </w:rPr>
        <w:t xml:space="preserve">, eis que </w:t>
      </w:r>
      <w:r w:rsidR="004C362A" w:rsidRPr="00D01268">
        <w:rPr>
          <w:rFonts w:ascii="Cambria" w:hAnsi="Cambria"/>
        </w:rPr>
        <w:t xml:space="preserve">usou de má-fé, e que tal registro, </w:t>
      </w:r>
      <w:r w:rsidRPr="00D01268">
        <w:rPr>
          <w:rFonts w:ascii="Cambria" w:hAnsi="Cambria"/>
        </w:rPr>
        <w:t xml:space="preserve">veio a causar prejuízos a </w:t>
      </w:r>
      <w:r w:rsidR="00C118C3" w:rsidRPr="00D01268">
        <w:rPr>
          <w:rFonts w:ascii="Cambria" w:hAnsi="Cambria"/>
        </w:rPr>
        <w:t>Requerente</w:t>
      </w:r>
      <w:r w:rsidRPr="00D01268">
        <w:rPr>
          <w:rFonts w:ascii="Cambria" w:hAnsi="Cambria"/>
        </w:rPr>
        <w:t>.</w:t>
      </w:r>
    </w:p>
    <w:p w14:paraId="6CB13DF7" w14:textId="77777777" w:rsidR="00915C73" w:rsidRPr="00D01268" w:rsidRDefault="00915C7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66A33027" w14:textId="77777777" w:rsidR="00915C73" w:rsidRPr="00D01268" w:rsidRDefault="00CC2BB1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>E</w:t>
      </w:r>
      <w:r w:rsidR="007B0D4B" w:rsidRPr="00D01268">
        <w:rPr>
          <w:rFonts w:ascii="Cambria" w:hAnsi="Cambria"/>
          <w:szCs w:val="24"/>
        </w:rPr>
        <w:t>m razão de ato ilícito cometido, também vem deter</w:t>
      </w:r>
      <w:r w:rsidRPr="00D01268">
        <w:rPr>
          <w:rFonts w:ascii="Cambria" w:hAnsi="Cambria"/>
          <w:szCs w:val="24"/>
        </w:rPr>
        <w:t>minado</w:t>
      </w:r>
      <w:r w:rsidR="007B0D4B" w:rsidRPr="00D01268">
        <w:rPr>
          <w:rFonts w:ascii="Cambria" w:hAnsi="Cambria"/>
          <w:szCs w:val="24"/>
        </w:rPr>
        <w:t xml:space="preserve"> pel</w:t>
      </w:r>
      <w:r w:rsidR="005C089E" w:rsidRPr="00D01268">
        <w:rPr>
          <w:rFonts w:ascii="Cambria" w:hAnsi="Cambria"/>
          <w:szCs w:val="24"/>
        </w:rPr>
        <w:t>a</w:t>
      </w:r>
      <w:r w:rsidR="007B0D4B" w:rsidRPr="00D01268">
        <w:rPr>
          <w:rFonts w:ascii="Cambria" w:hAnsi="Cambria"/>
          <w:szCs w:val="24"/>
        </w:rPr>
        <w:t xml:space="preserve"> legislação civil, nos seguintes termos:</w:t>
      </w:r>
    </w:p>
    <w:p w14:paraId="1D7B3916" w14:textId="77777777" w:rsidR="004D0EEB" w:rsidRPr="00D01268" w:rsidRDefault="004D0EEB" w:rsidP="00AF11FE">
      <w:pPr>
        <w:pStyle w:val="Recuodecorpodetexto"/>
        <w:spacing w:line="360" w:lineRule="auto"/>
        <w:ind w:firstLine="0"/>
        <w:contextualSpacing/>
        <w:rPr>
          <w:rFonts w:ascii="Cambria" w:hAnsi="Cambria"/>
          <w:szCs w:val="24"/>
        </w:rPr>
      </w:pPr>
    </w:p>
    <w:p w14:paraId="1B49D092" w14:textId="77777777" w:rsidR="00F3189A" w:rsidRPr="00D01268" w:rsidRDefault="004D0EEB" w:rsidP="00AF11FE">
      <w:pPr>
        <w:pStyle w:val="Recuodecorpodetexto"/>
        <w:spacing w:line="360" w:lineRule="auto"/>
        <w:ind w:left="2127" w:firstLine="708"/>
        <w:contextualSpacing/>
        <w:rPr>
          <w:rStyle w:val="info1"/>
          <w:rFonts w:ascii="Cambria" w:hAnsi="Cambria" w:cs="Arial"/>
          <w:iCs/>
          <w:sz w:val="22"/>
          <w:szCs w:val="22"/>
        </w:rPr>
      </w:pPr>
      <w:r w:rsidRPr="00D01268">
        <w:rPr>
          <w:rStyle w:val="info1"/>
          <w:rFonts w:ascii="Cambria" w:hAnsi="Cambria" w:cs="Arial"/>
          <w:iCs/>
          <w:sz w:val="22"/>
          <w:szCs w:val="22"/>
        </w:rPr>
        <w:t>"</w:t>
      </w:r>
      <w:r w:rsidRPr="00D01268">
        <w:rPr>
          <w:rStyle w:val="info1"/>
          <w:rFonts w:ascii="Cambria" w:hAnsi="Cambria" w:cs="Arial"/>
          <w:b/>
          <w:bCs/>
          <w:iCs/>
          <w:sz w:val="22"/>
          <w:szCs w:val="22"/>
        </w:rPr>
        <w:t xml:space="preserve">Art. 927. </w:t>
      </w:r>
      <w:r w:rsidRPr="00D01268">
        <w:rPr>
          <w:rStyle w:val="info1"/>
          <w:rFonts w:ascii="Cambria" w:hAnsi="Cambria" w:cs="Arial"/>
          <w:iCs/>
          <w:sz w:val="22"/>
          <w:szCs w:val="22"/>
        </w:rPr>
        <w:t>Aquele que, por ato ilícito (arts. 186 e 187), causar dano a outrem, fica obrigado a repará-lo.</w:t>
      </w:r>
    </w:p>
    <w:p w14:paraId="79D320C4" w14:textId="77777777" w:rsidR="00F3189A" w:rsidRPr="00D01268" w:rsidRDefault="00F3189A" w:rsidP="00AF11FE">
      <w:pPr>
        <w:pStyle w:val="Recuodecorpodetexto"/>
        <w:spacing w:line="360" w:lineRule="auto"/>
        <w:ind w:left="2127" w:firstLine="708"/>
        <w:contextualSpacing/>
        <w:rPr>
          <w:rStyle w:val="info1"/>
          <w:rFonts w:ascii="Cambria" w:hAnsi="Cambria" w:cs="Arial"/>
          <w:b/>
          <w:iCs/>
          <w:sz w:val="22"/>
          <w:szCs w:val="22"/>
        </w:rPr>
      </w:pPr>
    </w:p>
    <w:p w14:paraId="339CF418" w14:textId="77777777" w:rsidR="004D0EEB" w:rsidRPr="00D01268" w:rsidRDefault="004D0EEB" w:rsidP="00AF11FE">
      <w:pPr>
        <w:pStyle w:val="Recuodecorpodetexto"/>
        <w:spacing w:line="360" w:lineRule="auto"/>
        <w:ind w:left="2127" w:firstLine="708"/>
        <w:contextualSpacing/>
        <w:rPr>
          <w:rFonts w:ascii="Cambria" w:hAnsi="Cambria" w:cs="Arial"/>
          <w:sz w:val="22"/>
          <w:szCs w:val="22"/>
        </w:rPr>
      </w:pPr>
      <w:r w:rsidRPr="00D01268">
        <w:rPr>
          <w:rStyle w:val="info1"/>
          <w:rFonts w:ascii="Cambria" w:hAnsi="Cambria" w:cs="Arial"/>
          <w:b/>
          <w:iCs/>
          <w:sz w:val="22"/>
          <w:szCs w:val="22"/>
        </w:rPr>
        <w:t>Parágrafo único.</w:t>
      </w:r>
      <w:r w:rsidRPr="00D01268">
        <w:rPr>
          <w:rStyle w:val="info1"/>
          <w:rFonts w:ascii="Cambria" w:hAnsi="Cambria" w:cs="Arial"/>
          <w:iCs/>
          <w:sz w:val="22"/>
          <w:szCs w:val="22"/>
        </w:rPr>
        <w:t xml:space="preserve"> Haverá obrigação de reparar o dano, independentemente de culpa, nos casos especificados em lei, ou quando a atividade normalmente desenvolvida pelo autor do dano implicar, por sua natureza, risco para os direitos de outrem."</w:t>
      </w:r>
    </w:p>
    <w:p w14:paraId="274CFDFC" w14:textId="77777777" w:rsidR="00DC6BDE" w:rsidRPr="00D01268" w:rsidRDefault="00DC6BDE" w:rsidP="00AF11FE">
      <w:pPr>
        <w:pStyle w:val="Recuodecorpodetexto"/>
        <w:spacing w:line="360" w:lineRule="auto"/>
        <w:ind w:firstLine="708"/>
        <w:contextualSpacing/>
        <w:rPr>
          <w:rFonts w:ascii="Cambria" w:hAnsi="Cambria"/>
          <w:szCs w:val="24"/>
        </w:rPr>
      </w:pPr>
    </w:p>
    <w:p w14:paraId="4FB8680A" w14:textId="77777777" w:rsidR="005757FA" w:rsidRPr="00D01268" w:rsidRDefault="00A228A8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>A fim de melhor elucidar os pedidos da presente, passamos a análise por tópicos acerca dos danos materiais e morais.</w:t>
      </w:r>
    </w:p>
    <w:p w14:paraId="707C2A03" w14:textId="77777777" w:rsidR="006B3BE8" w:rsidRPr="00D01268" w:rsidRDefault="006B3BE8" w:rsidP="00AF11FE">
      <w:pPr>
        <w:pStyle w:val="Recuodecorpodetexto"/>
        <w:spacing w:line="360" w:lineRule="auto"/>
        <w:ind w:firstLine="708"/>
        <w:contextualSpacing/>
        <w:rPr>
          <w:rFonts w:ascii="Cambria" w:hAnsi="Cambria"/>
          <w:szCs w:val="24"/>
        </w:rPr>
      </w:pPr>
    </w:p>
    <w:p w14:paraId="6664A1E2" w14:textId="77777777" w:rsidR="00EA6FF2" w:rsidRPr="00D01268" w:rsidRDefault="00EA6FF2" w:rsidP="00AF11FE">
      <w:pPr>
        <w:pStyle w:val="Recuodecorpodetexto"/>
        <w:spacing w:line="360" w:lineRule="auto"/>
        <w:ind w:firstLine="708"/>
        <w:contextualSpacing/>
        <w:rPr>
          <w:rFonts w:ascii="Cambria" w:hAnsi="Cambria"/>
          <w:szCs w:val="24"/>
        </w:rPr>
      </w:pPr>
    </w:p>
    <w:p w14:paraId="3DA3516A" w14:textId="77777777" w:rsidR="00CD6F25" w:rsidRPr="00D01268" w:rsidRDefault="00CD6F25" w:rsidP="00AF11FE">
      <w:pPr>
        <w:pStyle w:val="Recuodecorpodetexto"/>
        <w:spacing w:line="360" w:lineRule="auto"/>
        <w:ind w:firstLine="708"/>
        <w:contextualSpacing/>
        <w:rPr>
          <w:rFonts w:ascii="Cambria" w:hAnsi="Cambria"/>
          <w:szCs w:val="24"/>
        </w:rPr>
      </w:pPr>
    </w:p>
    <w:p w14:paraId="3D772214" w14:textId="77777777" w:rsidR="0017251E" w:rsidRPr="00D01268" w:rsidRDefault="0017251E" w:rsidP="00AF11FE">
      <w:pPr>
        <w:pStyle w:val="Recuodecorpode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0"/>
        <w:contextualSpacing/>
        <w:rPr>
          <w:rFonts w:ascii="Cambria" w:hAnsi="Cambria"/>
          <w:b/>
          <w:szCs w:val="24"/>
        </w:rPr>
      </w:pPr>
      <w:r w:rsidRPr="00D01268">
        <w:rPr>
          <w:rFonts w:ascii="Cambria" w:hAnsi="Cambria"/>
          <w:b/>
          <w:szCs w:val="24"/>
        </w:rPr>
        <w:t>2.1</w:t>
      </w:r>
      <w:r w:rsidR="00452116" w:rsidRPr="00D01268">
        <w:rPr>
          <w:rFonts w:ascii="Cambria" w:hAnsi="Cambria"/>
          <w:b/>
          <w:szCs w:val="24"/>
        </w:rPr>
        <w:t xml:space="preserve"> – </w:t>
      </w:r>
      <w:r w:rsidRPr="00D01268">
        <w:rPr>
          <w:rFonts w:ascii="Cambria" w:hAnsi="Cambria"/>
          <w:b/>
          <w:szCs w:val="24"/>
        </w:rPr>
        <w:t>Do Dano Material</w:t>
      </w:r>
    </w:p>
    <w:p w14:paraId="1E63398D" w14:textId="77777777" w:rsidR="0017251E" w:rsidRPr="00D01268" w:rsidRDefault="0017251E" w:rsidP="00AF11FE">
      <w:pPr>
        <w:pStyle w:val="Recuodecorpodetexto"/>
        <w:spacing w:line="360" w:lineRule="auto"/>
        <w:ind w:firstLine="708"/>
        <w:contextualSpacing/>
        <w:rPr>
          <w:rFonts w:ascii="Cambria" w:hAnsi="Cambria"/>
          <w:szCs w:val="24"/>
        </w:rPr>
      </w:pPr>
    </w:p>
    <w:p w14:paraId="5FA3995B" w14:textId="77777777" w:rsidR="00E73100" w:rsidRPr="00D01268" w:rsidRDefault="00EA0C7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 xml:space="preserve">No que tange aos danos materiais, a partir da data de sua dispensa da </w:t>
      </w:r>
      <w:r w:rsidR="0012297D" w:rsidRPr="00D01268">
        <w:rPr>
          <w:rFonts w:ascii="Cambria" w:hAnsi="Cambria"/>
          <w:b/>
          <w:szCs w:val="24"/>
        </w:rPr>
        <w:t>______________________</w:t>
      </w:r>
      <w:r w:rsidRPr="00D01268">
        <w:rPr>
          <w:rFonts w:ascii="Cambria" w:hAnsi="Cambria"/>
          <w:b/>
          <w:szCs w:val="24"/>
        </w:rPr>
        <w:t xml:space="preserve"> E CIA LTDA, ou seja, 29.06.08</w:t>
      </w:r>
      <w:r w:rsidRPr="00D01268">
        <w:rPr>
          <w:rFonts w:ascii="Cambria" w:hAnsi="Cambria"/>
          <w:b/>
          <w:szCs w:val="24"/>
          <w:u w:val="single"/>
        </w:rPr>
        <w:t>,</w:t>
      </w:r>
      <w:r w:rsidR="00A624F5" w:rsidRPr="00D01268">
        <w:rPr>
          <w:rFonts w:ascii="Cambria" w:hAnsi="Cambria"/>
          <w:b/>
          <w:szCs w:val="24"/>
          <w:u w:val="single"/>
        </w:rPr>
        <w:t xml:space="preserve"> por culpa exclusiva do Requerido,</w:t>
      </w:r>
      <w:r w:rsidRPr="00D01268">
        <w:rPr>
          <w:rFonts w:ascii="Cambria" w:hAnsi="Cambria"/>
          <w:szCs w:val="24"/>
        </w:rPr>
        <w:t xml:space="preserve"> recai</w:t>
      </w:r>
      <w:r w:rsidR="000B2885" w:rsidRPr="00D01268">
        <w:rPr>
          <w:rFonts w:ascii="Cambria" w:hAnsi="Cambria"/>
          <w:szCs w:val="24"/>
        </w:rPr>
        <w:t>u</w:t>
      </w:r>
      <w:r w:rsidRPr="00D01268">
        <w:rPr>
          <w:rFonts w:ascii="Cambria" w:hAnsi="Cambria"/>
          <w:szCs w:val="24"/>
        </w:rPr>
        <w:t xml:space="preserve"> em preju</w:t>
      </w:r>
      <w:r w:rsidR="005C089E" w:rsidRPr="00D01268">
        <w:rPr>
          <w:rFonts w:ascii="Cambria" w:hAnsi="Cambria"/>
          <w:szCs w:val="24"/>
        </w:rPr>
        <w:t xml:space="preserve">ízo a </w:t>
      </w:r>
      <w:r w:rsidR="00C118C3" w:rsidRPr="00D01268">
        <w:rPr>
          <w:rFonts w:ascii="Cambria" w:hAnsi="Cambria"/>
          <w:szCs w:val="24"/>
        </w:rPr>
        <w:t>Requerente</w:t>
      </w:r>
      <w:r w:rsidR="00E73100" w:rsidRPr="00D01268">
        <w:rPr>
          <w:rFonts w:ascii="Cambria" w:hAnsi="Cambria"/>
          <w:szCs w:val="24"/>
        </w:rPr>
        <w:t>, eis que restou privada de continuar no sonhado emprego.</w:t>
      </w:r>
      <w:r w:rsidR="0055709C" w:rsidRPr="00D01268">
        <w:rPr>
          <w:rFonts w:ascii="Cambria" w:hAnsi="Cambria"/>
          <w:szCs w:val="24"/>
        </w:rPr>
        <w:t xml:space="preserve"> Por certo, Nobre Julgador, caberá ao Requerido indenizar a Requerente até o dia do efetivo desligamento junto a Agência Nacional de Vigilância Sanitária.</w:t>
      </w:r>
    </w:p>
    <w:p w14:paraId="223F2EAC" w14:textId="77777777" w:rsidR="0055709C" w:rsidRPr="00D01268" w:rsidRDefault="0055709C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6CEE4490" w14:textId="77777777" w:rsidR="00EA0C73" w:rsidRPr="00D01268" w:rsidRDefault="0055709C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b/>
          <w:sz w:val="26"/>
          <w:szCs w:val="26"/>
        </w:rPr>
      </w:pPr>
      <w:r w:rsidRPr="00D01268">
        <w:rPr>
          <w:rFonts w:ascii="Cambria" w:hAnsi="Cambria"/>
          <w:b/>
          <w:sz w:val="26"/>
          <w:szCs w:val="26"/>
        </w:rPr>
        <w:t xml:space="preserve">O fato é que a Requerente iria continuar no emprego caso não estivesse indevidamente </w:t>
      </w:r>
      <w:r w:rsidR="00EA0C73" w:rsidRPr="00D01268">
        <w:rPr>
          <w:rFonts w:ascii="Cambria" w:hAnsi="Cambria"/>
          <w:b/>
          <w:sz w:val="26"/>
          <w:szCs w:val="26"/>
        </w:rPr>
        <w:t>registrada ju</w:t>
      </w:r>
      <w:r w:rsidRPr="00D01268">
        <w:rPr>
          <w:rFonts w:ascii="Cambria" w:hAnsi="Cambria"/>
          <w:b/>
          <w:sz w:val="26"/>
          <w:szCs w:val="26"/>
        </w:rPr>
        <w:t>nto a ANVISA!</w:t>
      </w:r>
      <w:r w:rsidR="000B2885" w:rsidRPr="00D01268">
        <w:rPr>
          <w:rFonts w:ascii="Cambria" w:hAnsi="Cambria"/>
          <w:b/>
          <w:sz w:val="26"/>
          <w:szCs w:val="26"/>
        </w:rPr>
        <w:t xml:space="preserve"> Fato que desconhecia.</w:t>
      </w:r>
    </w:p>
    <w:p w14:paraId="0BC93E7A" w14:textId="77777777" w:rsidR="00EA0C73" w:rsidRPr="00D01268" w:rsidRDefault="00EA0C7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426E9308" w14:textId="77777777" w:rsidR="00C30765" w:rsidRPr="00D01268" w:rsidRDefault="009714DF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 xml:space="preserve">Embora, Excelência, tivesse a responsável pela empresa </w:t>
      </w:r>
      <w:r w:rsidR="0012297D" w:rsidRPr="00D01268">
        <w:rPr>
          <w:rFonts w:ascii="Cambria" w:hAnsi="Cambria"/>
          <w:szCs w:val="24"/>
        </w:rPr>
        <w:t>______________________</w:t>
      </w:r>
      <w:r w:rsidRPr="00D01268">
        <w:rPr>
          <w:rFonts w:ascii="Cambria" w:hAnsi="Cambria"/>
          <w:szCs w:val="24"/>
        </w:rPr>
        <w:t xml:space="preserve"> se comovido com a situação da Requerente, sendo inclusive, esta quem lhe comunicou do registro em outra empresa, nada pode fazer. </w:t>
      </w:r>
    </w:p>
    <w:p w14:paraId="270B630A" w14:textId="77777777" w:rsidR="00C30765" w:rsidRPr="00D01268" w:rsidRDefault="00C30765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7AE334E5" w14:textId="77777777" w:rsidR="009714DF" w:rsidRPr="00D01268" w:rsidRDefault="009714DF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>As Drogarias</w:t>
      </w:r>
      <w:r w:rsidR="008F622C" w:rsidRPr="00D01268">
        <w:rPr>
          <w:rFonts w:ascii="Cambria" w:hAnsi="Cambria"/>
          <w:szCs w:val="24"/>
        </w:rPr>
        <w:t>,</w:t>
      </w:r>
      <w:r w:rsidRPr="00D01268">
        <w:rPr>
          <w:rFonts w:ascii="Cambria" w:hAnsi="Cambria"/>
          <w:szCs w:val="24"/>
        </w:rPr>
        <w:t xml:space="preserve"> conforme legislação específica</w:t>
      </w:r>
      <w:r w:rsidR="00FC5E64" w:rsidRPr="00D01268">
        <w:rPr>
          <w:rFonts w:ascii="Cambria" w:hAnsi="Cambria"/>
          <w:szCs w:val="24"/>
        </w:rPr>
        <w:t>,</w:t>
      </w:r>
      <w:r w:rsidRPr="00D01268">
        <w:rPr>
          <w:rFonts w:ascii="Cambria" w:hAnsi="Cambria"/>
          <w:szCs w:val="24"/>
        </w:rPr>
        <w:t xml:space="preserve"> precisam ter um Responsável Técnico para realizar os inventários de medicamentos controlados. Neste caso, não poderia ser a Requerente, motivo pelo qual deixou de ser contratada!</w:t>
      </w:r>
    </w:p>
    <w:p w14:paraId="79713338" w14:textId="77777777" w:rsidR="0055709C" w:rsidRPr="00D01268" w:rsidRDefault="0055709C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06C6D944" w14:textId="77777777" w:rsidR="009714DF" w:rsidRPr="00D01268" w:rsidRDefault="00FC5E64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>Pergunta-se</w:t>
      </w:r>
      <w:r w:rsidR="009714DF" w:rsidRPr="00D01268">
        <w:rPr>
          <w:rFonts w:ascii="Cambria" w:hAnsi="Cambria"/>
          <w:szCs w:val="24"/>
        </w:rPr>
        <w:t xml:space="preserve"> Excelência, e as expectativas dessa trabalhadora, onde ficam? E os prejuízos passados e futuros a que foi submetida, a quem pertence a responsabilidade, senão exclusivamente ao Requerido?</w:t>
      </w:r>
    </w:p>
    <w:p w14:paraId="1589CB2A" w14:textId="77777777" w:rsidR="009714DF" w:rsidRPr="00D01268" w:rsidRDefault="009714DF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6243CC58" w14:textId="77777777" w:rsidR="009714DF" w:rsidRPr="00D01268" w:rsidRDefault="009714DF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 xml:space="preserve">Futuros sim, pois a empregadora </w:t>
      </w:r>
      <w:r w:rsidR="0012297D" w:rsidRPr="00D01268">
        <w:rPr>
          <w:rFonts w:ascii="Cambria" w:hAnsi="Cambria"/>
          <w:szCs w:val="24"/>
        </w:rPr>
        <w:t>_____________</w:t>
      </w:r>
      <w:r w:rsidRPr="00D01268">
        <w:rPr>
          <w:rFonts w:ascii="Cambria" w:hAnsi="Cambria"/>
          <w:szCs w:val="24"/>
        </w:rPr>
        <w:t>, tinha efetivo interesse em contratar a Requerente, como restou comprovado nos autos, apenas não o fazendo por estar aquela já cadastrada junto a ANVISA.</w:t>
      </w:r>
    </w:p>
    <w:p w14:paraId="5E032DC0" w14:textId="77777777" w:rsidR="00385393" w:rsidRPr="00D01268" w:rsidRDefault="0038539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3AFEFA2A" w14:textId="77777777" w:rsidR="00EA0C73" w:rsidRPr="00D01268" w:rsidRDefault="00EA0C7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 xml:space="preserve">Cabe ressaltar, que estes prejuízos, vão desde a remuneração perdida pela </w:t>
      </w:r>
      <w:r w:rsidR="00C118C3" w:rsidRPr="00D01268">
        <w:rPr>
          <w:rFonts w:ascii="Cambria" w:hAnsi="Cambria"/>
          <w:szCs w:val="24"/>
        </w:rPr>
        <w:t>Requerente</w:t>
      </w:r>
      <w:r w:rsidRPr="00D01268">
        <w:rPr>
          <w:rFonts w:ascii="Cambria" w:hAnsi="Cambria"/>
          <w:szCs w:val="24"/>
        </w:rPr>
        <w:t>, ou seja, R$ 1.133,00</w:t>
      </w:r>
      <w:r w:rsidR="00A43CDB" w:rsidRPr="00D01268">
        <w:rPr>
          <w:rFonts w:ascii="Cambria" w:hAnsi="Cambria"/>
          <w:szCs w:val="24"/>
        </w:rPr>
        <w:t xml:space="preserve"> </w:t>
      </w:r>
      <w:r w:rsidR="00F2140A" w:rsidRPr="00D01268">
        <w:rPr>
          <w:rFonts w:ascii="Cambria" w:hAnsi="Cambria"/>
          <w:szCs w:val="24"/>
        </w:rPr>
        <w:t>(</w:t>
      </w:r>
      <w:r w:rsidRPr="00D01268">
        <w:rPr>
          <w:rFonts w:ascii="Cambria" w:hAnsi="Cambria"/>
          <w:szCs w:val="24"/>
        </w:rPr>
        <w:t xml:space="preserve">mil cento e trinta e três reais) por mês, assim como, os reflexos que essa remuneração teria na vida material da </w:t>
      </w:r>
      <w:r w:rsidR="00C84AE5" w:rsidRPr="00D01268">
        <w:rPr>
          <w:rFonts w:ascii="Cambria" w:hAnsi="Cambria"/>
          <w:szCs w:val="24"/>
        </w:rPr>
        <w:t>Requerente</w:t>
      </w:r>
      <w:r w:rsidRPr="00D01268">
        <w:rPr>
          <w:rFonts w:ascii="Cambria" w:hAnsi="Cambria"/>
          <w:szCs w:val="24"/>
        </w:rPr>
        <w:t xml:space="preserve">. Irrelevante informar, que esta indenização persistirá até que a mesma consiga colocação no mercado de trabalho, pois está fora deste por causa e culpa exclusiva do </w:t>
      </w:r>
      <w:r w:rsidR="00C118C3" w:rsidRPr="00D01268">
        <w:rPr>
          <w:rFonts w:ascii="Cambria" w:hAnsi="Cambria"/>
          <w:szCs w:val="24"/>
        </w:rPr>
        <w:t>Requerido</w:t>
      </w:r>
      <w:r w:rsidRPr="00D01268">
        <w:rPr>
          <w:rFonts w:ascii="Cambria" w:hAnsi="Cambria"/>
          <w:szCs w:val="24"/>
        </w:rPr>
        <w:t>.</w:t>
      </w:r>
    </w:p>
    <w:p w14:paraId="62CFE7CF" w14:textId="77777777" w:rsidR="00EA0C73" w:rsidRPr="00D01268" w:rsidRDefault="00EA0C7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5CFCE623" w14:textId="77777777" w:rsidR="00EA0C73" w:rsidRPr="00D01268" w:rsidRDefault="00EA0C7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>Muito embora, a doutrina e a jurisprudência defendam que os danos materiais e morais não se confundem, e dependam de prova diferenciada, neste caso, passa apenas por uma linha muito tênue, a diferença entre ambos.</w:t>
      </w:r>
    </w:p>
    <w:p w14:paraId="6D15A2CE" w14:textId="77777777" w:rsidR="00EA0C73" w:rsidRPr="00D01268" w:rsidRDefault="00EA0C7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7213ADB9" w14:textId="77777777" w:rsidR="00EA0C73" w:rsidRPr="00D01268" w:rsidRDefault="00EA0C7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>Como mensurar o efetivo prejuízo material?</w:t>
      </w:r>
      <w:r w:rsidR="00755890" w:rsidRPr="00D01268">
        <w:rPr>
          <w:rFonts w:ascii="Cambria" w:hAnsi="Cambria"/>
          <w:szCs w:val="24"/>
        </w:rPr>
        <w:t xml:space="preserve"> </w:t>
      </w:r>
      <w:r w:rsidRPr="00D01268">
        <w:rPr>
          <w:rFonts w:ascii="Cambria" w:hAnsi="Cambria"/>
          <w:szCs w:val="24"/>
        </w:rPr>
        <w:t xml:space="preserve">Quanto tempo teria a </w:t>
      </w:r>
      <w:r w:rsidR="00C84AE5" w:rsidRPr="00D01268">
        <w:rPr>
          <w:rFonts w:ascii="Cambria" w:hAnsi="Cambria"/>
          <w:szCs w:val="24"/>
        </w:rPr>
        <w:t>Requerente</w:t>
      </w:r>
      <w:r w:rsidR="008A1731" w:rsidRPr="00D01268">
        <w:rPr>
          <w:rFonts w:ascii="Cambria" w:hAnsi="Cambria"/>
          <w:szCs w:val="24"/>
        </w:rPr>
        <w:t xml:space="preserve"> seu emprego garantido?</w:t>
      </w:r>
      <w:r w:rsidRPr="00D01268">
        <w:rPr>
          <w:rFonts w:ascii="Cambria" w:hAnsi="Cambria"/>
          <w:szCs w:val="24"/>
        </w:rPr>
        <w:t xml:space="preserve"> 6 meses, 1 ano, 5 anos?</w:t>
      </w:r>
      <w:r w:rsidR="00755890" w:rsidRPr="00D01268">
        <w:rPr>
          <w:rFonts w:ascii="Cambria" w:hAnsi="Cambria"/>
          <w:szCs w:val="24"/>
        </w:rPr>
        <w:t xml:space="preserve"> </w:t>
      </w:r>
      <w:r w:rsidRPr="00D01268">
        <w:rPr>
          <w:rFonts w:ascii="Cambria" w:hAnsi="Cambria"/>
          <w:szCs w:val="24"/>
        </w:rPr>
        <w:t xml:space="preserve">Por isso, nada mais justo que o </w:t>
      </w:r>
      <w:r w:rsidR="00C118C3" w:rsidRPr="00D01268">
        <w:rPr>
          <w:rFonts w:ascii="Cambria" w:hAnsi="Cambria"/>
          <w:szCs w:val="24"/>
        </w:rPr>
        <w:t>Requerido</w:t>
      </w:r>
      <w:r w:rsidRPr="00D01268">
        <w:rPr>
          <w:rFonts w:ascii="Cambria" w:hAnsi="Cambria"/>
          <w:szCs w:val="24"/>
        </w:rPr>
        <w:t>, causador destes questionamentos</w:t>
      </w:r>
      <w:r w:rsidR="00755890" w:rsidRPr="00D01268">
        <w:rPr>
          <w:rFonts w:ascii="Cambria" w:hAnsi="Cambria"/>
          <w:szCs w:val="24"/>
        </w:rPr>
        <w:t xml:space="preserve"> responda materialmente por estes imensos prejuízos.</w:t>
      </w:r>
    </w:p>
    <w:p w14:paraId="77FC79D4" w14:textId="77777777" w:rsidR="008A1731" w:rsidRPr="00D01268" w:rsidRDefault="008A1731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2BDAC250" w14:textId="77777777" w:rsidR="008A1731" w:rsidRPr="00D01268" w:rsidRDefault="008A1731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b/>
          <w:szCs w:val="24"/>
        </w:rPr>
      </w:pPr>
      <w:r w:rsidRPr="00D01268">
        <w:rPr>
          <w:rFonts w:ascii="Cambria" w:hAnsi="Cambria"/>
          <w:b/>
          <w:szCs w:val="24"/>
        </w:rPr>
        <w:t xml:space="preserve">Desta forma, </w:t>
      </w:r>
      <w:r w:rsidR="003C303E" w:rsidRPr="00D01268">
        <w:rPr>
          <w:rFonts w:ascii="Cambria" w:hAnsi="Cambria"/>
          <w:b/>
          <w:szCs w:val="24"/>
        </w:rPr>
        <w:t xml:space="preserve">a Requerente deve ser </w:t>
      </w:r>
      <w:r w:rsidRPr="00D01268">
        <w:rPr>
          <w:rFonts w:ascii="Cambria" w:hAnsi="Cambria"/>
          <w:b/>
          <w:szCs w:val="24"/>
        </w:rPr>
        <w:t>indenizada materialmente no valor estimado d</w:t>
      </w:r>
      <w:r w:rsidR="00F2140A" w:rsidRPr="00D01268">
        <w:rPr>
          <w:rFonts w:ascii="Cambria" w:hAnsi="Cambria"/>
          <w:b/>
          <w:szCs w:val="24"/>
        </w:rPr>
        <w:t>o seu salário - R$ 1.133,00 (</w:t>
      </w:r>
      <w:r w:rsidRPr="00D01268">
        <w:rPr>
          <w:rFonts w:ascii="Cambria" w:hAnsi="Cambria"/>
          <w:b/>
          <w:szCs w:val="24"/>
        </w:rPr>
        <w:t xml:space="preserve">mil cento e trinta e três reais) mensais, desde a data em que foi dispensada – 29 de junho de 2008 </w:t>
      </w:r>
      <w:r w:rsidR="00F2140A" w:rsidRPr="00D01268">
        <w:rPr>
          <w:rFonts w:ascii="Cambria" w:hAnsi="Cambria"/>
          <w:b/>
          <w:szCs w:val="24"/>
        </w:rPr>
        <w:t>–</w:t>
      </w:r>
      <w:r w:rsidRPr="00D01268">
        <w:rPr>
          <w:rFonts w:ascii="Cambria" w:hAnsi="Cambria"/>
          <w:b/>
          <w:szCs w:val="24"/>
        </w:rPr>
        <w:t>, até a data</w:t>
      </w:r>
      <w:r w:rsidR="00BB6867" w:rsidRPr="00D01268">
        <w:rPr>
          <w:rFonts w:ascii="Cambria" w:hAnsi="Cambria"/>
          <w:b/>
          <w:szCs w:val="24"/>
        </w:rPr>
        <w:t xml:space="preserve"> futura</w:t>
      </w:r>
      <w:r w:rsidRPr="00D01268">
        <w:rPr>
          <w:rFonts w:ascii="Cambria" w:hAnsi="Cambria"/>
          <w:b/>
          <w:szCs w:val="24"/>
        </w:rPr>
        <w:t xml:space="preserve"> da efetiva exclusão do seu cadastro junto a ANVISA.</w:t>
      </w:r>
    </w:p>
    <w:p w14:paraId="025D3A21" w14:textId="77777777" w:rsidR="00385393" w:rsidRPr="00D01268" w:rsidRDefault="0038539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4D8BA6E8" w14:textId="77777777" w:rsidR="00FA628A" w:rsidRPr="00D01268" w:rsidRDefault="00FA628A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018EDE7D" w14:textId="77777777" w:rsidR="00CD6F25" w:rsidRPr="00D01268" w:rsidRDefault="00CD6F25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60FA2179" w14:textId="77777777" w:rsidR="0017251E" w:rsidRPr="00D01268" w:rsidRDefault="0017251E" w:rsidP="00AF11FE">
      <w:pPr>
        <w:pStyle w:val="Recuodecorpode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0"/>
        <w:contextualSpacing/>
        <w:rPr>
          <w:rFonts w:ascii="Cambria" w:hAnsi="Cambria"/>
          <w:b/>
          <w:szCs w:val="24"/>
        </w:rPr>
      </w:pPr>
      <w:r w:rsidRPr="00D01268">
        <w:rPr>
          <w:rFonts w:ascii="Cambria" w:hAnsi="Cambria"/>
          <w:b/>
          <w:szCs w:val="24"/>
        </w:rPr>
        <w:t>2</w:t>
      </w:r>
      <w:r w:rsidR="00EA12D5" w:rsidRPr="00D01268">
        <w:rPr>
          <w:rFonts w:ascii="Cambria" w:hAnsi="Cambria"/>
          <w:b/>
          <w:szCs w:val="24"/>
        </w:rPr>
        <w:t>.2</w:t>
      </w:r>
      <w:r w:rsidR="003C303E" w:rsidRPr="00D01268">
        <w:rPr>
          <w:rFonts w:ascii="Cambria" w:hAnsi="Cambria"/>
          <w:b/>
          <w:szCs w:val="24"/>
        </w:rPr>
        <w:t xml:space="preserve"> – </w:t>
      </w:r>
      <w:r w:rsidRPr="00D01268">
        <w:rPr>
          <w:rFonts w:ascii="Cambria" w:hAnsi="Cambria"/>
          <w:b/>
          <w:szCs w:val="24"/>
        </w:rPr>
        <w:t>Do Dano Moral</w:t>
      </w:r>
      <w:r w:rsidR="00EA12D5" w:rsidRPr="00D01268">
        <w:rPr>
          <w:rFonts w:ascii="Cambria" w:hAnsi="Cambria"/>
          <w:b/>
          <w:szCs w:val="24"/>
        </w:rPr>
        <w:t xml:space="preserve"> IN RE IPSA</w:t>
      </w:r>
    </w:p>
    <w:p w14:paraId="76E30468" w14:textId="77777777" w:rsidR="0017251E" w:rsidRPr="00D01268" w:rsidRDefault="0017251E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7E2D1332" w14:textId="77777777" w:rsidR="00F67E1F" w:rsidRPr="00D01268" w:rsidRDefault="005B453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>A</w:t>
      </w:r>
      <w:r w:rsidR="00D13E7D" w:rsidRPr="00D01268">
        <w:rPr>
          <w:rFonts w:ascii="Cambria" w:hAnsi="Cambria"/>
          <w:szCs w:val="24"/>
        </w:rPr>
        <w:t>pós tanta dificuldade</w:t>
      </w:r>
      <w:r w:rsidR="00F67E1F" w:rsidRPr="00D01268">
        <w:rPr>
          <w:rFonts w:ascii="Cambria" w:hAnsi="Cambria"/>
          <w:szCs w:val="24"/>
        </w:rPr>
        <w:t xml:space="preserve"> em voltar ao mercado de trabalho, tão disputado nos dias de hoje, teve sua alegria e tranqüilidade rapidamente escapad</w:t>
      </w:r>
      <w:r w:rsidRPr="00D01268">
        <w:rPr>
          <w:rFonts w:ascii="Cambria" w:hAnsi="Cambria"/>
          <w:szCs w:val="24"/>
        </w:rPr>
        <w:t>a de suas mãos</w:t>
      </w:r>
      <w:r w:rsidR="00F67E1F" w:rsidRPr="00D01268">
        <w:rPr>
          <w:rFonts w:ascii="Cambria" w:hAnsi="Cambria"/>
          <w:szCs w:val="24"/>
        </w:rPr>
        <w:t>. Incomensuráveis são os prejuízos tanto materiais quanto morais, por ter a Requerente perdido esta oportunidade.</w:t>
      </w:r>
    </w:p>
    <w:p w14:paraId="22466A77" w14:textId="77777777" w:rsidR="00F67E1F" w:rsidRPr="00D01268" w:rsidRDefault="00F67E1F" w:rsidP="00AF11FE">
      <w:pPr>
        <w:pStyle w:val="Recuodecorpodetexto"/>
        <w:spacing w:line="360" w:lineRule="auto"/>
        <w:ind w:firstLine="708"/>
        <w:contextualSpacing/>
        <w:rPr>
          <w:rFonts w:ascii="Cambria" w:hAnsi="Cambria"/>
          <w:szCs w:val="24"/>
        </w:rPr>
      </w:pPr>
    </w:p>
    <w:p w14:paraId="026F101B" w14:textId="77777777" w:rsidR="00EA0C73" w:rsidRPr="00D01268" w:rsidRDefault="00EA0C7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b/>
          <w:szCs w:val="24"/>
        </w:rPr>
        <w:t xml:space="preserve">A partir daí passa-se então a falar no abalo moral, inquestionável diante destes fatos. A </w:t>
      </w:r>
      <w:r w:rsidR="00C118C3" w:rsidRPr="00D01268">
        <w:rPr>
          <w:rFonts w:ascii="Cambria" w:hAnsi="Cambria"/>
          <w:b/>
          <w:szCs w:val="24"/>
        </w:rPr>
        <w:t>Requerente</w:t>
      </w:r>
      <w:r w:rsidRPr="00D01268">
        <w:rPr>
          <w:rFonts w:ascii="Cambria" w:hAnsi="Cambria"/>
          <w:b/>
          <w:szCs w:val="24"/>
        </w:rPr>
        <w:t>, profissional com 42 anos, teve</w:t>
      </w:r>
      <w:r w:rsidR="00F97C23" w:rsidRPr="00D01268">
        <w:rPr>
          <w:rFonts w:ascii="Cambria" w:hAnsi="Cambria"/>
          <w:b/>
          <w:szCs w:val="24"/>
        </w:rPr>
        <w:t>,</w:t>
      </w:r>
      <w:r w:rsidRPr="00D01268">
        <w:rPr>
          <w:rFonts w:ascii="Cambria" w:hAnsi="Cambria"/>
          <w:b/>
          <w:szCs w:val="24"/>
        </w:rPr>
        <w:t xml:space="preserve"> após muito tempo</w:t>
      </w:r>
      <w:r w:rsidR="00F97C23" w:rsidRPr="00D01268">
        <w:rPr>
          <w:rFonts w:ascii="Cambria" w:hAnsi="Cambria"/>
          <w:b/>
          <w:szCs w:val="24"/>
        </w:rPr>
        <w:t>,</w:t>
      </w:r>
      <w:r w:rsidRPr="00D01268">
        <w:rPr>
          <w:rFonts w:ascii="Cambria" w:hAnsi="Cambria"/>
          <w:b/>
          <w:szCs w:val="24"/>
        </w:rPr>
        <w:t xml:space="preserve"> a satisfação em estar</w:t>
      </w:r>
      <w:r w:rsidR="00F97C23" w:rsidRPr="00D01268">
        <w:rPr>
          <w:rFonts w:ascii="Cambria" w:hAnsi="Cambria"/>
          <w:b/>
          <w:szCs w:val="24"/>
        </w:rPr>
        <w:t xml:space="preserve"> novamente a</w:t>
      </w:r>
      <w:r w:rsidRPr="00D01268">
        <w:rPr>
          <w:rFonts w:ascii="Cambria" w:hAnsi="Cambria"/>
          <w:b/>
          <w:szCs w:val="24"/>
        </w:rPr>
        <w:t>o mercado de trabalho, ao mesmo tempo</w:t>
      </w:r>
      <w:r w:rsidR="00416187" w:rsidRPr="00D01268">
        <w:rPr>
          <w:rFonts w:ascii="Cambria" w:hAnsi="Cambria"/>
          <w:b/>
          <w:szCs w:val="24"/>
        </w:rPr>
        <w:t xml:space="preserve">, </w:t>
      </w:r>
      <w:r w:rsidRPr="00D01268">
        <w:rPr>
          <w:rFonts w:ascii="Cambria" w:hAnsi="Cambria"/>
          <w:b/>
          <w:szCs w:val="24"/>
        </w:rPr>
        <w:t>teve a arrasadora notícia de que assim não mais permaneceria</w:t>
      </w:r>
      <w:r w:rsidRPr="00D01268">
        <w:rPr>
          <w:rFonts w:ascii="Cambria" w:hAnsi="Cambria"/>
          <w:szCs w:val="24"/>
        </w:rPr>
        <w:t>.</w:t>
      </w:r>
    </w:p>
    <w:p w14:paraId="79C98A1C" w14:textId="77777777" w:rsidR="00EA0C73" w:rsidRPr="00D01268" w:rsidRDefault="00EA0C7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43C45E1E" w14:textId="77777777" w:rsidR="00EA0C73" w:rsidRPr="00D01268" w:rsidRDefault="00EA0C7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 xml:space="preserve">É sabido que o mercado de trabalho muitas vezes é preconceituoso, conquistar uma vaga com a idade que possui a </w:t>
      </w:r>
      <w:r w:rsidR="00C84AE5" w:rsidRPr="00D01268">
        <w:rPr>
          <w:rFonts w:ascii="Cambria" w:hAnsi="Cambria"/>
          <w:szCs w:val="24"/>
        </w:rPr>
        <w:t>Requerente</w:t>
      </w:r>
      <w:r w:rsidRPr="00D01268">
        <w:rPr>
          <w:rFonts w:ascii="Cambria" w:hAnsi="Cambria"/>
          <w:szCs w:val="24"/>
        </w:rPr>
        <w:t xml:space="preserve"> não é </w:t>
      </w:r>
      <w:r w:rsidR="00305699" w:rsidRPr="00D01268">
        <w:rPr>
          <w:rFonts w:ascii="Cambria" w:hAnsi="Cambria"/>
          <w:szCs w:val="24"/>
        </w:rPr>
        <w:t xml:space="preserve">tarefa </w:t>
      </w:r>
      <w:r w:rsidRPr="00D01268">
        <w:rPr>
          <w:rFonts w:ascii="Cambria" w:hAnsi="Cambria"/>
          <w:szCs w:val="24"/>
        </w:rPr>
        <w:t xml:space="preserve">das mais fáceis na atualidade, sejamos realistas. Pior ainda, é ter uma oportunidade e perde-la por um ato irresponsável do </w:t>
      </w:r>
      <w:r w:rsidR="00C118C3" w:rsidRPr="00D01268">
        <w:rPr>
          <w:rFonts w:ascii="Cambria" w:hAnsi="Cambria"/>
          <w:szCs w:val="24"/>
        </w:rPr>
        <w:t>Requerido</w:t>
      </w:r>
      <w:r w:rsidRPr="00D01268">
        <w:rPr>
          <w:rFonts w:ascii="Cambria" w:hAnsi="Cambria"/>
          <w:szCs w:val="24"/>
        </w:rPr>
        <w:t>, que em muito prejudicou</w:t>
      </w:r>
      <w:r w:rsidR="00D1538E" w:rsidRPr="00D01268">
        <w:rPr>
          <w:rFonts w:ascii="Cambria" w:hAnsi="Cambria"/>
          <w:szCs w:val="24"/>
        </w:rPr>
        <w:t xml:space="preserve"> e continua prejudicando</w:t>
      </w:r>
      <w:r w:rsidRPr="00D01268">
        <w:rPr>
          <w:rFonts w:ascii="Cambria" w:hAnsi="Cambria"/>
          <w:szCs w:val="24"/>
        </w:rPr>
        <w:t xml:space="preserve"> a </w:t>
      </w:r>
      <w:r w:rsidR="00C118C3" w:rsidRPr="00D01268">
        <w:rPr>
          <w:rFonts w:ascii="Cambria" w:hAnsi="Cambria"/>
          <w:szCs w:val="24"/>
        </w:rPr>
        <w:t>Requerente</w:t>
      </w:r>
      <w:r w:rsidRPr="00D01268">
        <w:rPr>
          <w:rFonts w:ascii="Cambria" w:hAnsi="Cambria"/>
          <w:szCs w:val="24"/>
        </w:rPr>
        <w:t>.</w:t>
      </w:r>
    </w:p>
    <w:p w14:paraId="5F5B7EBC" w14:textId="77777777" w:rsidR="001D1037" w:rsidRPr="00D01268" w:rsidRDefault="001D1037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5419EA55" w14:textId="77777777" w:rsidR="001D1037" w:rsidRPr="00D01268" w:rsidRDefault="001D1037" w:rsidP="00AF11FE">
      <w:pPr>
        <w:spacing w:line="360" w:lineRule="auto"/>
        <w:ind w:firstLine="1134"/>
        <w:contextualSpacing/>
        <w:jc w:val="both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>Portanto, o dever de reparação do dano sofrido pel</w:t>
      </w:r>
      <w:r w:rsidR="00122071" w:rsidRPr="00D01268">
        <w:rPr>
          <w:rFonts w:ascii="Cambria" w:hAnsi="Cambria"/>
          <w:sz w:val="24"/>
          <w:szCs w:val="24"/>
        </w:rPr>
        <w:t>a</w:t>
      </w:r>
      <w:r w:rsidRPr="00D01268">
        <w:rPr>
          <w:rFonts w:ascii="Cambria" w:hAnsi="Cambria"/>
          <w:sz w:val="24"/>
          <w:szCs w:val="24"/>
        </w:rPr>
        <w:t xml:space="preserve"> </w:t>
      </w:r>
      <w:r w:rsidR="00122071" w:rsidRPr="00D01268">
        <w:rPr>
          <w:rFonts w:ascii="Cambria" w:hAnsi="Cambria"/>
          <w:sz w:val="24"/>
          <w:szCs w:val="24"/>
        </w:rPr>
        <w:t>Requerente</w:t>
      </w:r>
      <w:r w:rsidRPr="00D01268">
        <w:rPr>
          <w:rFonts w:ascii="Cambria" w:hAnsi="Cambria"/>
          <w:sz w:val="24"/>
          <w:szCs w:val="24"/>
        </w:rPr>
        <w:t xml:space="preserve"> decorre de expressa disposição legal, precisamente dos artigos 186 de 927 do Código Civil, em estrito acordo com o ensinamento trazido ao art. 5</w:t>
      </w:r>
      <w:r w:rsidRPr="00D01268">
        <w:rPr>
          <w:rFonts w:ascii="Cambria" w:hAnsi="Cambria"/>
          <w:sz w:val="24"/>
          <w:szCs w:val="24"/>
          <w:vertAlign w:val="superscript"/>
        </w:rPr>
        <w:t>o</w:t>
      </w:r>
      <w:r w:rsidRPr="00D01268">
        <w:rPr>
          <w:rFonts w:ascii="Cambria" w:hAnsi="Cambria"/>
          <w:sz w:val="24"/>
          <w:szCs w:val="24"/>
        </w:rPr>
        <w:t xml:space="preserve"> inc. X da Constituição Federal de 1988, assegurando-lhe o direito à indenização pelos danos sofridos.</w:t>
      </w:r>
    </w:p>
    <w:p w14:paraId="013F9846" w14:textId="77777777" w:rsidR="00AE046C" w:rsidRPr="00D01268" w:rsidRDefault="00AE046C" w:rsidP="00AF11FE">
      <w:pPr>
        <w:spacing w:line="360" w:lineRule="auto"/>
        <w:ind w:firstLine="1134"/>
        <w:contextualSpacing/>
        <w:jc w:val="both"/>
        <w:rPr>
          <w:rFonts w:ascii="Cambria" w:hAnsi="Cambria"/>
          <w:sz w:val="24"/>
          <w:szCs w:val="24"/>
        </w:rPr>
      </w:pPr>
    </w:p>
    <w:p w14:paraId="7FC15D4A" w14:textId="77777777" w:rsidR="00AE046C" w:rsidRPr="00D01268" w:rsidRDefault="00AE046C" w:rsidP="00AF11FE">
      <w:pPr>
        <w:pStyle w:val="PargrafoNormal"/>
        <w:spacing w:after="0"/>
        <w:ind w:firstLine="1134"/>
        <w:contextualSpacing/>
        <w:rPr>
          <w:rFonts w:ascii="Cambria" w:hAnsi="Cambria" w:cs="Times New Roman"/>
          <w:sz w:val="20"/>
          <w:szCs w:val="20"/>
        </w:rPr>
      </w:pPr>
      <w:r w:rsidRPr="00D01268">
        <w:rPr>
          <w:rFonts w:ascii="Cambria" w:hAnsi="Cambria" w:cs="Times New Roman"/>
        </w:rPr>
        <w:t>Nesse sentido, destaca-se a lição de Sérgio Cavalieri Filho, Desembargador do Tribunal de Justiça do Rio de Janeiro:</w:t>
      </w:r>
    </w:p>
    <w:p w14:paraId="3824D200" w14:textId="77777777" w:rsidR="00AE046C" w:rsidRPr="00D01268" w:rsidRDefault="00AE046C" w:rsidP="00AF11FE">
      <w:pPr>
        <w:pStyle w:val="Ementa-Corpo"/>
        <w:spacing w:line="360" w:lineRule="auto"/>
        <w:ind w:left="2127" w:firstLine="708"/>
        <w:contextualSpacing/>
        <w:rPr>
          <w:rFonts w:ascii="Cambria" w:hAnsi="Cambria"/>
          <w:b w:val="0"/>
          <w:sz w:val="20"/>
          <w:szCs w:val="20"/>
        </w:rPr>
      </w:pPr>
      <w:r w:rsidRPr="00D01268">
        <w:rPr>
          <w:rFonts w:ascii="Cambria" w:hAnsi="Cambria"/>
          <w:b w:val="0"/>
          <w:sz w:val="20"/>
          <w:szCs w:val="20"/>
        </w:rPr>
        <w:t>“Entendemos, todavia, que por se tratar de algo imaterial ou ideal a prova do dano moral não pode ser feita através dos mesmos meios utilizados para a comprovação do dano material. Seria uma demasia, algo até impossível, exigir que a vitima comprove a dor, a tristeza ou a humilhação através de depoimentos, documentos ou perícia; não teria ela como demonstrar o descrédito, o repúdio ou o desprestígio através dos meios probatórios tradicionais, o que acabaria por ensejar o retorno à fase da irreparabilidade do dano moral em razão de fatores instrumentais”.</w:t>
      </w:r>
    </w:p>
    <w:p w14:paraId="77992197" w14:textId="77777777" w:rsidR="00AE046C" w:rsidRPr="00D01268" w:rsidRDefault="00AE046C" w:rsidP="00AF11FE">
      <w:pPr>
        <w:pStyle w:val="Ementa-Corpo"/>
        <w:spacing w:line="360" w:lineRule="auto"/>
        <w:ind w:left="2127"/>
        <w:contextualSpacing/>
        <w:rPr>
          <w:rFonts w:ascii="Cambria" w:hAnsi="Cambria"/>
          <w:b w:val="0"/>
          <w:i/>
          <w:sz w:val="20"/>
          <w:szCs w:val="20"/>
        </w:rPr>
      </w:pPr>
      <w:r w:rsidRPr="00D01268">
        <w:rPr>
          <w:rFonts w:ascii="Cambria" w:hAnsi="Cambria"/>
          <w:b w:val="0"/>
          <w:sz w:val="24"/>
          <w:szCs w:val="24"/>
          <w:u w:val="single"/>
        </w:rPr>
        <w:t>Neste ponto, a razão se coloca ao lado daqueles que entendem que o dano moral está ínsito na própria ofensa, decorre da gravidade do ilícito em si. Se a ofensa é grave e de repercussão, por si só justifica a concessão de uma satisfação de ordem pecuniária ao lesado. Em outras palavras, o dano moral existe in re ipsa; deriva inexoravelmente do próprio fato ofensivo, de tal modo que, provada a ofensa, ipso facto está demonstrado o dano moral à guisa de uma presunção natural, uma presunção hominis ou facti, que decorre das regras de experiência comum.”</w:t>
      </w:r>
      <w:r w:rsidRPr="00D01268">
        <w:rPr>
          <w:rFonts w:ascii="Cambria" w:hAnsi="Cambria"/>
          <w:b w:val="0"/>
          <w:sz w:val="20"/>
          <w:szCs w:val="20"/>
        </w:rPr>
        <w:t xml:space="preserve"> (Programa de Responsabilidade Civil, 5ª ed., Malheiros, 2004, p. 100/101).</w:t>
      </w:r>
      <w:r w:rsidR="00D13E7D" w:rsidRPr="00D01268">
        <w:rPr>
          <w:rFonts w:ascii="Cambria" w:hAnsi="Cambria"/>
          <w:b w:val="0"/>
          <w:sz w:val="20"/>
          <w:szCs w:val="20"/>
        </w:rPr>
        <w:t xml:space="preserve"> </w:t>
      </w:r>
      <w:r w:rsidRPr="00D01268">
        <w:rPr>
          <w:rFonts w:ascii="Cambria" w:hAnsi="Cambria"/>
          <w:sz w:val="20"/>
          <w:szCs w:val="20"/>
        </w:rPr>
        <w:t>(</w:t>
      </w:r>
      <w:r w:rsidRPr="00D01268">
        <w:rPr>
          <w:rFonts w:ascii="Cambria" w:hAnsi="Cambria"/>
          <w:i/>
          <w:sz w:val="20"/>
          <w:szCs w:val="20"/>
        </w:rPr>
        <w:t>grifo nosso)</w:t>
      </w:r>
      <w:r w:rsidRPr="00D01268">
        <w:rPr>
          <w:rFonts w:ascii="Cambria" w:hAnsi="Cambria"/>
          <w:b w:val="0"/>
          <w:i/>
          <w:sz w:val="20"/>
          <w:szCs w:val="20"/>
        </w:rPr>
        <w:t>.</w:t>
      </w:r>
    </w:p>
    <w:p w14:paraId="48AA84A8" w14:textId="77777777" w:rsidR="00AE046C" w:rsidRPr="00D01268" w:rsidRDefault="00AE046C" w:rsidP="00AF11FE">
      <w:pPr>
        <w:pStyle w:val="PargrafoNormalCharCharChar"/>
        <w:spacing w:after="0"/>
        <w:ind w:firstLine="0"/>
        <w:contextualSpacing/>
        <w:rPr>
          <w:rFonts w:ascii="Cambria" w:hAnsi="Cambria" w:cs="Times New Roman"/>
        </w:rPr>
      </w:pPr>
    </w:p>
    <w:p w14:paraId="50B002F6" w14:textId="77777777" w:rsidR="001D1037" w:rsidRPr="00D01268" w:rsidRDefault="001D1037" w:rsidP="00AF11FE">
      <w:pPr>
        <w:pStyle w:val="PargrafoNormal"/>
        <w:spacing w:after="0"/>
        <w:ind w:firstLine="708"/>
        <w:contextualSpacing/>
        <w:rPr>
          <w:rFonts w:ascii="Cambria" w:hAnsi="Cambria" w:cs="Times New Roman"/>
        </w:rPr>
      </w:pPr>
      <w:r w:rsidRPr="00D01268">
        <w:rPr>
          <w:rFonts w:ascii="Cambria" w:hAnsi="Cambria" w:cs="Times New Roman"/>
        </w:rPr>
        <w:t>Vejamos os ensinamentos de Sérgio Cavalieri Filho conceitua o dano moral como sendo:</w:t>
      </w:r>
    </w:p>
    <w:p w14:paraId="0B6E80B8" w14:textId="77777777" w:rsidR="001D1037" w:rsidRPr="00D01268" w:rsidRDefault="001D1037" w:rsidP="00AF11FE">
      <w:pPr>
        <w:pStyle w:val="GradeColorida-nfase1"/>
        <w:spacing w:after="0" w:line="360" w:lineRule="auto"/>
        <w:ind w:left="0"/>
        <w:contextualSpacing/>
        <w:rPr>
          <w:rFonts w:ascii="Cambria" w:hAnsi="Cambria" w:cs="Times New Roman"/>
        </w:rPr>
      </w:pPr>
    </w:p>
    <w:p w14:paraId="294CD528" w14:textId="77777777" w:rsidR="001D1037" w:rsidRPr="00D01268" w:rsidRDefault="001D1037" w:rsidP="00AF11FE">
      <w:pPr>
        <w:pStyle w:val="GradeColorida-nfase1"/>
        <w:spacing w:after="0" w:line="360" w:lineRule="auto"/>
        <w:ind w:left="2127" w:firstLine="708"/>
        <w:contextualSpacing/>
        <w:rPr>
          <w:rFonts w:ascii="Cambria" w:hAnsi="Cambria"/>
          <w:i w:val="0"/>
          <w:sz w:val="20"/>
          <w:szCs w:val="20"/>
        </w:rPr>
      </w:pPr>
      <w:r w:rsidRPr="00D01268">
        <w:rPr>
          <w:rFonts w:ascii="Cambria" w:hAnsi="Cambria"/>
          <w:i w:val="0"/>
          <w:sz w:val="20"/>
          <w:szCs w:val="20"/>
        </w:rPr>
        <w:t>“(...) a dor, vexame, sofrimento ou humilhação que, fugindo à normalidade, interfira intensamente no comportamento psicológico do indivíduo, causando-lhe aflições, angústia e desequilíbrio em seu bem-estar.” (CAVALIERI FILHO, Sérgio. Programa de Responsabilidade Civil. 2.ed., 4ª tiragem, rev., aum. e atual., São Paulo: Malheiros Editores, 2001, p. 77/78).</w:t>
      </w:r>
    </w:p>
    <w:p w14:paraId="039A2FDC" w14:textId="77777777" w:rsidR="001D1037" w:rsidRPr="00D01268" w:rsidRDefault="001D1037" w:rsidP="00AF11FE">
      <w:pPr>
        <w:spacing w:line="360" w:lineRule="auto"/>
        <w:ind w:firstLine="708"/>
        <w:contextualSpacing/>
        <w:jc w:val="both"/>
        <w:rPr>
          <w:rFonts w:ascii="Cambria" w:hAnsi="Cambria"/>
          <w:sz w:val="24"/>
          <w:szCs w:val="24"/>
        </w:rPr>
      </w:pPr>
    </w:p>
    <w:p w14:paraId="4D2AB39C" w14:textId="77777777" w:rsidR="001D1037" w:rsidRPr="00D01268" w:rsidRDefault="001D1037" w:rsidP="00AF11FE">
      <w:pPr>
        <w:spacing w:line="360" w:lineRule="auto"/>
        <w:ind w:firstLine="1134"/>
        <w:contextualSpacing/>
        <w:jc w:val="both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>Nesta esteira, caracteriza-se o dano moral puro, que sequer exige a prova efetiva do dano, uma vez que, diante da conduta ilícita, presume-se o tra</w:t>
      </w:r>
      <w:r w:rsidR="00122071" w:rsidRPr="00D01268">
        <w:rPr>
          <w:rFonts w:ascii="Cambria" w:hAnsi="Cambria"/>
          <w:sz w:val="24"/>
          <w:szCs w:val="24"/>
        </w:rPr>
        <w:t>nstorno e a ofensa sofrido pela Requerente</w:t>
      </w:r>
      <w:r w:rsidR="00D1538E" w:rsidRPr="00D01268">
        <w:rPr>
          <w:rFonts w:ascii="Cambria" w:hAnsi="Cambria"/>
          <w:sz w:val="24"/>
          <w:szCs w:val="24"/>
        </w:rPr>
        <w:t>, decorrentes</w:t>
      </w:r>
      <w:r w:rsidRPr="00D01268">
        <w:rPr>
          <w:rFonts w:ascii="Cambria" w:hAnsi="Cambria"/>
          <w:sz w:val="24"/>
          <w:szCs w:val="24"/>
        </w:rPr>
        <w:t xml:space="preserve"> do</w:t>
      </w:r>
      <w:r w:rsidR="00D1538E" w:rsidRPr="00D01268">
        <w:rPr>
          <w:rFonts w:ascii="Cambria" w:hAnsi="Cambria"/>
          <w:sz w:val="24"/>
          <w:szCs w:val="24"/>
        </w:rPr>
        <w:t>s</w:t>
      </w:r>
      <w:r w:rsidRPr="00D01268">
        <w:rPr>
          <w:rFonts w:ascii="Cambria" w:hAnsi="Cambria"/>
          <w:sz w:val="24"/>
          <w:szCs w:val="24"/>
        </w:rPr>
        <w:t xml:space="preserve"> ato</w:t>
      </w:r>
      <w:r w:rsidR="00367226" w:rsidRPr="00D01268">
        <w:rPr>
          <w:rFonts w:ascii="Cambria" w:hAnsi="Cambria"/>
          <w:sz w:val="24"/>
          <w:szCs w:val="24"/>
        </w:rPr>
        <w:t>s</w:t>
      </w:r>
      <w:r w:rsidRPr="00D01268">
        <w:rPr>
          <w:rFonts w:ascii="Cambria" w:hAnsi="Cambria"/>
          <w:sz w:val="24"/>
          <w:szCs w:val="24"/>
        </w:rPr>
        <w:t xml:space="preserve"> </w:t>
      </w:r>
      <w:r w:rsidR="00122071" w:rsidRPr="00D01268">
        <w:rPr>
          <w:rFonts w:ascii="Cambria" w:hAnsi="Cambria"/>
          <w:sz w:val="24"/>
          <w:szCs w:val="24"/>
        </w:rPr>
        <w:t>abusivos cometidos pelo Requerido</w:t>
      </w:r>
      <w:r w:rsidRPr="00D01268">
        <w:rPr>
          <w:rFonts w:ascii="Cambria" w:hAnsi="Cambria"/>
          <w:sz w:val="24"/>
          <w:szCs w:val="24"/>
        </w:rPr>
        <w:t>.</w:t>
      </w:r>
    </w:p>
    <w:p w14:paraId="7A393359" w14:textId="77777777" w:rsidR="001D1037" w:rsidRPr="00D01268" w:rsidRDefault="001D1037" w:rsidP="00AF11FE">
      <w:pPr>
        <w:pStyle w:val="PargrafoNormal"/>
        <w:spacing w:after="0"/>
        <w:ind w:firstLine="1134"/>
        <w:contextualSpacing/>
        <w:rPr>
          <w:rFonts w:ascii="Cambria" w:hAnsi="Cambria" w:cs="Times New Roman"/>
        </w:rPr>
      </w:pPr>
      <w:r w:rsidRPr="00D01268">
        <w:rPr>
          <w:rFonts w:ascii="Cambria" w:hAnsi="Cambria" w:cs="Times New Roman"/>
        </w:rPr>
        <w:t xml:space="preserve">Trata-se do chamado dano moral </w:t>
      </w:r>
      <w:r w:rsidRPr="00D01268">
        <w:rPr>
          <w:rFonts w:ascii="Cambria" w:hAnsi="Cambria" w:cs="Times New Roman"/>
          <w:i/>
        </w:rPr>
        <w:t>in re ipsa</w:t>
      </w:r>
      <w:r w:rsidRPr="00D01268">
        <w:rPr>
          <w:rFonts w:ascii="Cambria" w:hAnsi="Cambria" w:cs="Times New Roman"/>
        </w:rPr>
        <w:t xml:space="preserve"> que sequer exige a prova do dano, consoante corrobora o entendimento de Sérgio Cavalieri Filho (</w:t>
      </w:r>
      <w:r w:rsidRPr="00D01268">
        <w:rPr>
          <w:rFonts w:ascii="Cambria" w:hAnsi="Cambria" w:cs="Times New Roman"/>
          <w:i/>
        </w:rPr>
        <w:t>in</w:t>
      </w:r>
      <w:r w:rsidRPr="00D01268">
        <w:rPr>
          <w:rFonts w:ascii="Cambria" w:hAnsi="Cambria" w:cs="Times New Roman"/>
        </w:rPr>
        <w:t xml:space="preserve"> Programa de Responsabilidade Civil, 2ª ed., Malheiros, 2000, p. 79/80), </w:t>
      </w:r>
      <w:r w:rsidRPr="00D01268">
        <w:rPr>
          <w:rFonts w:ascii="Cambria" w:hAnsi="Cambria" w:cs="Times New Roman"/>
          <w:i/>
        </w:rPr>
        <w:t>verbis</w:t>
      </w:r>
      <w:r w:rsidRPr="00D01268">
        <w:rPr>
          <w:rFonts w:ascii="Cambria" w:hAnsi="Cambria" w:cs="Times New Roman"/>
        </w:rPr>
        <w:t>:</w:t>
      </w:r>
    </w:p>
    <w:p w14:paraId="7F73C8B3" w14:textId="77777777" w:rsidR="001D1037" w:rsidRPr="00D01268" w:rsidRDefault="001D1037" w:rsidP="00AF11FE">
      <w:pPr>
        <w:spacing w:line="360" w:lineRule="auto"/>
        <w:ind w:left="1440" w:firstLine="900"/>
        <w:contextualSpacing/>
        <w:rPr>
          <w:rFonts w:ascii="Cambria" w:hAnsi="Cambria"/>
          <w:i/>
          <w:iCs/>
          <w:sz w:val="24"/>
          <w:szCs w:val="24"/>
        </w:rPr>
      </w:pPr>
    </w:p>
    <w:p w14:paraId="17E78679" w14:textId="77777777" w:rsidR="001D1037" w:rsidRPr="00D01268" w:rsidRDefault="00367226" w:rsidP="00AF11FE">
      <w:pPr>
        <w:spacing w:line="360" w:lineRule="auto"/>
        <w:ind w:left="2268"/>
        <w:contextualSpacing/>
        <w:jc w:val="both"/>
        <w:rPr>
          <w:rFonts w:ascii="Cambria" w:hAnsi="Cambria" w:cs="Arial"/>
          <w:iCs/>
        </w:rPr>
      </w:pPr>
      <w:r w:rsidRPr="00D01268">
        <w:rPr>
          <w:rFonts w:ascii="Cambria" w:hAnsi="Cambria" w:cs="Arial"/>
          <w:iCs/>
        </w:rPr>
        <w:t>“</w:t>
      </w:r>
      <w:r w:rsidR="001D1037" w:rsidRPr="00D01268">
        <w:rPr>
          <w:rFonts w:ascii="Cambria" w:hAnsi="Cambria" w:cs="Arial"/>
          <w:iCs/>
        </w:rPr>
        <w:t>Em outras palavras, o dano moral existe in re ipsa; deriva inexoravelmente do próprio fato ofensivo, de tal modo que, provada a ofensa, ipso facto está demonstrado o dano moral à guisa de uma presunção natural, uma presunção hominis ou facti, que decorre d</w:t>
      </w:r>
      <w:r w:rsidRPr="00D01268">
        <w:rPr>
          <w:rFonts w:ascii="Cambria" w:hAnsi="Cambria" w:cs="Arial"/>
          <w:iCs/>
        </w:rPr>
        <w:t>as regras de experiência comum”.</w:t>
      </w:r>
    </w:p>
    <w:p w14:paraId="281E84C9" w14:textId="77777777" w:rsidR="001D1037" w:rsidRPr="00D01268" w:rsidRDefault="00367226" w:rsidP="00AF11FE">
      <w:pPr>
        <w:pStyle w:val="PargrafoNormal"/>
        <w:spacing w:after="0"/>
        <w:ind w:firstLine="1134"/>
        <w:contextualSpacing/>
        <w:rPr>
          <w:rFonts w:ascii="Cambria" w:hAnsi="Cambria" w:cs="Times New Roman"/>
          <w:iCs/>
        </w:rPr>
      </w:pPr>
      <w:r w:rsidRPr="00D01268">
        <w:rPr>
          <w:rFonts w:ascii="Cambria" w:hAnsi="Cambria" w:cs="Times New Roman"/>
          <w:iCs/>
        </w:rPr>
        <w:tab/>
      </w:r>
    </w:p>
    <w:p w14:paraId="35D8C8AB" w14:textId="77777777" w:rsidR="008A73CD" w:rsidRPr="00D01268" w:rsidRDefault="008A73CD" w:rsidP="00AF11FE">
      <w:pPr>
        <w:spacing w:line="360" w:lineRule="auto"/>
        <w:ind w:firstLine="1134"/>
        <w:contextualSpacing/>
        <w:jc w:val="both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 xml:space="preserve">Em conformidade com tudo acima exposto, seja pela natureza dos fatos, seja pela melhor jurisprudência ora selecionada, é irrefutável o dever de indenização </w:t>
      </w:r>
      <w:r w:rsidR="0029433A" w:rsidRPr="00D01268">
        <w:rPr>
          <w:rFonts w:ascii="Cambria" w:hAnsi="Cambria"/>
          <w:sz w:val="24"/>
          <w:szCs w:val="24"/>
        </w:rPr>
        <w:t>imputável ao Requerido.</w:t>
      </w:r>
    </w:p>
    <w:p w14:paraId="5897240F" w14:textId="77777777" w:rsidR="006F31EB" w:rsidRPr="00D01268" w:rsidRDefault="006F31EB" w:rsidP="00AF11FE">
      <w:pPr>
        <w:spacing w:line="360" w:lineRule="auto"/>
        <w:ind w:firstLine="1134"/>
        <w:contextualSpacing/>
        <w:jc w:val="both"/>
        <w:rPr>
          <w:rFonts w:ascii="Cambria" w:hAnsi="Cambria"/>
          <w:sz w:val="24"/>
          <w:szCs w:val="24"/>
        </w:rPr>
      </w:pPr>
    </w:p>
    <w:p w14:paraId="394F286B" w14:textId="77777777" w:rsidR="006F31EB" w:rsidRPr="00D01268" w:rsidRDefault="006F31EB" w:rsidP="00AF11FE">
      <w:pPr>
        <w:spacing w:line="360" w:lineRule="auto"/>
        <w:ind w:firstLine="1134"/>
        <w:contextualSpacing/>
        <w:jc w:val="both"/>
        <w:rPr>
          <w:rFonts w:ascii="Cambria" w:hAnsi="Cambria"/>
          <w:sz w:val="24"/>
          <w:szCs w:val="24"/>
        </w:rPr>
      </w:pPr>
    </w:p>
    <w:p w14:paraId="2CCE69F6" w14:textId="77777777" w:rsidR="002211A8" w:rsidRPr="00D01268" w:rsidRDefault="002211A8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05C3DB16" w14:textId="77777777" w:rsidR="00ED6853" w:rsidRPr="00D01268" w:rsidRDefault="00ED6853" w:rsidP="00AF11FE">
      <w:pPr>
        <w:pStyle w:val="Recuodecorpode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0"/>
        <w:contextualSpacing/>
        <w:rPr>
          <w:rFonts w:ascii="Cambria" w:hAnsi="Cambria"/>
          <w:b/>
          <w:szCs w:val="24"/>
        </w:rPr>
      </w:pPr>
      <w:r w:rsidRPr="00D01268">
        <w:rPr>
          <w:rFonts w:ascii="Cambria" w:hAnsi="Cambria"/>
          <w:b/>
          <w:szCs w:val="24"/>
        </w:rPr>
        <w:t xml:space="preserve">2.3 – Do </w:t>
      </w:r>
      <w:r w:rsidRPr="00D01268">
        <w:rPr>
          <w:rFonts w:ascii="Cambria" w:hAnsi="Cambria"/>
          <w:b/>
          <w:i/>
          <w:szCs w:val="24"/>
        </w:rPr>
        <w:t xml:space="preserve">quantum </w:t>
      </w:r>
      <w:r w:rsidRPr="00D01268">
        <w:rPr>
          <w:rFonts w:ascii="Cambria" w:hAnsi="Cambria"/>
          <w:b/>
          <w:szCs w:val="24"/>
        </w:rPr>
        <w:t>Indenizatório</w:t>
      </w:r>
    </w:p>
    <w:p w14:paraId="45B890DE" w14:textId="77777777" w:rsidR="00ED6853" w:rsidRPr="00D01268" w:rsidRDefault="00ED685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549A5F20" w14:textId="77777777" w:rsidR="00EA0C73" w:rsidRPr="00D01268" w:rsidRDefault="00EA0C73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  <w:r w:rsidRPr="00D01268">
        <w:rPr>
          <w:rFonts w:ascii="Cambria" w:hAnsi="Cambria"/>
          <w:szCs w:val="24"/>
        </w:rPr>
        <w:t xml:space="preserve">No mesmo sentido do dano material, incontestável é a obrigação de indenizar os prejuízos causados, porém, aqui não cabe prova do </w:t>
      </w:r>
      <w:r w:rsidRPr="00D01268">
        <w:rPr>
          <w:rFonts w:ascii="Cambria" w:hAnsi="Cambria"/>
          <w:i/>
          <w:szCs w:val="24"/>
        </w:rPr>
        <w:t xml:space="preserve">quantum, </w:t>
      </w:r>
      <w:r w:rsidRPr="00D01268">
        <w:rPr>
          <w:rFonts w:ascii="Cambria" w:hAnsi="Cambria"/>
          <w:szCs w:val="24"/>
        </w:rPr>
        <w:t>pois está intrínseco a conduta do causador.</w:t>
      </w:r>
    </w:p>
    <w:p w14:paraId="41403D98" w14:textId="77777777" w:rsidR="00367226" w:rsidRPr="00D01268" w:rsidRDefault="00367226" w:rsidP="00AF11FE">
      <w:pPr>
        <w:pStyle w:val="Recuodecorpodetexto"/>
        <w:spacing w:line="360" w:lineRule="auto"/>
        <w:ind w:firstLine="1134"/>
        <w:contextualSpacing/>
        <w:rPr>
          <w:rFonts w:ascii="Cambria" w:hAnsi="Cambria"/>
          <w:szCs w:val="24"/>
        </w:rPr>
      </w:pPr>
    </w:p>
    <w:p w14:paraId="5887CA6E" w14:textId="77777777" w:rsidR="00367226" w:rsidRPr="00D01268" w:rsidRDefault="00367226" w:rsidP="00AF11FE">
      <w:pPr>
        <w:pStyle w:val="Recuodecorpodetexto2"/>
        <w:spacing w:after="0" w:line="360" w:lineRule="auto"/>
        <w:ind w:left="0" w:firstLine="1134"/>
        <w:contextualSpacing/>
        <w:jc w:val="both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 xml:space="preserve">Estabelecendo-se um </w:t>
      </w:r>
      <w:r w:rsidRPr="00D01268">
        <w:rPr>
          <w:rFonts w:ascii="Cambria" w:hAnsi="Cambria"/>
          <w:i/>
          <w:sz w:val="24"/>
          <w:szCs w:val="24"/>
        </w:rPr>
        <w:t xml:space="preserve">quantum </w:t>
      </w:r>
      <w:r w:rsidRPr="00D01268">
        <w:rPr>
          <w:rFonts w:ascii="Cambria" w:hAnsi="Cambria"/>
          <w:sz w:val="24"/>
          <w:szCs w:val="24"/>
        </w:rPr>
        <w:t xml:space="preserve">pecuniário indenizatório, deve ser considerado o caráter dúplice de tal ressarcimento, quais sejam, as </w:t>
      </w:r>
      <w:r w:rsidRPr="00D01268">
        <w:rPr>
          <w:rFonts w:ascii="Cambria" w:hAnsi="Cambria"/>
          <w:b/>
          <w:sz w:val="24"/>
          <w:szCs w:val="24"/>
        </w:rPr>
        <w:t>naturezas indenizatória</w:t>
      </w:r>
      <w:r w:rsidRPr="00D01268">
        <w:rPr>
          <w:rFonts w:ascii="Cambria" w:hAnsi="Cambria"/>
          <w:sz w:val="24"/>
          <w:szCs w:val="24"/>
        </w:rPr>
        <w:t xml:space="preserve"> </w:t>
      </w:r>
      <w:r w:rsidRPr="00D01268">
        <w:rPr>
          <w:rFonts w:ascii="Cambria" w:hAnsi="Cambria"/>
          <w:b/>
          <w:sz w:val="24"/>
          <w:szCs w:val="24"/>
        </w:rPr>
        <w:t>e a punitiva</w:t>
      </w:r>
      <w:r w:rsidRPr="00D01268">
        <w:rPr>
          <w:rFonts w:ascii="Cambria" w:hAnsi="Cambria"/>
          <w:sz w:val="24"/>
          <w:szCs w:val="24"/>
        </w:rPr>
        <w:t xml:space="preserve"> </w:t>
      </w:r>
      <w:r w:rsidRPr="00D01268">
        <w:rPr>
          <w:rFonts w:ascii="Cambria" w:hAnsi="Cambria"/>
          <w:b/>
          <w:sz w:val="24"/>
          <w:szCs w:val="24"/>
        </w:rPr>
        <w:t>presentes na quantia a ser estabelecida</w:t>
      </w:r>
      <w:r w:rsidRPr="00D01268">
        <w:rPr>
          <w:rFonts w:ascii="Cambria" w:hAnsi="Cambria"/>
          <w:sz w:val="24"/>
          <w:szCs w:val="24"/>
        </w:rPr>
        <w:t>.</w:t>
      </w:r>
    </w:p>
    <w:p w14:paraId="6C6DD279" w14:textId="77777777" w:rsidR="00BA6612" w:rsidRPr="00D01268" w:rsidRDefault="00BA6612" w:rsidP="00AF11FE">
      <w:pPr>
        <w:spacing w:line="360" w:lineRule="auto"/>
        <w:ind w:firstLine="1134"/>
        <w:contextualSpacing/>
        <w:jc w:val="both"/>
        <w:rPr>
          <w:rFonts w:ascii="Cambria" w:hAnsi="Cambria"/>
          <w:sz w:val="24"/>
          <w:szCs w:val="24"/>
        </w:rPr>
      </w:pPr>
    </w:p>
    <w:p w14:paraId="4C30571B" w14:textId="77777777" w:rsidR="00367226" w:rsidRPr="00D01268" w:rsidRDefault="00367226" w:rsidP="00AF11FE">
      <w:pPr>
        <w:spacing w:line="360" w:lineRule="auto"/>
        <w:ind w:firstLine="1134"/>
        <w:contextualSpacing/>
        <w:jc w:val="both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>Cabe aqui a brilhante lição do ilustre Yussef Said Cahali:</w:t>
      </w:r>
    </w:p>
    <w:p w14:paraId="758A770E" w14:textId="77777777" w:rsidR="00367226" w:rsidRPr="00D01268" w:rsidRDefault="00367226" w:rsidP="00AF11FE">
      <w:pPr>
        <w:spacing w:line="360" w:lineRule="auto"/>
        <w:ind w:firstLine="2280"/>
        <w:contextualSpacing/>
        <w:jc w:val="both"/>
        <w:rPr>
          <w:rFonts w:ascii="Cambria" w:hAnsi="Cambria"/>
          <w:sz w:val="24"/>
          <w:szCs w:val="24"/>
        </w:rPr>
      </w:pPr>
    </w:p>
    <w:p w14:paraId="5C064287" w14:textId="77777777" w:rsidR="00367226" w:rsidRPr="00D01268" w:rsidRDefault="00367226" w:rsidP="00AF11FE">
      <w:pPr>
        <w:spacing w:line="360" w:lineRule="auto"/>
        <w:ind w:left="2127" w:firstLine="708"/>
        <w:contextualSpacing/>
        <w:jc w:val="both"/>
        <w:rPr>
          <w:rFonts w:ascii="Cambria" w:hAnsi="Cambria" w:cs="Arial"/>
          <w:i/>
          <w:sz w:val="22"/>
          <w:szCs w:val="22"/>
        </w:rPr>
      </w:pPr>
      <w:r w:rsidRPr="00D01268">
        <w:rPr>
          <w:rFonts w:ascii="Cambria" w:hAnsi="Cambria" w:cs="Arial"/>
          <w:i/>
          <w:sz w:val="22"/>
          <w:szCs w:val="22"/>
        </w:rPr>
        <w:t>No que diz com o montante de indenização pelo dano moral sofrido pela apelante, inexiste no sistema jurídico normatizado método prático que preveja sua mensuração. Porém, embora a questão envolva sempre uma certa dose de subjetividade, há que buscar, caso a caso, o que seja razoavelmente justo, quer para o credor, quer para o devedor. Para tanto há de considerar a intensidade do dano moral do ofendido, a gravidade, a natureza e a repercussão social, a posição social daquele, seu grau de culpa, atividade profissional desenvolvida e seus ganhos, sua idade e sexo, além de outros requisitos que possam ser levados em conta.</w:t>
      </w:r>
    </w:p>
    <w:p w14:paraId="77332B5A" w14:textId="77777777" w:rsidR="003E119D" w:rsidRPr="00D01268" w:rsidRDefault="003E119D" w:rsidP="00AF11FE">
      <w:pPr>
        <w:pStyle w:val="PargrafoNormal"/>
        <w:spacing w:after="0"/>
        <w:ind w:firstLine="0"/>
        <w:contextualSpacing/>
        <w:rPr>
          <w:rFonts w:ascii="Cambria" w:hAnsi="Cambria" w:cs="Times New Roman"/>
        </w:rPr>
      </w:pPr>
    </w:p>
    <w:p w14:paraId="011314A2" w14:textId="77777777" w:rsidR="00681EE2" w:rsidRPr="00D01268" w:rsidRDefault="00681EE2" w:rsidP="00AF11FE">
      <w:pPr>
        <w:pStyle w:val="PargrafoNormal"/>
        <w:spacing w:after="0"/>
        <w:ind w:firstLine="1134"/>
        <w:contextualSpacing/>
        <w:rPr>
          <w:rFonts w:ascii="Cambria" w:hAnsi="Cambria" w:cs="Times New Roman"/>
        </w:rPr>
      </w:pPr>
      <w:r w:rsidRPr="00D01268">
        <w:rPr>
          <w:rFonts w:ascii="Cambria" w:hAnsi="Cambria" w:cs="Times New Roman"/>
        </w:rPr>
        <w:t xml:space="preserve">Em relação aos critérios para a fixação do </w:t>
      </w:r>
      <w:r w:rsidRPr="00D01268">
        <w:rPr>
          <w:rFonts w:ascii="Cambria" w:hAnsi="Cambria" w:cs="Times New Roman"/>
          <w:i/>
        </w:rPr>
        <w:t>quantum</w:t>
      </w:r>
      <w:r w:rsidRPr="00D01268">
        <w:rPr>
          <w:rFonts w:ascii="Cambria" w:hAnsi="Cambria" w:cs="Times New Roman"/>
        </w:rPr>
        <w:t xml:space="preserve"> da indenização, vejamos</w:t>
      </w:r>
      <w:r w:rsidR="004E3DB2" w:rsidRPr="00D01268">
        <w:rPr>
          <w:rFonts w:ascii="Cambria" w:hAnsi="Cambria" w:cs="Times New Roman"/>
        </w:rPr>
        <w:t xml:space="preserve"> também </w:t>
      </w:r>
      <w:r w:rsidRPr="00D01268">
        <w:rPr>
          <w:rFonts w:ascii="Cambria" w:hAnsi="Cambria" w:cs="Times New Roman"/>
        </w:rPr>
        <w:t>o entendimento d</w:t>
      </w:r>
      <w:r w:rsidR="004E3DB2" w:rsidRPr="00D01268">
        <w:rPr>
          <w:rFonts w:ascii="Cambria" w:hAnsi="Cambria" w:cs="Times New Roman"/>
        </w:rPr>
        <w:t>o Tribunal</w:t>
      </w:r>
      <w:r w:rsidRPr="00D01268">
        <w:rPr>
          <w:rFonts w:ascii="Cambria" w:hAnsi="Cambria" w:cs="Times New Roman"/>
        </w:rPr>
        <w:t>:</w:t>
      </w:r>
    </w:p>
    <w:p w14:paraId="540B44EC" w14:textId="77777777" w:rsidR="00FE7B44" w:rsidRPr="00D01268" w:rsidRDefault="00FE7B44" w:rsidP="00AF11FE">
      <w:pPr>
        <w:pStyle w:val="Ementa-Corpo"/>
        <w:spacing w:line="360" w:lineRule="auto"/>
        <w:ind w:left="2127" w:firstLine="708"/>
        <w:contextualSpacing/>
        <w:rPr>
          <w:rFonts w:ascii="Cambria" w:hAnsi="Cambria" w:cs="Times New Roman"/>
          <w:b w:val="0"/>
          <w:sz w:val="20"/>
          <w:szCs w:val="20"/>
        </w:rPr>
      </w:pPr>
    </w:p>
    <w:p w14:paraId="4F5FE2CF" w14:textId="77777777" w:rsidR="00681EE2" w:rsidRPr="00D01268" w:rsidRDefault="00681EE2" w:rsidP="00AF11FE">
      <w:pPr>
        <w:pStyle w:val="Ementa-Corpo"/>
        <w:spacing w:line="360" w:lineRule="auto"/>
        <w:ind w:left="2127" w:firstLine="708"/>
        <w:contextualSpacing/>
        <w:rPr>
          <w:rFonts w:ascii="Cambria" w:hAnsi="Cambria"/>
          <w:b w:val="0"/>
          <w:sz w:val="20"/>
          <w:szCs w:val="20"/>
        </w:rPr>
      </w:pPr>
      <w:r w:rsidRPr="00D01268">
        <w:rPr>
          <w:rFonts w:ascii="Cambria" w:hAnsi="Cambria"/>
          <w:b w:val="0"/>
          <w:sz w:val="20"/>
          <w:szCs w:val="20"/>
        </w:rPr>
        <w:t xml:space="preserve">RESPONSABILIDADE CIVIL. DANO MORAL. (...)  2. </w:t>
      </w:r>
      <w:r w:rsidRPr="00D01268">
        <w:rPr>
          <w:rFonts w:ascii="Cambria" w:hAnsi="Cambria"/>
          <w:sz w:val="20"/>
          <w:szCs w:val="20"/>
        </w:rPr>
        <w:t xml:space="preserve">O dano moral puro prescinde de produção probatória, pois considerado in re ipsa. 3. A fixação do quantum indenizatório deve atender uma série de critérios adotados pela jurisprudência de modo a compensar a vítima pelos danos causados, sem significar enriquecimento ilícito desta, às custas de seu ofensor. 4. Configura-se adequada a indenização quando as circunstâncias específicas do caso concreto indicam que a repercussão do dano e a possibilidade econômica do ofensor foram observadas no arbitramento. Manutenção do valor fixado pela sentença recorrida. </w:t>
      </w:r>
      <w:r w:rsidRPr="00D01268">
        <w:rPr>
          <w:rFonts w:ascii="Cambria" w:hAnsi="Cambria"/>
          <w:b w:val="0"/>
          <w:sz w:val="20"/>
          <w:szCs w:val="20"/>
        </w:rPr>
        <w:t>APELAÇÃO DESPROVIDA. (Apelação Cível Nº 70007842883, Nona Câmara Cível, Tribunal de Justiça do RS, Relator: Nereu José Giacomolli, julgado em 28/04/2004).</w:t>
      </w:r>
      <w:r w:rsidR="00FE7B44" w:rsidRPr="00D01268">
        <w:rPr>
          <w:rFonts w:ascii="Cambria" w:hAnsi="Cambria"/>
          <w:b w:val="0"/>
          <w:sz w:val="20"/>
          <w:szCs w:val="20"/>
        </w:rPr>
        <w:t xml:space="preserve"> (grifou-se)</w:t>
      </w:r>
    </w:p>
    <w:p w14:paraId="2C8CF2AC" w14:textId="77777777" w:rsidR="004A7B54" w:rsidRPr="00D01268" w:rsidRDefault="004A7B54" w:rsidP="00AF11FE">
      <w:pPr>
        <w:pStyle w:val="Recuodecorpodetexto2"/>
        <w:spacing w:after="0" w:line="360" w:lineRule="auto"/>
        <w:ind w:left="2127" w:firstLine="708"/>
        <w:contextualSpacing/>
        <w:jc w:val="both"/>
        <w:rPr>
          <w:rFonts w:ascii="Cambria" w:hAnsi="Cambria" w:cs="Arial"/>
          <w:sz w:val="24"/>
          <w:szCs w:val="24"/>
        </w:rPr>
      </w:pPr>
    </w:p>
    <w:p w14:paraId="3646714C" w14:textId="77777777" w:rsidR="00DF146F" w:rsidRPr="00D01268" w:rsidRDefault="00FE139C" w:rsidP="00AF11FE">
      <w:pPr>
        <w:spacing w:line="360" w:lineRule="auto"/>
        <w:ind w:firstLine="1134"/>
        <w:contextualSpacing/>
        <w:jc w:val="both"/>
        <w:rPr>
          <w:rFonts w:ascii="Cambria" w:hAnsi="Cambria"/>
          <w:b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 xml:space="preserve">Neste ínterim, no caso em tela deve ser levado em consideração toda </w:t>
      </w:r>
      <w:r w:rsidRPr="00D01268">
        <w:rPr>
          <w:rFonts w:ascii="Cambria" w:hAnsi="Cambria"/>
          <w:b/>
          <w:sz w:val="24"/>
          <w:szCs w:val="24"/>
        </w:rPr>
        <w:t>a expectativa criada em função do seu novo emprego; a dificuldade do mercado de trabalho; a dificuldade de encontrar emprego com a idade que se encontra a Requerente – 42 anos; o uso indevido dos seus dados pessoais; o desrespeito com que agiu o Requerido; a incomensurável frustração sofrida pela Requerente, bem como todos os danos inerente a conduta do Requerido.</w:t>
      </w:r>
    </w:p>
    <w:p w14:paraId="47754F05" w14:textId="77777777" w:rsidR="00057270" w:rsidRPr="00D01268" w:rsidRDefault="00057270" w:rsidP="00AF11FE">
      <w:pPr>
        <w:spacing w:line="360" w:lineRule="auto"/>
        <w:ind w:firstLine="1134"/>
        <w:contextualSpacing/>
        <w:jc w:val="both"/>
        <w:rPr>
          <w:rFonts w:ascii="Cambria" w:hAnsi="Cambria"/>
          <w:b/>
          <w:sz w:val="24"/>
          <w:szCs w:val="24"/>
        </w:rPr>
      </w:pPr>
    </w:p>
    <w:p w14:paraId="7A65478F" w14:textId="77777777" w:rsidR="00057270" w:rsidRPr="00D01268" w:rsidRDefault="00057270" w:rsidP="00AF11FE">
      <w:pPr>
        <w:spacing w:line="360" w:lineRule="auto"/>
        <w:ind w:firstLine="1134"/>
        <w:contextualSpacing/>
        <w:jc w:val="both"/>
        <w:rPr>
          <w:rFonts w:ascii="Cambria" w:hAnsi="Cambria"/>
          <w:b/>
          <w:sz w:val="24"/>
          <w:szCs w:val="24"/>
        </w:rPr>
      </w:pPr>
    </w:p>
    <w:p w14:paraId="1A772380" w14:textId="77777777" w:rsidR="00FE139C" w:rsidRPr="00D01268" w:rsidRDefault="00FE139C" w:rsidP="00AF11FE">
      <w:pPr>
        <w:spacing w:line="360" w:lineRule="auto"/>
        <w:ind w:firstLine="1134"/>
        <w:contextualSpacing/>
        <w:jc w:val="both"/>
        <w:rPr>
          <w:rFonts w:ascii="Cambria" w:hAnsi="Cambria"/>
          <w:sz w:val="24"/>
          <w:szCs w:val="24"/>
        </w:rPr>
      </w:pPr>
    </w:p>
    <w:p w14:paraId="6799A45D" w14:textId="77777777" w:rsidR="00740CD0" w:rsidRPr="00D01268" w:rsidRDefault="00740CD0" w:rsidP="00AF11FE">
      <w:pPr>
        <w:pStyle w:val="Recuodecorpode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0"/>
        <w:contextualSpacing/>
        <w:rPr>
          <w:rFonts w:ascii="Cambria" w:hAnsi="Cambria"/>
          <w:b/>
          <w:szCs w:val="24"/>
        </w:rPr>
      </w:pPr>
      <w:r w:rsidRPr="00D01268">
        <w:rPr>
          <w:rFonts w:ascii="Cambria" w:hAnsi="Cambria"/>
          <w:b/>
          <w:szCs w:val="24"/>
        </w:rPr>
        <w:t>3 – DA ANTECIPAÇÃO DE TUTELA</w:t>
      </w:r>
    </w:p>
    <w:p w14:paraId="0C436CD7" w14:textId="77777777" w:rsidR="00740CD0" w:rsidRPr="00D01268" w:rsidRDefault="00740CD0" w:rsidP="00AF11FE">
      <w:pPr>
        <w:spacing w:line="360" w:lineRule="auto"/>
        <w:ind w:firstLine="1134"/>
        <w:contextualSpacing/>
        <w:jc w:val="both"/>
        <w:rPr>
          <w:rFonts w:ascii="Cambria" w:hAnsi="Cambria"/>
          <w:sz w:val="24"/>
          <w:szCs w:val="24"/>
        </w:rPr>
      </w:pPr>
    </w:p>
    <w:p w14:paraId="11B31A8C" w14:textId="77777777" w:rsidR="009D13C4" w:rsidRPr="00D01268" w:rsidRDefault="00A62849" w:rsidP="00AF11FE">
      <w:pPr>
        <w:spacing w:line="360" w:lineRule="auto"/>
        <w:ind w:firstLine="1134"/>
        <w:contextualSpacing/>
        <w:jc w:val="both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 xml:space="preserve">Nobre Julgador, o Código de Processo Civil pátrio, prevê, em casos de dano irreparável ou de difícil reparação, </w:t>
      </w:r>
      <w:r w:rsidR="00DE40EC" w:rsidRPr="00D01268">
        <w:rPr>
          <w:rFonts w:ascii="Cambria" w:hAnsi="Cambria"/>
          <w:sz w:val="24"/>
          <w:szCs w:val="24"/>
        </w:rPr>
        <w:t>o instituto jurídico da Antecipação de Tutela</w:t>
      </w:r>
      <w:r w:rsidRPr="00D01268">
        <w:rPr>
          <w:rFonts w:ascii="Cambria" w:hAnsi="Cambria"/>
          <w:sz w:val="24"/>
          <w:szCs w:val="24"/>
        </w:rPr>
        <w:t>. Incontroverso, que o caso em tela, se enquadra nesta previsão legal, tendo em vista que são incomensuráveis os prejuí</w:t>
      </w:r>
      <w:r w:rsidR="009D13C4" w:rsidRPr="00D01268">
        <w:rPr>
          <w:rFonts w:ascii="Cambria" w:hAnsi="Cambria"/>
          <w:sz w:val="24"/>
          <w:szCs w:val="24"/>
        </w:rPr>
        <w:t>zos que amarga a ora Requerente, certamente tornando-se irreparáveis.</w:t>
      </w:r>
    </w:p>
    <w:p w14:paraId="1F0E274E" w14:textId="77777777" w:rsidR="00212B2D" w:rsidRPr="00D01268" w:rsidRDefault="00212B2D" w:rsidP="00AF11FE">
      <w:pPr>
        <w:pStyle w:val="tj"/>
        <w:spacing w:before="0" w:beforeAutospacing="0" w:after="0" w:afterAutospacing="0" w:line="360" w:lineRule="auto"/>
        <w:ind w:firstLine="1134"/>
        <w:contextualSpacing/>
        <w:jc w:val="both"/>
        <w:rPr>
          <w:rFonts w:ascii="Cambria" w:hAnsi="Cambria"/>
        </w:rPr>
      </w:pPr>
    </w:p>
    <w:p w14:paraId="7D06A8E2" w14:textId="77777777" w:rsidR="006E76CF" w:rsidRPr="00D01268" w:rsidRDefault="00212B2D" w:rsidP="00AF11FE">
      <w:pPr>
        <w:pStyle w:val="tj"/>
        <w:spacing w:before="0" w:beforeAutospacing="0" w:after="0" w:afterAutospacing="0" w:line="360" w:lineRule="auto"/>
        <w:ind w:firstLine="1134"/>
        <w:contextualSpacing/>
        <w:jc w:val="both"/>
        <w:rPr>
          <w:rFonts w:ascii="Cambria" w:hAnsi="Cambria"/>
        </w:rPr>
      </w:pPr>
      <w:r w:rsidRPr="00D01268">
        <w:rPr>
          <w:rFonts w:ascii="Cambria" w:hAnsi="Cambria"/>
        </w:rPr>
        <w:t xml:space="preserve">De </w:t>
      </w:r>
      <w:r w:rsidR="006E76CF" w:rsidRPr="00D01268">
        <w:rPr>
          <w:rFonts w:ascii="Cambria" w:hAnsi="Cambria"/>
        </w:rPr>
        <w:t xml:space="preserve">modo sistemático, a antecipação da tutela jurisdicional, prevendo-a tanto nas ações em </w:t>
      </w:r>
      <w:r w:rsidRPr="00D01268">
        <w:rPr>
          <w:rFonts w:ascii="Cambria" w:hAnsi="Cambria"/>
        </w:rPr>
        <w:t>geral, na forma do novo art. 300 do NCPC</w:t>
      </w:r>
      <w:r w:rsidR="006E76CF" w:rsidRPr="00D01268">
        <w:rPr>
          <w:rFonts w:ascii="Cambria" w:hAnsi="Cambria"/>
        </w:rPr>
        <w:t xml:space="preserve">, </w:t>
      </w:r>
      <w:r w:rsidR="006E76CF" w:rsidRPr="00D01268">
        <w:rPr>
          <w:rFonts w:ascii="Cambria" w:hAnsi="Cambria"/>
          <w:i/>
          <w:iCs/>
        </w:rPr>
        <w:t>in verbis</w:t>
      </w:r>
      <w:r w:rsidR="006E76CF" w:rsidRPr="00D01268">
        <w:rPr>
          <w:rFonts w:ascii="Cambria" w:hAnsi="Cambria"/>
        </w:rPr>
        <w:t>:</w:t>
      </w:r>
    </w:p>
    <w:p w14:paraId="0389E63C" w14:textId="77777777" w:rsidR="002211A8" w:rsidRPr="00D01268" w:rsidRDefault="002211A8" w:rsidP="00AF11FE">
      <w:pPr>
        <w:pStyle w:val="tj"/>
        <w:spacing w:before="0" w:beforeAutospacing="0" w:after="0" w:afterAutospacing="0" w:line="360" w:lineRule="auto"/>
        <w:ind w:left="2268"/>
        <w:contextualSpacing/>
        <w:jc w:val="both"/>
        <w:rPr>
          <w:rFonts w:ascii="Cambria" w:hAnsi="Cambria"/>
          <w:sz w:val="20"/>
          <w:szCs w:val="20"/>
        </w:rPr>
      </w:pPr>
    </w:p>
    <w:p w14:paraId="5C523049" w14:textId="77777777" w:rsidR="00212B2D" w:rsidRPr="00D01268" w:rsidRDefault="006E76CF" w:rsidP="00AF11FE">
      <w:pPr>
        <w:pStyle w:val="tj"/>
        <w:spacing w:before="0" w:beforeAutospacing="0" w:after="0" w:afterAutospacing="0" w:line="360" w:lineRule="auto"/>
        <w:ind w:left="2127" w:firstLine="708"/>
        <w:contextualSpacing/>
        <w:jc w:val="both"/>
        <w:rPr>
          <w:rFonts w:ascii="Cambria" w:hAnsi="Cambria"/>
        </w:rPr>
      </w:pPr>
      <w:r w:rsidRPr="00D01268">
        <w:rPr>
          <w:rFonts w:ascii="Cambria" w:hAnsi="Cambria" w:cs="Arial"/>
          <w:sz w:val="20"/>
          <w:szCs w:val="20"/>
        </w:rPr>
        <w:t>"</w:t>
      </w:r>
      <w:r w:rsidR="00212B2D" w:rsidRPr="00D01268">
        <w:rPr>
          <w:rFonts w:ascii="Cambria" w:hAnsi="Cambria" w:cs="Arial"/>
          <w:b/>
          <w:bCs/>
          <w:sz w:val="20"/>
          <w:szCs w:val="20"/>
        </w:rPr>
        <w:t>Art. 300</w:t>
      </w:r>
      <w:r w:rsidRPr="00D01268">
        <w:rPr>
          <w:rFonts w:ascii="Cambria" w:hAnsi="Cambria" w:cs="Arial"/>
          <w:sz w:val="20"/>
          <w:szCs w:val="20"/>
        </w:rPr>
        <w:t xml:space="preserve">. </w:t>
      </w:r>
      <w:r w:rsidR="00212B2D" w:rsidRPr="00D01268">
        <w:rPr>
          <w:rFonts w:ascii="Cambria" w:hAnsi="Cambria"/>
        </w:rPr>
        <w:t xml:space="preserve">A tutela de urgência será concedida quando houver elementos que evidenciem a probabilidade do direito e o perigo de dano ou o risco ao resultado útil do processo. </w:t>
      </w:r>
    </w:p>
    <w:p w14:paraId="58134BF7" w14:textId="77777777" w:rsidR="006E76CF" w:rsidRPr="00D01268" w:rsidRDefault="006E76CF" w:rsidP="00B81326">
      <w:pPr>
        <w:pStyle w:val="tj"/>
        <w:spacing w:before="0" w:beforeAutospacing="0" w:after="0" w:afterAutospacing="0" w:line="360" w:lineRule="auto"/>
        <w:contextualSpacing/>
        <w:jc w:val="both"/>
        <w:rPr>
          <w:rFonts w:ascii="Cambria" w:hAnsi="Cambria" w:cs="Arial"/>
          <w:sz w:val="20"/>
          <w:szCs w:val="20"/>
        </w:rPr>
      </w:pPr>
    </w:p>
    <w:p w14:paraId="77562EB3" w14:textId="77777777" w:rsidR="00B843FD" w:rsidRPr="00D01268" w:rsidRDefault="00B843FD" w:rsidP="00B81326">
      <w:pPr>
        <w:spacing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04A7F6A" w14:textId="77777777" w:rsidR="00CE5CBB" w:rsidRPr="00D01268" w:rsidRDefault="00CE5CBB" w:rsidP="00AF11FE">
      <w:pPr>
        <w:spacing w:line="360" w:lineRule="auto"/>
        <w:ind w:firstLine="1134"/>
        <w:contextualSpacing/>
        <w:jc w:val="both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 xml:space="preserve">Portanto, </w:t>
      </w:r>
      <w:r w:rsidR="00B934AC" w:rsidRPr="00D01268">
        <w:rPr>
          <w:rFonts w:ascii="Cambria" w:hAnsi="Cambria"/>
          <w:b/>
          <w:sz w:val="24"/>
          <w:szCs w:val="24"/>
        </w:rPr>
        <w:t>URGENTEMENTE</w:t>
      </w:r>
      <w:r w:rsidR="00B934AC" w:rsidRPr="00D01268">
        <w:rPr>
          <w:rFonts w:ascii="Cambria" w:hAnsi="Cambria"/>
          <w:sz w:val="24"/>
          <w:szCs w:val="24"/>
        </w:rPr>
        <w:t xml:space="preserve"> </w:t>
      </w:r>
      <w:r w:rsidRPr="00D01268">
        <w:rPr>
          <w:rFonts w:ascii="Cambria" w:hAnsi="Cambria"/>
          <w:sz w:val="24"/>
          <w:szCs w:val="24"/>
        </w:rPr>
        <w:t xml:space="preserve">faz-se necessário </w:t>
      </w:r>
      <w:r w:rsidR="00B934AC" w:rsidRPr="00D01268">
        <w:rPr>
          <w:rFonts w:ascii="Cambria" w:hAnsi="Cambria"/>
          <w:sz w:val="24"/>
          <w:szCs w:val="24"/>
        </w:rPr>
        <w:t>o deferimento d</w:t>
      </w:r>
      <w:r w:rsidRPr="00D01268">
        <w:rPr>
          <w:rFonts w:ascii="Cambria" w:hAnsi="Cambria"/>
          <w:sz w:val="24"/>
          <w:szCs w:val="24"/>
        </w:rPr>
        <w:t>a</w:t>
      </w:r>
      <w:r w:rsidR="00B934AC" w:rsidRPr="00D01268">
        <w:rPr>
          <w:rFonts w:ascii="Cambria" w:hAnsi="Cambria"/>
          <w:b/>
          <w:sz w:val="24"/>
          <w:szCs w:val="24"/>
        </w:rPr>
        <w:t xml:space="preserve"> antecipação da</w:t>
      </w:r>
      <w:r w:rsidRPr="00D01268">
        <w:rPr>
          <w:rFonts w:ascii="Cambria" w:hAnsi="Cambria"/>
          <w:b/>
          <w:sz w:val="24"/>
          <w:szCs w:val="24"/>
        </w:rPr>
        <w:t xml:space="preserve"> tutela</w:t>
      </w:r>
      <w:r w:rsidR="00B934AC" w:rsidRPr="00D01268">
        <w:rPr>
          <w:rFonts w:ascii="Cambria" w:hAnsi="Cambria"/>
          <w:b/>
          <w:sz w:val="24"/>
          <w:szCs w:val="24"/>
        </w:rPr>
        <w:t>,</w:t>
      </w:r>
      <w:r w:rsidRPr="00D01268">
        <w:rPr>
          <w:rFonts w:ascii="Cambria" w:hAnsi="Cambria"/>
          <w:b/>
          <w:sz w:val="24"/>
          <w:szCs w:val="24"/>
        </w:rPr>
        <w:t xml:space="preserve"> </w:t>
      </w:r>
      <w:r w:rsidR="00B934AC" w:rsidRPr="00D01268">
        <w:rPr>
          <w:rFonts w:ascii="Cambria" w:hAnsi="Cambria"/>
          <w:sz w:val="24"/>
          <w:szCs w:val="24"/>
        </w:rPr>
        <w:t xml:space="preserve">a fim de </w:t>
      </w:r>
      <w:r w:rsidRPr="00D01268">
        <w:rPr>
          <w:rFonts w:ascii="Cambria" w:hAnsi="Cambria"/>
          <w:sz w:val="24"/>
          <w:szCs w:val="24"/>
        </w:rPr>
        <w:t>libera</w:t>
      </w:r>
      <w:r w:rsidR="00B934AC" w:rsidRPr="00D01268">
        <w:rPr>
          <w:rFonts w:ascii="Cambria" w:hAnsi="Cambria"/>
          <w:sz w:val="24"/>
          <w:szCs w:val="24"/>
        </w:rPr>
        <w:t>r</w:t>
      </w:r>
      <w:r w:rsidRPr="00D01268">
        <w:rPr>
          <w:rFonts w:ascii="Cambria" w:hAnsi="Cambria"/>
          <w:sz w:val="24"/>
          <w:szCs w:val="24"/>
        </w:rPr>
        <w:t xml:space="preserve"> do nome da Requerente do cadastro junto a ANVISA, a fim de que, antes de mais nada, tenha o seu direito constitucionalmente previsto, preservado, ou seja, direito ao trabalho. </w:t>
      </w:r>
    </w:p>
    <w:p w14:paraId="0506DF0D" w14:textId="77777777" w:rsidR="00CE5CBB" w:rsidRPr="00D01268" w:rsidRDefault="00CE5CBB" w:rsidP="00AF11FE">
      <w:pPr>
        <w:pStyle w:val="Recuodecorpodetexto2"/>
        <w:spacing w:after="0" w:line="360" w:lineRule="auto"/>
        <w:ind w:left="0" w:firstLine="1134"/>
        <w:contextualSpacing/>
        <w:rPr>
          <w:rFonts w:ascii="Cambria" w:hAnsi="Cambria"/>
          <w:sz w:val="24"/>
          <w:szCs w:val="24"/>
        </w:rPr>
      </w:pPr>
    </w:p>
    <w:p w14:paraId="73A7AB85" w14:textId="77777777" w:rsidR="005D08A9" w:rsidRPr="00D01268" w:rsidRDefault="0095675F" w:rsidP="00AF11FE">
      <w:pPr>
        <w:pStyle w:val="Recuodecorpodetexto2"/>
        <w:spacing w:after="0" w:line="360" w:lineRule="auto"/>
        <w:ind w:firstLine="1134"/>
        <w:contextualSpacing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 xml:space="preserve">Nestes termos, requer a </w:t>
      </w:r>
      <w:r w:rsidRPr="00D01268">
        <w:rPr>
          <w:rFonts w:ascii="Cambria" w:hAnsi="Cambria"/>
          <w:b/>
          <w:sz w:val="24"/>
          <w:szCs w:val="24"/>
        </w:rPr>
        <w:t>TUTELA ANTECIPADA</w:t>
      </w:r>
      <w:r w:rsidRPr="00D01268">
        <w:rPr>
          <w:rFonts w:ascii="Cambria" w:hAnsi="Cambria"/>
          <w:sz w:val="24"/>
          <w:szCs w:val="24"/>
        </w:rPr>
        <w:t>.</w:t>
      </w:r>
    </w:p>
    <w:p w14:paraId="026BF732" w14:textId="77777777" w:rsidR="005757FA" w:rsidRPr="00D01268" w:rsidRDefault="005757FA" w:rsidP="00AF11FE">
      <w:pPr>
        <w:pStyle w:val="Recuodecorpodetexto2"/>
        <w:spacing w:after="0" w:line="360" w:lineRule="auto"/>
        <w:ind w:left="0" w:firstLine="1080"/>
        <w:contextualSpacing/>
        <w:rPr>
          <w:rFonts w:ascii="Cambria" w:hAnsi="Cambria"/>
          <w:b/>
          <w:sz w:val="24"/>
          <w:szCs w:val="24"/>
        </w:rPr>
      </w:pPr>
    </w:p>
    <w:p w14:paraId="02F6DF9B" w14:textId="77777777" w:rsidR="005D08A9" w:rsidRPr="00D01268" w:rsidRDefault="005D08A9" w:rsidP="00AF11FE">
      <w:pPr>
        <w:pStyle w:val="Recuodecorpodetexto2"/>
        <w:spacing w:after="0" w:line="360" w:lineRule="auto"/>
        <w:ind w:left="0" w:firstLine="1080"/>
        <w:contextualSpacing/>
        <w:rPr>
          <w:rFonts w:ascii="Cambria" w:hAnsi="Cambria"/>
          <w:b/>
          <w:sz w:val="24"/>
          <w:szCs w:val="24"/>
        </w:rPr>
      </w:pPr>
    </w:p>
    <w:p w14:paraId="53ECF7C1" w14:textId="77777777" w:rsidR="00DF146F" w:rsidRPr="00D01268" w:rsidRDefault="00103F3C" w:rsidP="00AF11FE">
      <w:pPr>
        <w:pStyle w:val="Recuodecorpodetext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0"/>
        <w:contextualSpacing/>
        <w:rPr>
          <w:rFonts w:ascii="Cambria" w:hAnsi="Cambria"/>
          <w:b/>
          <w:sz w:val="24"/>
          <w:szCs w:val="24"/>
        </w:rPr>
      </w:pPr>
      <w:r w:rsidRPr="00D01268">
        <w:rPr>
          <w:rFonts w:ascii="Cambria" w:hAnsi="Cambria"/>
          <w:b/>
          <w:sz w:val="24"/>
          <w:szCs w:val="24"/>
        </w:rPr>
        <w:t>4</w:t>
      </w:r>
      <w:r w:rsidR="00F8600B" w:rsidRPr="00D01268">
        <w:rPr>
          <w:rFonts w:ascii="Cambria" w:hAnsi="Cambria"/>
          <w:b/>
          <w:sz w:val="24"/>
          <w:szCs w:val="24"/>
        </w:rPr>
        <w:t>– DA NECESSIDADE DA ASSISTÊNCIA JUDICIÁRIA GRATUITA</w:t>
      </w:r>
    </w:p>
    <w:p w14:paraId="44E98BAA" w14:textId="77777777" w:rsidR="003E119D" w:rsidRPr="00D01268" w:rsidRDefault="003E119D" w:rsidP="00AF11FE">
      <w:pPr>
        <w:pStyle w:val="Recuodecorpodetexto2"/>
        <w:spacing w:after="0" w:line="360" w:lineRule="auto"/>
        <w:ind w:left="0" w:firstLine="1080"/>
        <w:contextualSpacing/>
        <w:rPr>
          <w:rFonts w:ascii="Cambria" w:hAnsi="Cambria"/>
          <w:b/>
          <w:sz w:val="24"/>
          <w:szCs w:val="24"/>
        </w:rPr>
      </w:pPr>
    </w:p>
    <w:p w14:paraId="4E9FC1D0" w14:textId="77777777" w:rsidR="0095675F" w:rsidRPr="00D01268" w:rsidRDefault="0095675F" w:rsidP="00AF11FE">
      <w:pPr>
        <w:spacing w:line="360" w:lineRule="auto"/>
        <w:ind w:firstLine="708"/>
        <w:contextualSpacing/>
        <w:jc w:val="both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 xml:space="preserve">A Requerente, </w:t>
      </w:r>
      <w:r w:rsidRPr="00D01268">
        <w:rPr>
          <w:rFonts w:ascii="Cambria" w:hAnsi="Cambria"/>
          <w:b/>
          <w:sz w:val="24"/>
          <w:szCs w:val="24"/>
        </w:rPr>
        <w:t>desempregada</w:t>
      </w:r>
      <w:r w:rsidRPr="00D01268">
        <w:rPr>
          <w:rFonts w:ascii="Cambria" w:hAnsi="Cambria"/>
          <w:sz w:val="24"/>
          <w:szCs w:val="24"/>
        </w:rPr>
        <w:t>, não possui, nos termos do art. 4º da Lei nº 1.060/50, condições de arcar com as despesas processuais sem por em risco sua própria mantença como pode ser perfeitamente demonstrado através da Declaração Anual de Isento – 2007, identificado</w:t>
      </w:r>
      <w:r w:rsidR="00000E30" w:rsidRPr="00D01268">
        <w:rPr>
          <w:rFonts w:ascii="Cambria" w:hAnsi="Cambria"/>
          <w:sz w:val="24"/>
          <w:szCs w:val="24"/>
        </w:rPr>
        <w:t xml:space="preserve"> pelo CPF da Declarante (</w:t>
      </w:r>
      <w:r w:rsidR="00000E30" w:rsidRPr="00D01268">
        <w:rPr>
          <w:rFonts w:ascii="Cambria" w:hAnsi="Cambria"/>
          <w:b/>
          <w:sz w:val="24"/>
          <w:szCs w:val="24"/>
        </w:rPr>
        <w:t>doc. 1</w:t>
      </w:r>
      <w:r w:rsidR="00B934AC" w:rsidRPr="00D01268">
        <w:rPr>
          <w:rFonts w:ascii="Cambria" w:hAnsi="Cambria"/>
          <w:b/>
          <w:sz w:val="24"/>
          <w:szCs w:val="24"/>
        </w:rPr>
        <w:t>5</w:t>
      </w:r>
      <w:r w:rsidRPr="00D01268">
        <w:rPr>
          <w:rFonts w:ascii="Cambria" w:hAnsi="Cambria"/>
          <w:sz w:val="24"/>
          <w:szCs w:val="24"/>
        </w:rPr>
        <w:t>).</w:t>
      </w:r>
    </w:p>
    <w:p w14:paraId="61DB2639" w14:textId="77777777" w:rsidR="0095675F" w:rsidRPr="00D01268" w:rsidRDefault="0095675F" w:rsidP="00AF11FE">
      <w:pPr>
        <w:spacing w:line="360" w:lineRule="auto"/>
        <w:ind w:firstLine="708"/>
        <w:contextualSpacing/>
        <w:jc w:val="both"/>
        <w:rPr>
          <w:rFonts w:ascii="Cambria" w:hAnsi="Cambria"/>
          <w:sz w:val="24"/>
          <w:szCs w:val="24"/>
        </w:rPr>
      </w:pPr>
    </w:p>
    <w:p w14:paraId="2F56347F" w14:textId="77777777" w:rsidR="0095675F" w:rsidRPr="00D01268" w:rsidRDefault="0095675F" w:rsidP="00AF11FE">
      <w:pPr>
        <w:spacing w:line="360" w:lineRule="auto"/>
        <w:ind w:firstLine="708"/>
        <w:contextualSpacing/>
        <w:jc w:val="both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>Requer, assim, seja concedida a benesse de litigar sob o pálio da assistência judiciária gratuita, único meio para que promova a defesa de seus direitos ante o disparate cometido pela Requerida.</w:t>
      </w:r>
    </w:p>
    <w:p w14:paraId="1928B32C" w14:textId="77777777" w:rsidR="003E119D" w:rsidRPr="00D01268" w:rsidRDefault="003E119D" w:rsidP="00AF11FE">
      <w:pPr>
        <w:pStyle w:val="Recuodecorpodetexto2"/>
        <w:spacing w:after="0" w:line="360" w:lineRule="auto"/>
        <w:ind w:left="0"/>
        <w:contextualSpacing/>
        <w:rPr>
          <w:rFonts w:ascii="Cambria" w:hAnsi="Cambria"/>
          <w:b/>
          <w:sz w:val="24"/>
          <w:szCs w:val="24"/>
        </w:rPr>
      </w:pPr>
    </w:p>
    <w:p w14:paraId="496E59F4" w14:textId="77777777" w:rsidR="00950A3A" w:rsidRPr="00D01268" w:rsidRDefault="00950A3A" w:rsidP="00AF11FE">
      <w:pPr>
        <w:pStyle w:val="Recuodecorpodetexto2"/>
        <w:spacing w:after="0" w:line="360" w:lineRule="auto"/>
        <w:ind w:left="0"/>
        <w:contextualSpacing/>
        <w:rPr>
          <w:rFonts w:ascii="Cambria" w:hAnsi="Cambria"/>
          <w:b/>
          <w:sz w:val="24"/>
          <w:szCs w:val="24"/>
        </w:rPr>
      </w:pPr>
    </w:p>
    <w:p w14:paraId="297DBD9C" w14:textId="77777777" w:rsidR="0095675F" w:rsidRPr="00D01268" w:rsidRDefault="0095675F" w:rsidP="00AF11FE">
      <w:pPr>
        <w:pStyle w:val="Recuodecorpodetexto2"/>
        <w:spacing w:after="0" w:line="360" w:lineRule="auto"/>
        <w:ind w:left="0"/>
        <w:contextualSpacing/>
        <w:rPr>
          <w:rFonts w:ascii="Cambria" w:hAnsi="Cambria"/>
          <w:b/>
          <w:sz w:val="24"/>
          <w:szCs w:val="24"/>
        </w:rPr>
      </w:pPr>
    </w:p>
    <w:p w14:paraId="57DFC696" w14:textId="77777777" w:rsidR="0095675F" w:rsidRPr="00D01268" w:rsidRDefault="0095675F" w:rsidP="00AF11FE">
      <w:pPr>
        <w:pStyle w:val="Recuodecorpodetext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0"/>
        <w:contextualSpacing/>
        <w:rPr>
          <w:rFonts w:ascii="Cambria" w:hAnsi="Cambria"/>
          <w:b/>
          <w:sz w:val="24"/>
          <w:szCs w:val="24"/>
        </w:rPr>
      </w:pPr>
      <w:r w:rsidRPr="00D01268">
        <w:rPr>
          <w:rFonts w:ascii="Cambria" w:hAnsi="Cambria"/>
          <w:b/>
          <w:sz w:val="24"/>
          <w:szCs w:val="24"/>
        </w:rPr>
        <w:t>4– DA CONCLUSÃO</w:t>
      </w:r>
    </w:p>
    <w:p w14:paraId="3ED25C2F" w14:textId="77777777" w:rsidR="00F8600B" w:rsidRPr="00D01268" w:rsidRDefault="00F8600B" w:rsidP="00AF11FE">
      <w:pPr>
        <w:pStyle w:val="Recuodecorpodetexto2"/>
        <w:spacing w:after="0" w:line="360" w:lineRule="auto"/>
        <w:ind w:left="0"/>
        <w:contextualSpacing/>
        <w:rPr>
          <w:rFonts w:ascii="Cambria" w:hAnsi="Cambria"/>
          <w:b/>
          <w:sz w:val="24"/>
          <w:szCs w:val="24"/>
        </w:rPr>
      </w:pPr>
    </w:p>
    <w:p w14:paraId="27273BEF" w14:textId="77777777" w:rsidR="0095675F" w:rsidRPr="00D01268" w:rsidRDefault="0095675F" w:rsidP="00AF11FE">
      <w:pPr>
        <w:spacing w:line="360" w:lineRule="auto"/>
        <w:ind w:firstLine="1134"/>
        <w:contextualSpacing/>
        <w:jc w:val="both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>Diante de todo o exposto, não se vislumbra caminho diverso, na incessante busca da justiça, outro que não a procedência da ação e a reparação dos imensuráveis danos sofridos pela Requerente.</w:t>
      </w:r>
    </w:p>
    <w:p w14:paraId="273316E5" w14:textId="77777777" w:rsidR="00F8600B" w:rsidRPr="00D01268" w:rsidRDefault="00F8600B" w:rsidP="00AF11FE">
      <w:pPr>
        <w:pStyle w:val="Recuodecorpodetexto2"/>
        <w:spacing w:after="0" w:line="360" w:lineRule="auto"/>
        <w:ind w:left="0"/>
        <w:contextualSpacing/>
        <w:rPr>
          <w:rFonts w:ascii="Cambria" w:hAnsi="Cambria"/>
          <w:b/>
          <w:sz w:val="24"/>
          <w:szCs w:val="24"/>
        </w:rPr>
      </w:pPr>
    </w:p>
    <w:p w14:paraId="6E020536" w14:textId="77777777" w:rsidR="00DF146F" w:rsidRPr="00D01268" w:rsidRDefault="00DF146F" w:rsidP="00AF11FE">
      <w:pPr>
        <w:pStyle w:val="Recuodecorpodetexto2"/>
        <w:spacing w:after="0" w:line="360" w:lineRule="auto"/>
        <w:ind w:left="0" w:firstLine="360"/>
        <w:contextualSpacing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b/>
          <w:sz w:val="24"/>
          <w:szCs w:val="24"/>
        </w:rPr>
        <w:t>ISSO POSTO</w:t>
      </w:r>
      <w:r w:rsidRPr="00D01268">
        <w:rPr>
          <w:rFonts w:ascii="Cambria" w:hAnsi="Cambria"/>
          <w:sz w:val="24"/>
          <w:szCs w:val="24"/>
        </w:rPr>
        <w:t>, requer a Vossa Excelência:</w:t>
      </w:r>
    </w:p>
    <w:p w14:paraId="5E8EE765" w14:textId="77777777" w:rsidR="00DF146F" w:rsidRPr="00D01268" w:rsidRDefault="00DF146F" w:rsidP="00AF11FE">
      <w:pPr>
        <w:spacing w:line="360" w:lineRule="auto"/>
        <w:ind w:left="360"/>
        <w:contextualSpacing/>
        <w:jc w:val="both"/>
        <w:rPr>
          <w:rFonts w:ascii="Cambria" w:hAnsi="Cambria"/>
          <w:sz w:val="24"/>
          <w:szCs w:val="24"/>
        </w:rPr>
      </w:pPr>
    </w:p>
    <w:p w14:paraId="2B4FF46B" w14:textId="77777777" w:rsidR="00640A85" w:rsidRPr="00D01268" w:rsidRDefault="00640A85" w:rsidP="00AF11FE">
      <w:pPr>
        <w:numPr>
          <w:ilvl w:val="0"/>
          <w:numId w:val="1"/>
        </w:numPr>
        <w:spacing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 xml:space="preserve">A concessão da </w:t>
      </w:r>
      <w:r w:rsidRPr="00D01268">
        <w:rPr>
          <w:rFonts w:ascii="Cambria" w:hAnsi="Cambria"/>
          <w:b/>
          <w:sz w:val="24"/>
          <w:szCs w:val="24"/>
        </w:rPr>
        <w:t>Assistência Judiciária Gratuita</w:t>
      </w:r>
      <w:r w:rsidR="000A3275" w:rsidRPr="00D01268">
        <w:rPr>
          <w:rFonts w:ascii="Cambria" w:hAnsi="Cambria"/>
          <w:sz w:val="24"/>
          <w:szCs w:val="24"/>
        </w:rPr>
        <w:t xml:space="preserve"> a Requerente</w:t>
      </w:r>
      <w:r w:rsidRPr="00D01268">
        <w:rPr>
          <w:rFonts w:ascii="Cambria" w:hAnsi="Cambria"/>
          <w:sz w:val="24"/>
          <w:szCs w:val="24"/>
        </w:rPr>
        <w:t xml:space="preserve">, por não ter condições de manter a lide sem prejuízo de sua própria subsistência, </w:t>
      </w:r>
      <w:r w:rsidR="00EE2FCA" w:rsidRPr="00D01268">
        <w:rPr>
          <w:rFonts w:ascii="Cambria" w:hAnsi="Cambria"/>
          <w:sz w:val="24"/>
          <w:szCs w:val="24"/>
        </w:rPr>
        <w:t>eis que está desempregada, bem como corrobora a declaração de isento em anexo</w:t>
      </w:r>
      <w:r w:rsidRPr="00D01268">
        <w:rPr>
          <w:rFonts w:ascii="Cambria" w:hAnsi="Cambria"/>
          <w:sz w:val="24"/>
          <w:szCs w:val="24"/>
        </w:rPr>
        <w:t>;</w:t>
      </w:r>
    </w:p>
    <w:p w14:paraId="356087D6" w14:textId="77777777" w:rsidR="002319DD" w:rsidRPr="00D01268" w:rsidRDefault="002319DD" w:rsidP="00AF11FE">
      <w:pPr>
        <w:spacing w:line="360" w:lineRule="auto"/>
        <w:ind w:left="720"/>
        <w:contextualSpacing/>
        <w:jc w:val="both"/>
        <w:rPr>
          <w:rFonts w:ascii="Cambria" w:hAnsi="Cambria"/>
          <w:color w:val="000000"/>
          <w:sz w:val="24"/>
          <w:szCs w:val="24"/>
        </w:rPr>
      </w:pPr>
    </w:p>
    <w:p w14:paraId="5347E3D9" w14:textId="77777777" w:rsidR="002319DD" w:rsidRPr="00D01268" w:rsidRDefault="002319DD" w:rsidP="00AF11FE">
      <w:pPr>
        <w:numPr>
          <w:ilvl w:val="0"/>
          <w:numId w:val="1"/>
        </w:numPr>
        <w:spacing w:line="360" w:lineRule="auto"/>
        <w:contextualSpacing/>
        <w:jc w:val="both"/>
        <w:rPr>
          <w:rFonts w:ascii="Cambria" w:hAnsi="Cambria"/>
          <w:color w:val="000000"/>
          <w:sz w:val="24"/>
          <w:szCs w:val="24"/>
        </w:rPr>
      </w:pPr>
      <w:r w:rsidRPr="00D01268">
        <w:rPr>
          <w:rFonts w:ascii="Cambria" w:hAnsi="Cambria"/>
          <w:color w:val="000000"/>
          <w:sz w:val="24"/>
          <w:szCs w:val="24"/>
        </w:rPr>
        <w:t>A antecipação dos efeitos da tutela</w:t>
      </w:r>
      <w:r w:rsidR="001E2865" w:rsidRPr="00D01268">
        <w:rPr>
          <w:rFonts w:ascii="Cambria" w:hAnsi="Cambria"/>
          <w:color w:val="000000"/>
          <w:sz w:val="24"/>
          <w:szCs w:val="24"/>
        </w:rPr>
        <w:t xml:space="preserve">, </w:t>
      </w:r>
      <w:r w:rsidR="001E2865" w:rsidRPr="00D01268">
        <w:rPr>
          <w:rFonts w:ascii="Cambria" w:hAnsi="Cambria"/>
          <w:i/>
          <w:color w:val="000000"/>
          <w:sz w:val="24"/>
          <w:szCs w:val="24"/>
        </w:rPr>
        <w:t>inaldita altera pars</w:t>
      </w:r>
      <w:r w:rsidR="001E2865" w:rsidRPr="00D01268">
        <w:rPr>
          <w:rFonts w:ascii="Cambria" w:hAnsi="Cambria"/>
          <w:color w:val="000000"/>
          <w:sz w:val="24"/>
          <w:szCs w:val="24"/>
        </w:rPr>
        <w:t>,</w:t>
      </w:r>
      <w:r w:rsidRPr="00D01268">
        <w:rPr>
          <w:rFonts w:ascii="Cambria" w:hAnsi="Cambria"/>
          <w:color w:val="000000"/>
          <w:sz w:val="24"/>
          <w:szCs w:val="24"/>
        </w:rPr>
        <w:t xml:space="preserve"> para </w:t>
      </w:r>
      <w:r w:rsidR="009D3A66" w:rsidRPr="00D01268">
        <w:rPr>
          <w:rFonts w:ascii="Cambria" w:hAnsi="Cambria"/>
          <w:color w:val="000000"/>
          <w:sz w:val="24"/>
          <w:szCs w:val="24"/>
        </w:rPr>
        <w:t xml:space="preserve">determinar judicialmente </w:t>
      </w:r>
      <w:r w:rsidRPr="00D01268">
        <w:rPr>
          <w:rFonts w:ascii="Cambria" w:hAnsi="Cambria"/>
          <w:color w:val="000000"/>
          <w:sz w:val="24"/>
          <w:szCs w:val="24"/>
        </w:rPr>
        <w:t>a URGENTE desvinculação da Requerente</w:t>
      </w:r>
      <w:r w:rsidR="005D7F13" w:rsidRPr="00D01268">
        <w:rPr>
          <w:rFonts w:ascii="Cambria" w:hAnsi="Cambria"/>
          <w:color w:val="000000"/>
          <w:sz w:val="24"/>
          <w:szCs w:val="24"/>
        </w:rPr>
        <w:t xml:space="preserve"> </w:t>
      </w:r>
      <w:r w:rsidRPr="00D01268">
        <w:rPr>
          <w:rFonts w:ascii="Cambria" w:hAnsi="Cambria"/>
          <w:color w:val="000000"/>
          <w:sz w:val="24"/>
          <w:szCs w:val="24"/>
        </w:rPr>
        <w:t>junto</w:t>
      </w:r>
      <w:r w:rsidR="005D7F13" w:rsidRPr="00D01268">
        <w:rPr>
          <w:rFonts w:ascii="Cambria" w:hAnsi="Cambria"/>
          <w:color w:val="000000"/>
          <w:sz w:val="24"/>
          <w:szCs w:val="24"/>
        </w:rPr>
        <w:t xml:space="preserve"> a Empresa Requerida nos cadastro de Responsabilidade Técnica perante </w:t>
      </w:r>
      <w:r w:rsidRPr="00D01268">
        <w:rPr>
          <w:rFonts w:ascii="Cambria" w:hAnsi="Cambria"/>
          <w:color w:val="000000"/>
          <w:sz w:val="24"/>
          <w:szCs w:val="24"/>
        </w:rPr>
        <w:t>a ANVISA</w:t>
      </w:r>
      <w:r w:rsidR="009D3A66" w:rsidRPr="00D01268">
        <w:rPr>
          <w:rFonts w:ascii="Cambria" w:hAnsi="Cambria"/>
          <w:color w:val="000000"/>
          <w:sz w:val="24"/>
          <w:szCs w:val="24"/>
        </w:rPr>
        <w:t>, através da baixa no seu cadastro</w:t>
      </w:r>
      <w:r w:rsidR="00DF0D10" w:rsidRPr="00D01268">
        <w:rPr>
          <w:rFonts w:ascii="Cambria" w:hAnsi="Cambria"/>
          <w:color w:val="000000"/>
          <w:sz w:val="24"/>
          <w:szCs w:val="24"/>
        </w:rPr>
        <w:t>, sendo estipulada multa diária</w:t>
      </w:r>
      <w:r w:rsidR="0015483B" w:rsidRPr="00D01268">
        <w:rPr>
          <w:rFonts w:ascii="Cambria" w:hAnsi="Cambria"/>
          <w:color w:val="000000"/>
          <w:sz w:val="24"/>
          <w:szCs w:val="24"/>
        </w:rPr>
        <w:t xml:space="preserve"> no valor de um salário mínimo</w:t>
      </w:r>
      <w:r w:rsidR="00DF0D10" w:rsidRPr="00D01268">
        <w:rPr>
          <w:rFonts w:ascii="Cambria" w:hAnsi="Cambria"/>
          <w:color w:val="000000"/>
          <w:sz w:val="24"/>
          <w:szCs w:val="24"/>
        </w:rPr>
        <w:t xml:space="preserve"> em caso de descumprimento</w:t>
      </w:r>
      <w:r w:rsidRPr="00D01268">
        <w:rPr>
          <w:rFonts w:ascii="Cambria" w:hAnsi="Cambria"/>
          <w:color w:val="000000"/>
          <w:sz w:val="24"/>
          <w:szCs w:val="24"/>
        </w:rPr>
        <w:t>;</w:t>
      </w:r>
    </w:p>
    <w:p w14:paraId="07FCE423" w14:textId="77777777" w:rsidR="00640A85" w:rsidRPr="00D01268" w:rsidRDefault="00640A85" w:rsidP="00AF11FE">
      <w:pPr>
        <w:spacing w:line="360" w:lineRule="auto"/>
        <w:ind w:left="720"/>
        <w:contextualSpacing/>
        <w:jc w:val="both"/>
        <w:rPr>
          <w:rFonts w:ascii="Cambria" w:hAnsi="Cambria"/>
          <w:color w:val="000000"/>
          <w:sz w:val="24"/>
          <w:szCs w:val="24"/>
        </w:rPr>
      </w:pPr>
    </w:p>
    <w:p w14:paraId="0BC8C033" w14:textId="77777777" w:rsidR="00640A85" w:rsidRPr="00D01268" w:rsidRDefault="00640A85" w:rsidP="00AF11FE">
      <w:pPr>
        <w:numPr>
          <w:ilvl w:val="0"/>
          <w:numId w:val="1"/>
        </w:numPr>
        <w:spacing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>A citação d</w:t>
      </w:r>
      <w:r w:rsidR="00D51524" w:rsidRPr="00D01268">
        <w:rPr>
          <w:rFonts w:ascii="Cambria" w:hAnsi="Cambria"/>
          <w:sz w:val="24"/>
          <w:szCs w:val="24"/>
        </w:rPr>
        <w:t>o</w:t>
      </w:r>
      <w:r w:rsidRPr="00D01268">
        <w:rPr>
          <w:rFonts w:ascii="Cambria" w:hAnsi="Cambria"/>
          <w:sz w:val="24"/>
          <w:szCs w:val="24"/>
        </w:rPr>
        <w:t xml:space="preserve"> Requerido para</w:t>
      </w:r>
      <w:r w:rsidR="00077799" w:rsidRPr="00D01268">
        <w:rPr>
          <w:rFonts w:ascii="Cambria" w:hAnsi="Cambria"/>
          <w:sz w:val="24"/>
          <w:szCs w:val="24"/>
        </w:rPr>
        <w:t>, querendo,</w:t>
      </w:r>
      <w:r w:rsidRPr="00D01268">
        <w:rPr>
          <w:rFonts w:ascii="Cambria" w:hAnsi="Cambria"/>
          <w:sz w:val="24"/>
          <w:szCs w:val="24"/>
        </w:rPr>
        <w:t xml:space="preserve"> contestar a presente lide, sob pena de confissão e revelia;</w:t>
      </w:r>
    </w:p>
    <w:p w14:paraId="2F8221D2" w14:textId="77777777" w:rsidR="000B0B29" w:rsidRPr="00D01268" w:rsidRDefault="000B0B29" w:rsidP="00AF11FE">
      <w:pPr>
        <w:spacing w:line="360" w:lineRule="auto"/>
        <w:ind w:left="720"/>
        <w:contextualSpacing/>
        <w:jc w:val="both"/>
        <w:rPr>
          <w:rFonts w:ascii="Cambria" w:hAnsi="Cambria"/>
          <w:sz w:val="24"/>
          <w:szCs w:val="24"/>
        </w:rPr>
      </w:pPr>
    </w:p>
    <w:p w14:paraId="2E583F18" w14:textId="77777777" w:rsidR="00DF146F" w:rsidRPr="00D01268" w:rsidRDefault="005D7F13" w:rsidP="00AF11FE">
      <w:pPr>
        <w:numPr>
          <w:ilvl w:val="0"/>
          <w:numId w:val="1"/>
        </w:numPr>
        <w:spacing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 xml:space="preserve">O julgamento de </w:t>
      </w:r>
      <w:r w:rsidR="00D51524" w:rsidRPr="00D01268">
        <w:rPr>
          <w:rFonts w:ascii="Cambria" w:hAnsi="Cambria"/>
          <w:sz w:val="24"/>
          <w:szCs w:val="24"/>
        </w:rPr>
        <w:t xml:space="preserve">total </w:t>
      </w:r>
      <w:r w:rsidRPr="00D01268">
        <w:rPr>
          <w:rFonts w:ascii="Cambria" w:hAnsi="Cambria"/>
          <w:sz w:val="24"/>
          <w:szCs w:val="24"/>
        </w:rPr>
        <w:t xml:space="preserve">Procedência da Ação com a </w:t>
      </w:r>
      <w:r w:rsidR="00227094" w:rsidRPr="00D01268">
        <w:rPr>
          <w:rFonts w:ascii="Cambria" w:hAnsi="Cambria"/>
          <w:sz w:val="24"/>
          <w:szCs w:val="24"/>
        </w:rPr>
        <w:t>condenação d</w:t>
      </w:r>
      <w:r w:rsidR="00D51524" w:rsidRPr="00D01268">
        <w:rPr>
          <w:rFonts w:ascii="Cambria" w:hAnsi="Cambria"/>
          <w:sz w:val="24"/>
          <w:szCs w:val="24"/>
        </w:rPr>
        <w:t>o</w:t>
      </w:r>
      <w:r w:rsidR="00C9777F" w:rsidRPr="00D01268">
        <w:rPr>
          <w:rFonts w:ascii="Cambria" w:hAnsi="Cambria"/>
          <w:sz w:val="24"/>
          <w:szCs w:val="24"/>
        </w:rPr>
        <w:t xml:space="preserve"> Requerido</w:t>
      </w:r>
      <w:r w:rsidR="00227094" w:rsidRPr="00D01268">
        <w:rPr>
          <w:rFonts w:ascii="Cambria" w:hAnsi="Cambria"/>
          <w:sz w:val="24"/>
          <w:szCs w:val="24"/>
        </w:rPr>
        <w:t xml:space="preserve"> ao pagamento de </w:t>
      </w:r>
      <w:r w:rsidR="00D51524" w:rsidRPr="00D01268">
        <w:rPr>
          <w:rFonts w:ascii="Cambria" w:hAnsi="Cambria"/>
          <w:sz w:val="24"/>
          <w:szCs w:val="24"/>
        </w:rPr>
        <w:t>indenização por danos materiais</w:t>
      </w:r>
      <w:r w:rsidR="00227094" w:rsidRPr="00D01268">
        <w:rPr>
          <w:rFonts w:ascii="Cambria" w:hAnsi="Cambria"/>
          <w:sz w:val="24"/>
          <w:szCs w:val="24"/>
        </w:rPr>
        <w:t xml:space="preserve"> desde </w:t>
      </w:r>
      <w:r w:rsidR="00061DC7" w:rsidRPr="00D01268">
        <w:rPr>
          <w:rFonts w:ascii="Cambria" w:hAnsi="Cambria"/>
          <w:sz w:val="24"/>
          <w:szCs w:val="24"/>
        </w:rPr>
        <w:t xml:space="preserve">o momento em que não foi aceita pela </w:t>
      </w:r>
      <w:r w:rsidR="0012297D" w:rsidRPr="00D01268">
        <w:rPr>
          <w:rFonts w:ascii="Cambria" w:hAnsi="Cambria"/>
          <w:sz w:val="24"/>
          <w:szCs w:val="24"/>
        </w:rPr>
        <w:t>______________________</w:t>
      </w:r>
      <w:r w:rsidR="00061DC7" w:rsidRPr="00D01268">
        <w:rPr>
          <w:rFonts w:ascii="Cambria" w:hAnsi="Cambria"/>
          <w:sz w:val="24"/>
          <w:szCs w:val="24"/>
        </w:rPr>
        <w:t xml:space="preserve"> </w:t>
      </w:r>
      <w:r w:rsidR="00BF1287" w:rsidRPr="00D01268">
        <w:rPr>
          <w:rFonts w:ascii="Cambria" w:hAnsi="Cambria"/>
          <w:sz w:val="24"/>
          <w:szCs w:val="24"/>
        </w:rPr>
        <w:t xml:space="preserve">– 29.06.08 – </w:t>
      </w:r>
      <w:r w:rsidR="00CD6F25" w:rsidRPr="00D01268">
        <w:rPr>
          <w:rFonts w:ascii="Cambria" w:hAnsi="Cambria"/>
          <w:sz w:val="24"/>
          <w:szCs w:val="24"/>
        </w:rPr>
        <w:t>até a baixa do cadastro junto a ANVISA</w:t>
      </w:r>
      <w:r w:rsidR="00227094" w:rsidRPr="00D01268">
        <w:rPr>
          <w:rFonts w:ascii="Cambria" w:hAnsi="Cambria"/>
          <w:sz w:val="24"/>
          <w:szCs w:val="24"/>
        </w:rPr>
        <w:t>, tomando por base sua remuneração mensal</w:t>
      </w:r>
      <w:r w:rsidR="00D51524" w:rsidRPr="00D01268">
        <w:rPr>
          <w:rFonts w:ascii="Cambria" w:hAnsi="Cambria"/>
          <w:sz w:val="24"/>
          <w:szCs w:val="24"/>
        </w:rPr>
        <w:t xml:space="preserve"> que constava em sua carteira de trabalho,</w:t>
      </w:r>
      <w:r w:rsidR="00227094" w:rsidRPr="00D01268">
        <w:rPr>
          <w:rFonts w:ascii="Cambria" w:hAnsi="Cambria"/>
          <w:sz w:val="24"/>
          <w:szCs w:val="24"/>
        </w:rPr>
        <w:t xml:space="preserve"> no valor de R$ </w:t>
      </w:r>
      <w:r w:rsidR="00ED77CE" w:rsidRPr="00D01268">
        <w:rPr>
          <w:rFonts w:ascii="Cambria" w:hAnsi="Cambria"/>
          <w:sz w:val="24"/>
          <w:szCs w:val="24"/>
        </w:rPr>
        <w:t>1.133,00</w:t>
      </w:r>
      <w:r w:rsidR="00D51524" w:rsidRPr="00D01268">
        <w:rPr>
          <w:rFonts w:ascii="Cambria" w:hAnsi="Cambria"/>
          <w:sz w:val="24"/>
          <w:szCs w:val="24"/>
        </w:rPr>
        <w:t xml:space="preserve"> (</w:t>
      </w:r>
      <w:r w:rsidR="00D51524" w:rsidRPr="00D01268">
        <w:rPr>
          <w:rFonts w:ascii="Cambria" w:hAnsi="Cambria"/>
          <w:b/>
          <w:sz w:val="24"/>
          <w:szCs w:val="24"/>
        </w:rPr>
        <w:t>doc. 16</w:t>
      </w:r>
      <w:r w:rsidR="00D51524" w:rsidRPr="00D01268">
        <w:rPr>
          <w:rFonts w:ascii="Cambria" w:hAnsi="Cambria"/>
          <w:sz w:val="24"/>
          <w:szCs w:val="24"/>
        </w:rPr>
        <w:t>)</w:t>
      </w:r>
      <w:r w:rsidRPr="00D01268">
        <w:rPr>
          <w:rFonts w:ascii="Cambria" w:hAnsi="Cambria"/>
          <w:sz w:val="24"/>
          <w:szCs w:val="24"/>
        </w:rPr>
        <w:t xml:space="preserve"> e a condenação </w:t>
      </w:r>
      <w:r w:rsidR="000B0B29" w:rsidRPr="00D01268">
        <w:rPr>
          <w:rFonts w:ascii="Cambria" w:hAnsi="Cambria"/>
          <w:sz w:val="24"/>
          <w:szCs w:val="24"/>
        </w:rPr>
        <w:t>do R</w:t>
      </w:r>
      <w:r w:rsidR="00C84AE5" w:rsidRPr="00D01268">
        <w:rPr>
          <w:rFonts w:ascii="Cambria" w:hAnsi="Cambria"/>
          <w:sz w:val="24"/>
          <w:szCs w:val="24"/>
        </w:rPr>
        <w:t>equerido</w:t>
      </w:r>
      <w:r w:rsidR="000B0B29" w:rsidRPr="00D01268">
        <w:rPr>
          <w:rFonts w:ascii="Cambria" w:hAnsi="Cambria"/>
          <w:sz w:val="24"/>
          <w:szCs w:val="24"/>
        </w:rPr>
        <w:t xml:space="preserve"> </w:t>
      </w:r>
      <w:r w:rsidR="00DF146F" w:rsidRPr="00D01268">
        <w:rPr>
          <w:rFonts w:ascii="Cambria" w:hAnsi="Cambria"/>
          <w:sz w:val="24"/>
          <w:szCs w:val="24"/>
        </w:rPr>
        <w:t xml:space="preserve">ao pagamento de indenização por danos morais – considerados </w:t>
      </w:r>
      <w:r w:rsidR="00DF146F" w:rsidRPr="00D01268">
        <w:rPr>
          <w:rFonts w:ascii="Cambria" w:hAnsi="Cambria"/>
          <w:i/>
          <w:sz w:val="24"/>
          <w:szCs w:val="24"/>
        </w:rPr>
        <w:t>in re ipsa</w:t>
      </w:r>
      <w:r w:rsidR="00E00588" w:rsidRPr="00D01268">
        <w:rPr>
          <w:rFonts w:ascii="Cambria" w:hAnsi="Cambria"/>
          <w:sz w:val="24"/>
          <w:szCs w:val="24"/>
        </w:rPr>
        <w:t xml:space="preserve"> –</w:t>
      </w:r>
      <w:r w:rsidR="00DF146F" w:rsidRPr="00D01268">
        <w:rPr>
          <w:rFonts w:ascii="Cambria" w:hAnsi="Cambria"/>
          <w:sz w:val="24"/>
          <w:szCs w:val="24"/>
        </w:rPr>
        <w:t xml:space="preserve"> </w:t>
      </w:r>
      <w:r w:rsidR="00D51524" w:rsidRPr="00D01268">
        <w:rPr>
          <w:rFonts w:ascii="Cambria" w:hAnsi="Cambria"/>
          <w:sz w:val="24"/>
          <w:szCs w:val="24"/>
        </w:rPr>
        <w:t>no</w:t>
      </w:r>
      <w:r w:rsidR="00DF146F" w:rsidRPr="00D01268">
        <w:rPr>
          <w:rFonts w:ascii="Cambria" w:hAnsi="Cambria"/>
          <w:sz w:val="24"/>
          <w:szCs w:val="24"/>
        </w:rPr>
        <w:t xml:space="preserve"> valor </w:t>
      </w:r>
      <w:r w:rsidRPr="00D01268">
        <w:rPr>
          <w:rFonts w:ascii="Cambria" w:hAnsi="Cambria"/>
          <w:sz w:val="24"/>
          <w:szCs w:val="24"/>
        </w:rPr>
        <w:t>de R$ 100.000,00</w:t>
      </w:r>
      <w:r w:rsidR="0003247F" w:rsidRPr="00D01268">
        <w:rPr>
          <w:rFonts w:ascii="Cambria" w:hAnsi="Cambria"/>
          <w:sz w:val="24"/>
          <w:szCs w:val="24"/>
        </w:rPr>
        <w:t xml:space="preserve"> (cem mil reais)</w:t>
      </w:r>
      <w:r w:rsidR="00DF146F" w:rsidRPr="00D01268">
        <w:rPr>
          <w:rFonts w:ascii="Cambria" w:hAnsi="Cambria"/>
          <w:sz w:val="24"/>
          <w:szCs w:val="24"/>
        </w:rPr>
        <w:t xml:space="preserve">, </w:t>
      </w:r>
      <w:r w:rsidR="0003247F" w:rsidRPr="00D01268">
        <w:rPr>
          <w:rFonts w:ascii="Cambria" w:hAnsi="Cambria"/>
          <w:sz w:val="24"/>
          <w:szCs w:val="24"/>
        </w:rPr>
        <w:t xml:space="preserve">sendo este o valor </w:t>
      </w:r>
      <w:r w:rsidR="00DF146F" w:rsidRPr="00D01268">
        <w:rPr>
          <w:rFonts w:ascii="Cambria" w:hAnsi="Cambria"/>
          <w:sz w:val="24"/>
          <w:szCs w:val="24"/>
        </w:rPr>
        <w:t>adequado ao caráter punitivo/pedagógico da conden</w:t>
      </w:r>
      <w:r w:rsidR="000B0B29" w:rsidRPr="00D01268">
        <w:rPr>
          <w:rFonts w:ascii="Cambria" w:hAnsi="Cambria"/>
          <w:sz w:val="24"/>
          <w:szCs w:val="24"/>
        </w:rPr>
        <w:t>a</w:t>
      </w:r>
      <w:r w:rsidR="00DF146F" w:rsidRPr="00D01268">
        <w:rPr>
          <w:rFonts w:ascii="Cambria" w:hAnsi="Cambria"/>
          <w:sz w:val="24"/>
          <w:szCs w:val="24"/>
        </w:rPr>
        <w:t>ção;</w:t>
      </w:r>
    </w:p>
    <w:p w14:paraId="0A795257" w14:textId="77777777" w:rsidR="00227785" w:rsidRPr="00D01268" w:rsidRDefault="00227785" w:rsidP="00AF11FE">
      <w:pPr>
        <w:spacing w:line="360" w:lineRule="auto"/>
        <w:ind w:left="720"/>
        <w:contextualSpacing/>
        <w:jc w:val="both"/>
        <w:rPr>
          <w:rFonts w:ascii="Cambria" w:hAnsi="Cambria"/>
          <w:sz w:val="24"/>
          <w:szCs w:val="24"/>
        </w:rPr>
      </w:pPr>
    </w:p>
    <w:p w14:paraId="6B58862E" w14:textId="77777777" w:rsidR="00DF146F" w:rsidRPr="00D01268" w:rsidRDefault="00DF146F" w:rsidP="00AF11FE">
      <w:pPr>
        <w:numPr>
          <w:ilvl w:val="0"/>
          <w:numId w:val="1"/>
        </w:numPr>
        <w:spacing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>A condenação d</w:t>
      </w:r>
      <w:r w:rsidR="00C84AE5" w:rsidRPr="00D01268">
        <w:rPr>
          <w:rFonts w:ascii="Cambria" w:hAnsi="Cambria"/>
          <w:sz w:val="24"/>
          <w:szCs w:val="24"/>
        </w:rPr>
        <w:t>o Requerido</w:t>
      </w:r>
      <w:r w:rsidRPr="00D01268">
        <w:rPr>
          <w:rFonts w:ascii="Cambria" w:hAnsi="Cambria"/>
          <w:sz w:val="24"/>
          <w:szCs w:val="24"/>
        </w:rPr>
        <w:t xml:space="preserve"> ao pagamento das custas processuais e dos honorários advocatícios, estabelecidos estes em 20% sobre o valor da causa;</w:t>
      </w:r>
    </w:p>
    <w:p w14:paraId="3E2083DA" w14:textId="77777777" w:rsidR="004E3CC6" w:rsidRPr="00D01268" w:rsidRDefault="004E3CC6" w:rsidP="00AF11FE">
      <w:pPr>
        <w:spacing w:line="360" w:lineRule="auto"/>
        <w:ind w:left="720"/>
        <w:contextualSpacing/>
        <w:jc w:val="both"/>
        <w:rPr>
          <w:rFonts w:ascii="Cambria" w:hAnsi="Cambria"/>
          <w:sz w:val="24"/>
          <w:szCs w:val="24"/>
        </w:rPr>
      </w:pPr>
    </w:p>
    <w:p w14:paraId="006F26D4" w14:textId="77777777" w:rsidR="00DF146F" w:rsidRPr="00D01268" w:rsidRDefault="00DF146F" w:rsidP="00AF11FE">
      <w:pPr>
        <w:numPr>
          <w:ilvl w:val="0"/>
          <w:numId w:val="1"/>
        </w:numPr>
        <w:spacing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 xml:space="preserve">A inversão do ônus da prova tendo em vista a hipossuficiência da </w:t>
      </w:r>
      <w:r w:rsidR="00C118C3" w:rsidRPr="00D01268">
        <w:rPr>
          <w:rFonts w:ascii="Cambria" w:hAnsi="Cambria"/>
          <w:sz w:val="24"/>
          <w:szCs w:val="24"/>
        </w:rPr>
        <w:t>Requerente</w:t>
      </w:r>
      <w:r w:rsidRPr="00D01268">
        <w:rPr>
          <w:rFonts w:ascii="Cambria" w:hAnsi="Cambria"/>
          <w:sz w:val="24"/>
          <w:szCs w:val="24"/>
        </w:rPr>
        <w:t>;</w:t>
      </w:r>
    </w:p>
    <w:p w14:paraId="43314452" w14:textId="77777777" w:rsidR="008F5D99" w:rsidRPr="00D01268" w:rsidRDefault="008F5D99" w:rsidP="00AF11FE">
      <w:pPr>
        <w:spacing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416C532" w14:textId="77777777" w:rsidR="00DF146F" w:rsidRPr="00D01268" w:rsidRDefault="00DF146F" w:rsidP="00AF11FE">
      <w:pPr>
        <w:spacing w:line="360" w:lineRule="auto"/>
        <w:ind w:firstLine="1134"/>
        <w:contextualSpacing/>
        <w:jc w:val="both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>Por fim, requer a produção de todas as provas admitidas em direito.</w:t>
      </w:r>
    </w:p>
    <w:p w14:paraId="0897F871" w14:textId="77777777" w:rsidR="00DF146F" w:rsidRPr="00D01268" w:rsidRDefault="00DF146F" w:rsidP="00AF11FE">
      <w:pPr>
        <w:pStyle w:val="Recuodecorpodetexto2"/>
        <w:spacing w:after="0" w:line="360" w:lineRule="auto"/>
        <w:ind w:left="0" w:firstLine="360"/>
        <w:contextualSpacing/>
        <w:rPr>
          <w:rFonts w:ascii="Cambria" w:hAnsi="Cambria"/>
          <w:sz w:val="24"/>
          <w:szCs w:val="24"/>
        </w:rPr>
      </w:pPr>
    </w:p>
    <w:p w14:paraId="4922C265" w14:textId="77777777" w:rsidR="00DF146F" w:rsidRPr="00D01268" w:rsidRDefault="00DF146F" w:rsidP="00AF11FE">
      <w:pPr>
        <w:pStyle w:val="Recuodecorpodetexto2"/>
        <w:spacing w:after="0" w:line="360" w:lineRule="auto"/>
        <w:ind w:left="0" w:firstLine="1134"/>
        <w:contextualSpacing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 xml:space="preserve">Valor da causa: R$ </w:t>
      </w:r>
      <w:r w:rsidR="005D7F13" w:rsidRPr="00D01268">
        <w:rPr>
          <w:rFonts w:ascii="Cambria" w:hAnsi="Cambria"/>
          <w:sz w:val="24"/>
          <w:szCs w:val="24"/>
        </w:rPr>
        <w:t>1</w:t>
      </w:r>
      <w:r w:rsidRPr="00D01268">
        <w:rPr>
          <w:rFonts w:ascii="Cambria" w:hAnsi="Cambria"/>
          <w:sz w:val="24"/>
          <w:szCs w:val="24"/>
        </w:rPr>
        <w:t>17.500,00 (</w:t>
      </w:r>
      <w:r w:rsidR="005D7F13" w:rsidRPr="00D01268">
        <w:rPr>
          <w:rFonts w:ascii="Cambria" w:hAnsi="Cambria"/>
          <w:sz w:val="24"/>
          <w:szCs w:val="24"/>
        </w:rPr>
        <w:t xml:space="preserve">Cento e </w:t>
      </w:r>
      <w:r w:rsidRPr="00D01268">
        <w:rPr>
          <w:rFonts w:ascii="Cambria" w:hAnsi="Cambria"/>
          <w:sz w:val="24"/>
          <w:szCs w:val="24"/>
        </w:rPr>
        <w:t>dezessete mil e quinhentos reais).</w:t>
      </w:r>
    </w:p>
    <w:p w14:paraId="55887122" w14:textId="77777777" w:rsidR="00DF146F" w:rsidRPr="00D01268" w:rsidRDefault="00DF146F" w:rsidP="00AF11FE">
      <w:pPr>
        <w:pStyle w:val="Recuodecorpodetexto2"/>
        <w:spacing w:after="0" w:line="360" w:lineRule="auto"/>
        <w:ind w:left="0" w:firstLine="360"/>
        <w:contextualSpacing/>
        <w:rPr>
          <w:rFonts w:ascii="Cambria" w:hAnsi="Cambria"/>
          <w:sz w:val="24"/>
          <w:szCs w:val="24"/>
        </w:rPr>
      </w:pPr>
    </w:p>
    <w:p w14:paraId="6E691A63" w14:textId="77777777" w:rsidR="00DF146F" w:rsidRPr="00D01268" w:rsidRDefault="00DF146F" w:rsidP="00AF11FE">
      <w:pPr>
        <w:pStyle w:val="Recuodecorpodetexto2"/>
        <w:spacing w:after="0" w:line="360" w:lineRule="auto"/>
        <w:ind w:left="426" w:firstLine="708"/>
        <w:contextualSpacing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>Nestes termos, pede e espera deferimento.</w:t>
      </w:r>
    </w:p>
    <w:p w14:paraId="51263D87" w14:textId="77777777" w:rsidR="00380B26" w:rsidRPr="00D01268" w:rsidRDefault="00380B26" w:rsidP="00AF11FE">
      <w:pPr>
        <w:pStyle w:val="Recuodecorpodetexto2"/>
        <w:spacing w:after="0" w:line="360" w:lineRule="auto"/>
        <w:ind w:left="0"/>
        <w:contextualSpacing/>
        <w:jc w:val="right"/>
        <w:rPr>
          <w:rFonts w:ascii="Cambria" w:hAnsi="Cambria"/>
          <w:sz w:val="24"/>
          <w:szCs w:val="24"/>
        </w:rPr>
      </w:pPr>
    </w:p>
    <w:p w14:paraId="43133DBB" w14:textId="77777777" w:rsidR="00DF146F" w:rsidRPr="00D01268" w:rsidRDefault="008E7FAB" w:rsidP="00AF11FE">
      <w:pPr>
        <w:pStyle w:val="Recuodecorpodetexto2"/>
        <w:spacing w:after="0" w:line="360" w:lineRule="auto"/>
        <w:ind w:left="0"/>
        <w:contextualSpacing/>
        <w:jc w:val="right"/>
        <w:rPr>
          <w:rFonts w:ascii="Cambria" w:hAnsi="Cambria"/>
          <w:sz w:val="24"/>
          <w:szCs w:val="24"/>
        </w:rPr>
      </w:pPr>
      <w:r w:rsidRPr="00D01268">
        <w:rPr>
          <w:rFonts w:ascii="Cambria" w:hAnsi="Cambria"/>
          <w:sz w:val="24"/>
          <w:szCs w:val="24"/>
        </w:rPr>
        <w:t>___________</w:t>
      </w:r>
      <w:r w:rsidR="00047115" w:rsidRPr="00D01268">
        <w:rPr>
          <w:rFonts w:ascii="Cambria" w:hAnsi="Cambria"/>
          <w:sz w:val="24"/>
          <w:szCs w:val="24"/>
        </w:rPr>
        <w:t xml:space="preserve">, </w:t>
      </w:r>
      <w:r w:rsidRPr="00D01268">
        <w:rPr>
          <w:rFonts w:ascii="Cambria" w:hAnsi="Cambria"/>
          <w:sz w:val="24"/>
          <w:szCs w:val="24"/>
        </w:rPr>
        <w:t>____</w:t>
      </w:r>
      <w:r w:rsidR="00DF146F" w:rsidRPr="00D01268">
        <w:rPr>
          <w:rFonts w:ascii="Cambria" w:hAnsi="Cambria"/>
          <w:sz w:val="24"/>
          <w:szCs w:val="24"/>
        </w:rPr>
        <w:t xml:space="preserve"> de </w:t>
      </w:r>
      <w:r w:rsidRPr="00D01268">
        <w:rPr>
          <w:rFonts w:ascii="Cambria" w:hAnsi="Cambria"/>
          <w:sz w:val="24"/>
          <w:szCs w:val="24"/>
        </w:rPr>
        <w:t>_______________</w:t>
      </w:r>
      <w:r w:rsidR="00047115" w:rsidRPr="00D01268">
        <w:rPr>
          <w:rFonts w:ascii="Cambria" w:hAnsi="Cambria"/>
          <w:sz w:val="24"/>
          <w:szCs w:val="24"/>
        </w:rPr>
        <w:t xml:space="preserve"> </w:t>
      </w:r>
      <w:r w:rsidR="00ED77CE" w:rsidRPr="00D01268">
        <w:rPr>
          <w:rFonts w:ascii="Cambria" w:hAnsi="Cambria"/>
          <w:sz w:val="24"/>
          <w:szCs w:val="24"/>
        </w:rPr>
        <w:t>de</w:t>
      </w:r>
      <w:r w:rsidR="00227785" w:rsidRPr="00D01268">
        <w:rPr>
          <w:rFonts w:ascii="Cambria" w:hAnsi="Cambria"/>
          <w:sz w:val="24"/>
          <w:szCs w:val="24"/>
        </w:rPr>
        <w:t xml:space="preserve"> </w:t>
      </w:r>
      <w:r w:rsidR="00114D81" w:rsidRPr="00D01268">
        <w:rPr>
          <w:rFonts w:ascii="Cambria" w:hAnsi="Cambria"/>
          <w:sz w:val="24"/>
          <w:szCs w:val="24"/>
        </w:rPr>
        <w:t>_____</w:t>
      </w:r>
      <w:r w:rsidR="00DF146F" w:rsidRPr="00D01268">
        <w:rPr>
          <w:rFonts w:ascii="Cambria" w:hAnsi="Cambria"/>
          <w:sz w:val="24"/>
          <w:szCs w:val="24"/>
        </w:rPr>
        <w:t>.</w:t>
      </w:r>
    </w:p>
    <w:p w14:paraId="54341908" w14:textId="77777777" w:rsidR="00CD6F25" w:rsidRPr="00D01268" w:rsidRDefault="00CD6F25" w:rsidP="00AF11FE">
      <w:pPr>
        <w:pStyle w:val="Recuodecorpodetexto2"/>
        <w:spacing w:after="0" w:line="360" w:lineRule="auto"/>
        <w:ind w:left="0"/>
        <w:contextualSpacing/>
        <w:jc w:val="right"/>
        <w:rPr>
          <w:rFonts w:ascii="Cambria" w:hAnsi="Cambria"/>
          <w:sz w:val="24"/>
          <w:szCs w:val="24"/>
        </w:rPr>
      </w:pPr>
    </w:p>
    <w:p w14:paraId="6DB12989" w14:textId="77777777" w:rsidR="0010285C" w:rsidRPr="00D01268" w:rsidRDefault="0010285C" w:rsidP="00AF11FE">
      <w:pPr>
        <w:pStyle w:val="Recuodecorpodetexto2"/>
        <w:spacing w:after="0" w:line="360" w:lineRule="auto"/>
        <w:ind w:left="0"/>
        <w:contextualSpacing/>
        <w:jc w:val="right"/>
        <w:rPr>
          <w:rFonts w:ascii="Cambria" w:hAnsi="Cambria"/>
          <w:sz w:val="24"/>
          <w:szCs w:val="24"/>
        </w:rPr>
      </w:pPr>
    </w:p>
    <w:p w14:paraId="4093609C" w14:textId="77777777" w:rsidR="0010285C" w:rsidRPr="00D01268" w:rsidRDefault="0010285C" w:rsidP="00AF11FE">
      <w:pPr>
        <w:pStyle w:val="Recuodecorpodetexto2"/>
        <w:spacing w:after="0" w:line="360" w:lineRule="auto"/>
        <w:ind w:left="0"/>
        <w:contextualSpacing/>
        <w:jc w:val="right"/>
        <w:rPr>
          <w:rFonts w:ascii="Cambria" w:hAnsi="Cambria"/>
          <w:sz w:val="24"/>
          <w:szCs w:val="24"/>
        </w:rPr>
      </w:pPr>
    </w:p>
    <w:p w14:paraId="70EE139D" w14:textId="77777777" w:rsidR="00B23A10" w:rsidRPr="00D01268" w:rsidRDefault="0012297D" w:rsidP="0012297D">
      <w:pPr>
        <w:pStyle w:val="Subttulo"/>
        <w:spacing w:after="0" w:line="360" w:lineRule="auto"/>
        <w:contextualSpacing/>
        <w:rPr>
          <w:rFonts w:ascii="Cambria" w:hAnsi="Cambria" w:cs="Times New Roman"/>
          <w:sz w:val="24"/>
          <w:szCs w:val="24"/>
        </w:rPr>
      </w:pPr>
      <w:r w:rsidRPr="00D01268">
        <w:rPr>
          <w:rFonts w:ascii="Cambria" w:hAnsi="Cambria" w:cs="Times New Roman"/>
          <w:sz w:val="24"/>
          <w:szCs w:val="24"/>
        </w:rPr>
        <w:t>_______________________</w:t>
      </w:r>
    </w:p>
    <w:p w14:paraId="78737128" w14:textId="77777777" w:rsidR="0012297D" w:rsidRPr="00D01268" w:rsidRDefault="008E7FAB" w:rsidP="0012297D">
      <w:pPr>
        <w:pStyle w:val="Subttulo"/>
        <w:spacing w:after="0" w:line="360" w:lineRule="auto"/>
        <w:contextualSpacing/>
        <w:rPr>
          <w:rFonts w:ascii="Cambria" w:hAnsi="Cambria" w:cs="Times New Roman"/>
          <w:sz w:val="24"/>
          <w:szCs w:val="24"/>
        </w:rPr>
      </w:pPr>
      <w:r w:rsidRPr="00D01268">
        <w:rPr>
          <w:rFonts w:ascii="Cambria" w:hAnsi="Cambria" w:cs="Times New Roman"/>
          <w:sz w:val="24"/>
          <w:szCs w:val="24"/>
        </w:rPr>
        <w:t>OAB/UF</w:t>
      </w:r>
      <w:r w:rsidR="0012297D" w:rsidRPr="00D01268">
        <w:rPr>
          <w:rFonts w:ascii="Cambria" w:hAnsi="Cambria" w:cs="Times New Roman"/>
          <w:sz w:val="24"/>
          <w:szCs w:val="24"/>
        </w:rPr>
        <w:t xml:space="preserve"> ______</w:t>
      </w:r>
    </w:p>
    <w:p w14:paraId="7FC906EF" w14:textId="77777777" w:rsidR="00C30765" w:rsidRPr="00D01268" w:rsidRDefault="00C30765" w:rsidP="00AF11FE">
      <w:pPr>
        <w:pStyle w:val="Subttulo"/>
        <w:spacing w:after="0" w:line="360" w:lineRule="auto"/>
        <w:contextualSpacing/>
        <w:jc w:val="left"/>
        <w:rPr>
          <w:rFonts w:ascii="Cambria" w:hAnsi="Cambria" w:cs="Times New Roman"/>
          <w:sz w:val="24"/>
          <w:szCs w:val="24"/>
        </w:rPr>
      </w:pPr>
    </w:p>
    <w:p w14:paraId="5E1C0552" w14:textId="77777777" w:rsidR="0010285C" w:rsidRPr="00D01268" w:rsidRDefault="0010285C" w:rsidP="00AF11FE">
      <w:pPr>
        <w:pStyle w:val="Subttulo"/>
        <w:spacing w:after="0" w:line="360" w:lineRule="auto"/>
        <w:contextualSpacing/>
        <w:jc w:val="left"/>
        <w:rPr>
          <w:rFonts w:ascii="Cambria" w:hAnsi="Cambria" w:cs="Times New Roman"/>
          <w:sz w:val="24"/>
          <w:szCs w:val="24"/>
        </w:rPr>
      </w:pPr>
    </w:p>
    <w:p w14:paraId="7404F66C" w14:textId="77777777" w:rsidR="00DF146F" w:rsidRPr="00D01268" w:rsidRDefault="00DF146F" w:rsidP="00AF11FE">
      <w:pPr>
        <w:pStyle w:val="Subttulo"/>
        <w:spacing w:after="0" w:line="360" w:lineRule="auto"/>
        <w:contextualSpacing/>
        <w:jc w:val="left"/>
        <w:rPr>
          <w:rFonts w:ascii="Cambria" w:hAnsi="Cambria" w:cs="Times New Roman"/>
          <w:sz w:val="24"/>
          <w:szCs w:val="24"/>
        </w:rPr>
      </w:pPr>
      <w:r w:rsidRPr="00D01268">
        <w:rPr>
          <w:rFonts w:ascii="Cambria" w:hAnsi="Cambria" w:cs="Times New Roman"/>
          <w:sz w:val="24"/>
          <w:szCs w:val="24"/>
        </w:rPr>
        <w:t>Documentos em anexo:</w:t>
      </w:r>
    </w:p>
    <w:p w14:paraId="7D6E930E" w14:textId="77777777" w:rsidR="00DF146F" w:rsidRPr="00D01268" w:rsidRDefault="00DF146F" w:rsidP="00AF11FE">
      <w:pPr>
        <w:pStyle w:val="Subttulo"/>
        <w:spacing w:after="0" w:line="360" w:lineRule="auto"/>
        <w:contextualSpacing/>
        <w:jc w:val="left"/>
        <w:rPr>
          <w:rFonts w:ascii="Cambria" w:hAnsi="Cambria" w:cs="Times New Roman"/>
          <w:sz w:val="24"/>
          <w:szCs w:val="24"/>
        </w:rPr>
      </w:pPr>
      <w:r w:rsidRPr="00D01268">
        <w:rPr>
          <w:rFonts w:ascii="Cambria" w:hAnsi="Cambria" w:cs="Times New Roman"/>
          <w:sz w:val="24"/>
          <w:szCs w:val="24"/>
        </w:rPr>
        <w:t>Doc. 01 – Instrumento Procuratório;</w:t>
      </w:r>
    </w:p>
    <w:p w14:paraId="160C69D0" w14:textId="77777777" w:rsidR="00DF146F" w:rsidRPr="00D01268" w:rsidRDefault="00DF146F" w:rsidP="00AF11FE">
      <w:pPr>
        <w:pStyle w:val="Subttulo"/>
        <w:spacing w:after="0" w:line="360" w:lineRule="auto"/>
        <w:contextualSpacing/>
        <w:jc w:val="left"/>
        <w:rPr>
          <w:rFonts w:ascii="Cambria" w:hAnsi="Cambria" w:cs="Times New Roman"/>
          <w:sz w:val="24"/>
          <w:szCs w:val="24"/>
        </w:rPr>
      </w:pPr>
      <w:r w:rsidRPr="00D01268">
        <w:rPr>
          <w:rFonts w:ascii="Cambria" w:hAnsi="Cambria" w:cs="Times New Roman"/>
          <w:sz w:val="24"/>
          <w:szCs w:val="24"/>
        </w:rPr>
        <w:t>Doc. 02 –</w:t>
      </w:r>
      <w:r w:rsidR="00617A79" w:rsidRPr="00D01268">
        <w:rPr>
          <w:rFonts w:ascii="Cambria" w:hAnsi="Cambria" w:cs="Times New Roman"/>
          <w:sz w:val="24"/>
          <w:szCs w:val="24"/>
        </w:rPr>
        <w:t xml:space="preserve"> Declaração empresa </w:t>
      </w:r>
      <w:r w:rsidR="0012297D" w:rsidRPr="00D01268">
        <w:rPr>
          <w:rFonts w:ascii="Cambria" w:hAnsi="Cambria" w:cs="Times New Roman"/>
          <w:sz w:val="24"/>
          <w:szCs w:val="24"/>
        </w:rPr>
        <w:t>______________________</w:t>
      </w:r>
      <w:r w:rsidR="00617A79" w:rsidRPr="00D01268">
        <w:rPr>
          <w:rFonts w:ascii="Cambria" w:hAnsi="Cambria" w:cs="Times New Roman"/>
          <w:sz w:val="24"/>
          <w:szCs w:val="24"/>
        </w:rPr>
        <w:t xml:space="preserve"> &amp; CIA LTDA;</w:t>
      </w:r>
    </w:p>
    <w:p w14:paraId="75440F6D" w14:textId="77777777" w:rsidR="00ED77CE" w:rsidRPr="00D01268" w:rsidRDefault="00ED77CE" w:rsidP="00AF11FE">
      <w:pPr>
        <w:pStyle w:val="Subttulo"/>
        <w:spacing w:after="0" w:line="360" w:lineRule="auto"/>
        <w:contextualSpacing/>
        <w:jc w:val="left"/>
        <w:rPr>
          <w:rFonts w:ascii="Cambria" w:hAnsi="Cambria" w:cs="Times New Roman"/>
          <w:sz w:val="24"/>
          <w:szCs w:val="24"/>
        </w:rPr>
      </w:pPr>
      <w:r w:rsidRPr="00D01268">
        <w:rPr>
          <w:rFonts w:ascii="Cambria" w:hAnsi="Cambria" w:cs="Times New Roman"/>
          <w:sz w:val="24"/>
          <w:szCs w:val="24"/>
        </w:rPr>
        <w:t xml:space="preserve">Doc. 03 </w:t>
      </w:r>
      <w:r w:rsidR="00617A79" w:rsidRPr="00D01268">
        <w:rPr>
          <w:rFonts w:ascii="Cambria" w:hAnsi="Cambria" w:cs="Times New Roman"/>
          <w:sz w:val="24"/>
          <w:szCs w:val="24"/>
        </w:rPr>
        <w:t>–</w:t>
      </w:r>
      <w:r w:rsidRPr="00D01268">
        <w:rPr>
          <w:rFonts w:ascii="Cambria" w:hAnsi="Cambria" w:cs="Times New Roman"/>
          <w:sz w:val="24"/>
          <w:szCs w:val="24"/>
        </w:rPr>
        <w:t xml:space="preserve"> </w:t>
      </w:r>
      <w:r w:rsidR="00617A79" w:rsidRPr="00D01268">
        <w:rPr>
          <w:rFonts w:ascii="Cambria" w:hAnsi="Cambria" w:cs="Times New Roman"/>
          <w:sz w:val="24"/>
          <w:szCs w:val="24"/>
        </w:rPr>
        <w:t>Informativo Sistema Nacional de Gerenciamento de Produtos Controlados – SNGPC;</w:t>
      </w:r>
    </w:p>
    <w:p w14:paraId="4F10B1A6" w14:textId="77777777" w:rsidR="00050E03" w:rsidRPr="00D01268" w:rsidRDefault="00617A79" w:rsidP="00AF11FE">
      <w:pPr>
        <w:pStyle w:val="Subttulo"/>
        <w:spacing w:after="0" w:line="360" w:lineRule="auto"/>
        <w:contextualSpacing/>
        <w:jc w:val="left"/>
        <w:rPr>
          <w:rFonts w:ascii="Cambria" w:hAnsi="Cambria" w:cs="Times New Roman"/>
          <w:sz w:val="24"/>
          <w:szCs w:val="24"/>
        </w:rPr>
      </w:pPr>
      <w:r w:rsidRPr="00D01268">
        <w:rPr>
          <w:rFonts w:ascii="Cambria" w:hAnsi="Cambria" w:cs="Times New Roman"/>
          <w:sz w:val="24"/>
          <w:szCs w:val="24"/>
        </w:rPr>
        <w:t>Doc. 04 – Protocolo Conselho Regional de Farmácia e ANVISA;</w:t>
      </w:r>
    </w:p>
    <w:p w14:paraId="4E7BFA41" w14:textId="77777777" w:rsidR="00050E03" w:rsidRPr="00D01268" w:rsidRDefault="007055B3" w:rsidP="00AF11FE">
      <w:pPr>
        <w:pStyle w:val="Subttulo"/>
        <w:spacing w:after="0" w:line="360" w:lineRule="auto"/>
        <w:contextualSpacing/>
        <w:jc w:val="left"/>
        <w:rPr>
          <w:rFonts w:ascii="Cambria" w:hAnsi="Cambria" w:cs="Times New Roman"/>
          <w:sz w:val="24"/>
          <w:szCs w:val="24"/>
        </w:rPr>
      </w:pPr>
      <w:r w:rsidRPr="00D01268">
        <w:rPr>
          <w:rFonts w:ascii="Cambria" w:hAnsi="Cambria" w:cs="Times New Roman"/>
          <w:sz w:val="24"/>
          <w:szCs w:val="24"/>
        </w:rPr>
        <w:t>Doc. 05/06 – Consulta Situação de Processo;</w:t>
      </w:r>
    </w:p>
    <w:p w14:paraId="053C7E5C" w14:textId="77777777" w:rsidR="00DF146F" w:rsidRPr="00D01268" w:rsidRDefault="007055B3" w:rsidP="00AF11FE">
      <w:pPr>
        <w:pStyle w:val="Subttulo"/>
        <w:spacing w:after="0" w:line="360" w:lineRule="auto"/>
        <w:contextualSpacing/>
        <w:jc w:val="left"/>
        <w:rPr>
          <w:rFonts w:ascii="Cambria" w:hAnsi="Cambria" w:cs="Times New Roman"/>
          <w:sz w:val="24"/>
          <w:szCs w:val="24"/>
        </w:rPr>
      </w:pPr>
      <w:r w:rsidRPr="00D01268">
        <w:rPr>
          <w:rFonts w:ascii="Cambria" w:hAnsi="Cambria" w:cs="Times New Roman"/>
          <w:sz w:val="24"/>
          <w:szCs w:val="24"/>
        </w:rPr>
        <w:t>Doc. 07 – Ocorrência Policial;</w:t>
      </w:r>
    </w:p>
    <w:p w14:paraId="7CC854BA" w14:textId="77777777" w:rsidR="007055B3" w:rsidRPr="00D01268" w:rsidRDefault="007055B3" w:rsidP="00AF11FE">
      <w:pPr>
        <w:pStyle w:val="Subttulo"/>
        <w:spacing w:after="0" w:line="360" w:lineRule="auto"/>
        <w:contextualSpacing/>
        <w:jc w:val="left"/>
        <w:rPr>
          <w:rFonts w:ascii="Cambria" w:hAnsi="Cambria" w:cs="Times New Roman"/>
          <w:sz w:val="24"/>
          <w:szCs w:val="24"/>
        </w:rPr>
      </w:pPr>
      <w:r w:rsidRPr="00D01268">
        <w:rPr>
          <w:rFonts w:ascii="Cambria" w:hAnsi="Cambria" w:cs="Times New Roman"/>
          <w:sz w:val="24"/>
          <w:szCs w:val="24"/>
        </w:rPr>
        <w:t>Doc. 08 a 13 – E-mails a ANVISA;</w:t>
      </w:r>
    </w:p>
    <w:p w14:paraId="2C676473" w14:textId="77777777" w:rsidR="007055B3" w:rsidRPr="00D01268" w:rsidRDefault="007055B3" w:rsidP="00AF11FE">
      <w:pPr>
        <w:pStyle w:val="Subttulo"/>
        <w:spacing w:after="0" w:line="360" w:lineRule="auto"/>
        <w:contextualSpacing/>
        <w:jc w:val="left"/>
        <w:rPr>
          <w:rFonts w:ascii="Cambria" w:hAnsi="Cambria" w:cs="Times New Roman"/>
          <w:sz w:val="24"/>
          <w:szCs w:val="24"/>
        </w:rPr>
      </w:pPr>
      <w:r w:rsidRPr="00D01268">
        <w:rPr>
          <w:rFonts w:ascii="Cambria" w:hAnsi="Cambria" w:cs="Times New Roman"/>
          <w:sz w:val="24"/>
          <w:szCs w:val="24"/>
        </w:rPr>
        <w:t>Doc.14 – Solicitação junto à ANVISA;</w:t>
      </w:r>
    </w:p>
    <w:p w14:paraId="15855371" w14:textId="77777777" w:rsidR="007055B3" w:rsidRPr="00D01268" w:rsidRDefault="007055B3" w:rsidP="00AF11FE">
      <w:pPr>
        <w:pStyle w:val="Subttulo"/>
        <w:spacing w:after="0" w:line="360" w:lineRule="auto"/>
        <w:contextualSpacing/>
        <w:jc w:val="left"/>
        <w:rPr>
          <w:rFonts w:ascii="Cambria" w:hAnsi="Cambria" w:cs="Times New Roman"/>
          <w:sz w:val="24"/>
          <w:szCs w:val="24"/>
        </w:rPr>
      </w:pPr>
      <w:r w:rsidRPr="00D01268">
        <w:rPr>
          <w:rFonts w:ascii="Cambria" w:hAnsi="Cambria" w:cs="Times New Roman"/>
          <w:sz w:val="24"/>
          <w:szCs w:val="24"/>
        </w:rPr>
        <w:t xml:space="preserve">Doc.15 – Declaração Anual de Isento – </w:t>
      </w:r>
      <w:r w:rsidR="00D666B0" w:rsidRPr="00D01268">
        <w:rPr>
          <w:rFonts w:ascii="Cambria" w:hAnsi="Cambria" w:cs="Times New Roman"/>
          <w:sz w:val="24"/>
          <w:szCs w:val="24"/>
        </w:rPr>
        <w:t>DAI</w:t>
      </w:r>
      <w:r w:rsidRPr="00D01268">
        <w:rPr>
          <w:rFonts w:ascii="Cambria" w:hAnsi="Cambria" w:cs="Times New Roman"/>
          <w:sz w:val="24"/>
          <w:szCs w:val="24"/>
        </w:rPr>
        <w:t xml:space="preserve"> 2007;</w:t>
      </w:r>
    </w:p>
    <w:p w14:paraId="36DECA5A" w14:textId="77777777" w:rsidR="007055B3" w:rsidRPr="00D01268" w:rsidRDefault="007055B3" w:rsidP="00AF11FE">
      <w:pPr>
        <w:pStyle w:val="Subttulo"/>
        <w:spacing w:after="0" w:line="360" w:lineRule="auto"/>
        <w:contextualSpacing/>
        <w:jc w:val="left"/>
        <w:rPr>
          <w:rFonts w:ascii="Cambria" w:hAnsi="Cambria" w:cs="Times New Roman"/>
          <w:sz w:val="24"/>
          <w:szCs w:val="24"/>
        </w:rPr>
      </w:pPr>
      <w:r w:rsidRPr="00D01268">
        <w:rPr>
          <w:rFonts w:ascii="Cambria" w:hAnsi="Cambria" w:cs="Times New Roman"/>
          <w:sz w:val="24"/>
          <w:szCs w:val="24"/>
        </w:rPr>
        <w:t>Doc. 16 – Cópia Carteira de Trabalho.</w:t>
      </w:r>
    </w:p>
    <w:sectPr w:rsidR="007055B3" w:rsidRPr="00D01268" w:rsidSect="00D268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701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28AF5" w14:textId="77777777" w:rsidR="00545A13" w:rsidRDefault="00545A13">
      <w:r>
        <w:separator/>
      </w:r>
    </w:p>
  </w:endnote>
  <w:endnote w:type="continuationSeparator" w:id="0">
    <w:p w14:paraId="3696AC81" w14:textId="77777777" w:rsidR="00545A13" w:rsidRDefault="00545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D12FC" w14:textId="77777777" w:rsidR="00D01268" w:rsidRDefault="00D0126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14DFA" w14:textId="58F61E20" w:rsidR="00D01268" w:rsidRPr="00D01268" w:rsidRDefault="00D01268" w:rsidP="00D01268">
    <w:pPr>
      <w:pStyle w:val="Rodap"/>
      <w:jc w:val="center"/>
      <w:rPr>
        <w:color w:val="C0C0C0"/>
      </w:rPr>
    </w:pPr>
    <w:r w:rsidRPr="00D01268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4F22F" w14:textId="77777777" w:rsidR="00D01268" w:rsidRDefault="00D0126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5B04B" w14:textId="77777777" w:rsidR="00545A13" w:rsidRDefault="00545A13">
      <w:r>
        <w:separator/>
      </w:r>
    </w:p>
  </w:footnote>
  <w:footnote w:type="continuationSeparator" w:id="0">
    <w:p w14:paraId="08851579" w14:textId="77777777" w:rsidR="00545A13" w:rsidRDefault="00545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9FD07" w14:textId="77777777" w:rsidR="00857A4B" w:rsidRDefault="00857A4B" w:rsidP="00D268B3">
    <w:pPr>
      <w:pStyle w:val="Cabealho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64CC2A5" w14:textId="77777777" w:rsidR="00857A4B" w:rsidRDefault="00857A4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960B" w14:textId="2BBBA6AE" w:rsidR="00857A4B" w:rsidRPr="00D01268" w:rsidRDefault="00D01268" w:rsidP="00D01268">
    <w:pPr>
      <w:pStyle w:val="Cabealho"/>
      <w:jc w:val="center"/>
      <w:rPr>
        <w:color w:val="C0C0C0"/>
      </w:rPr>
    </w:pPr>
    <w:r w:rsidRPr="00D01268">
      <w:rPr>
        <w:rStyle w:val="Nmerodepgina"/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D9FE9" w14:textId="77777777" w:rsidR="00D01268" w:rsidRDefault="00D0126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57B4176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C8461F"/>
    <w:multiLevelType w:val="hybridMultilevel"/>
    <w:tmpl w:val="C8F26A62"/>
    <w:lvl w:ilvl="0" w:tplc="4A48399E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D13AE"/>
    <w:multiLevelType w:val="hybridMultilevel"/>
    <w:tmpl w:val="F552DF90"/>
    <w:lvl w:ilvl="0" w:tplc="7F4851F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84658"/>
    <w:multiLevelType w:val="hybridMultilevel"/>
    <w:tmpl w:val="7E5AD7A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45949335">
    <w:abstractNumId w:val="3"/>
  </w:num>
  <w:num w:numId="2" w16cid:durableId="1314724906">
    <w:abstractNumId w:val="2"/>
  </w:num>
  <w:num w:numId="3" w16cid:durableId="653874918">
    <w:abstractNumId w:val="1"/>
  </w:num>
  <w:num w:numId="4" w16cid:durableId="193169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1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0997"/>
    <w:rsid w:val="00000E30"/>
    <w:rsid w:val="00007D83"/>
    <w:rsid w:val="00021A17"/>
    <w:rsid w:val="000237B6"/>
    <w:rsid w:val="000245BB"/>
    <w:rsid w:val="000262A9"/>
    <w:rsid w:val="000270E1"/>
    <w:rsid w:val="0002713D"/>
    <w:rsid w:val="00030436"/>
    <w:rsid w:val="0003247F"/>
    <w:rsid w:val="00042178"/>
    <w:rsid w:val="00047115"/>
    <w:rsid w:val="00050E03"/>
    <w:rsid w:val="0005230D"/>
    <w:rsid w:val="00053879"/>
    <w:rsid w:val="000555D4"/>
    <w:rsid w:val="00057270"/>
    <w:rsid w:val="0006001D"/>
    <w:rsid w:val="00061A76"/>
    <w:rsid w:val="00061DC7"/>
    <w:rsid w:val="000630C8"/>
    <w:rsid w:val="000656B6"/>
    <w:rsid w:val="00067487"/>
    <w:rsid w:val="00070004"/>
    <w:rsid w:val="000718B6"/>
    <w:rsid w:val="00076427"/>
    <w:rsid w:val="00077416"/>
    <w:rsid w:val="00077799"/>
    <w:rsid w:val="00083A58"/>
    <w:rsid w:val="00084C7B"/>
    <w:rsid w:val="00087BFC"/>
    <w:rsid w:val="000A3275"/>
    <w:rsid w:val="000A4DA6"/>
    <w:rsid w:val="000A6AD6"/>
    <w:rsid w:val="000A756E"/>
    <w:rsid w:val="000B0B29"/>
    <w:rsid w:val="000B2885"/>
    <w:rsid w:val="000B4728"/>
    <w:rsid w:val="000C0968"/>
    <w:rsid w:val="000C0DD5"/>
    <w:rsid w:val="000C6F6F"/>
    <w:rsid w:val="000D5493"/>
    <w:rsid w:val="000E0934"/>
    <w:rsid w:val="000E4788"/>
    <w:rsid w:val="000E5825"/>
    <w:rsid w:val="000E7D0A"/>
    <w:rsid w:val="00100AD4"/>
    <w:rsid w:val="0010253B"/>
    <w:rsid w:val="0010285C"/>
    <w:rsid w:val="00103F3C"/>
    <w:rsid w:val="0010414E"/>
    <w:rsid w:val="0010750B"/>
    <w:rsid w:val="0011059E"/>
    <w:rsid w:val="00110896"/>
    <w:rsid w:val="00114D81"/>
    <w:rsid w:val="001173C5"/>
    <w:rsid w:val="00120737"/>
    <w:rsid w:val="00122071"/>
    <w:rsid w:val="0012297D"/>
    <w:rsid w:val="00123E90"/>
    <w:rsid w:val="00124C18"/>
    <w:rsid w:val="00126A86"/>
    <w:rsid w:val="00134EB6"/>
    <w:rsid w:val="00143807"/>
    <w:rsid w:val="00143F3D"/>
    <w:rsid w:val="0014686D"/>
    <w:rsid w:val="001500D9"/>
    <w:rsid w:val="0015427B"/>
    <w:rsid w:val="0015483B"/>
    <w:rsid w:val="00155829"/>
    <w:rsid w:val="001576B8"/>
    <w:rsid w:val="00160356"/>
    <w:rsid w:val="00171882"/>
    <w:rsid w:val="0017251E"/>
    <w:rsid w:val="001732B0"/>
    <w:rsid w:val="00175935"/>
    <w:rsid w:val="00180AAD"/>
    <w:rsid w:val="001815B3"/>
    <w:rsid w:val="00182054"/>
    <w:rsid w:val="00183F42"/>
    <w:rsid w:val="001928C0"/>
    <w:rsid w:val="00195218"/>
    <w:rsid w:val="00197B0B"/>
    <w:rsid w:val="001A1FE8"/>
    <w:rsid w:val="001A3281"/>
    <w:rsid w:val="001A5FF3"/>
    <w:rsid w:val="001B3389"/>
    <w:rsid w:val="001B61FE"/>
    <w:rsid w:val="001B76C8"/>
    <w:rsid w:val="001C0C1F"/>
    <w:rsid w:val="001C2C00"/>
    <w:rsid w:val="001C32BD"/>
    <w:rsid w:val="001D1037"/>
    <w:rsid w:val="001D2F13"/>
    <w:rsid w:val="001E0BA2"/>
    <w:rsid w:val="001E2865"/>
    <w:rsid w:val="001E2C11"/>
    <w:rsid w:val="001E486D"/>
    <w:rsid w:val="001E57CD"/>
    <w:rsid w:val="001E6500"/>
    <w:rsid w:val="001E6BB2"/>
    <w:rsid w:val="001E6D55"/>
    <w:rsid w:val="001F6CF9"/>
    <w:rsid w:val="00200B8B"/>
    <w:rsid w:val="002051DE"/>
    <w:rsid w:val="00205FF3"/>
    <w:rsid w:val="00212B2D"/>
    <w:rsid w:val="0021390D"/>
    <w:rsid w:val="002165A1"/>
    <w:rsid w:val="00216971"/>
    <w:rsid w:val="00216F34"/>
    <w:rsid w:val="002211A8"/>
    <w:rsid w:val="00224BF8"/>
    <w:rsid w:val="00227094"/>
    <w:rsid w:val="00227785"/>
    <w:rsid w:val="002319DD"/>
    <w:rsid w:val="002353B3"/>
    <w:rsid w:val="00237059"/>
    <w:rsid w:val="002375A7"/>
    <w:rsid w:val="00244256"/>
    <w:rsid w:val="00245065"/>
    <w:rsid w:val="00245C2D"/>
    <w:rsid w:val="00250F68"/>
    <w:rsid w:val="00252071"/>
    <w:rsid w:val="00253078"/>
    <w:rsid w:val="00257171"/>
    <w:rsid w:val="0026100D"/>
    <w:rsid w:val="00264A23"/>
    <w:rsid w:val="0027156B"/>
    <w:rsid w:val="00272C69"/>
    <w:rsid w:val="00272D07"/>
    <w:rsid w:val="00274ACF"/>
    <w:rsid w:val="002777C0"/>
    <w:rsid w:val="002869D6"/>
    <w:rsid w:val="002908AE"/>
    <w:rsid w:val="0029433A"/>
    <w:rsid w:val="002A0D04"/>
    <w:rsid w:val="002A31A0"/>
    <w:rsid w:val="002A3CE6"/>
    <w:rsid w:val="002A41BC"/>
    <w:rsid w:val="002A6C73"/>
    <w:rsid w:val="002B2033"/>
    <w:rsid w:val="002F0929"/>
    <w:rsid w:val="002F4DCD"/>
    <w:rsid w:val="002F63C5"/>
    <w:rsid w:val="00305699"/>
    <w:rsid w:val="0030628E"/>
    <w:rsid w:val="003068C4"/>
    <w:rsid w:val="00323633"/>
    <w:rsid w:val="0033173E"/>
    <w:rsid w:val="00333F4B"/>
    <w:rsid w:val="003351FF"/>
    <w:rsid w:val="003402AB"/>
    <w:rsid w:val="00342E67"/>
    <w:rsid w:val="00347155"/>
    <w:rsid w:val="003502D9"/>
    <w:rsid w:val="00352D39"/>
    <w:rsid w:val="003565EE"/>
    <w:rsid w:val="0035723C"/>
    <w:rsid w:val="00357F02"/>
    <w:rsid w:val="00362146"/>
    <w:rsid w:val="003624BE"/>
    <w:rsid w:val="00365913"/>
    <w:rsid w:val="00365D3C"/>
    <w:rsid w:val="00366B32"/>
    <w:rsid w:val="00367226"/>
    <w:rsid w:val="00367327"/>
    <w:rsid w:val="00370B75"/>
    <w:rsid w:val="003739CC"/>
    <w:rsid w:val="00374B85"/>
    <w:rsid w:val="00374EE9"/>
    <w:rsid w:val="00380B26"/>
    <w:rsid w:val="00384495"/>
    <w:rsid w:val="00385393"/>
    <w:rsid w:val="00385917"/>
    <w:rsid w:val="0039154D"/>
    <w:rsid w:val="00391D4B"/>
    <w:rsid w:val="00394491"/>
    <w:rsid w:val="003A4253"/>
    <w:rsid w:val="003A627A"/>
    <w:rsid w:val="003B70C4"/>
    <w:rsid w:val="003C029B"/>
    <w:rsid w:val="003C1633"/>
    <w:rsid w:val="003C303E"/>
    <w:rsid w:val="003C471B"/>
    <w:rsid w:val="003D018E"/>
    <w:rsid w:val="003D4C9F"/>
    <w:rsid w:val="003D6BEE"/>
    <w:rsid w:val="003E119D"/>
    <w:rsid w:val="003E12D7"/>
    <w:rsid w:val="003F2EDC"/>
    <w:rsid w:val="003F6AF9"/>
    <w:rsid w:val="00400E43"/>
    <w:rsid w:val="00407614"/>
    <w:rsid w:val="00410A05"/>
    <w:rsid w:val="004154EA"/>
    <w:rsid w:val="00416187"/>
    <w:rsid w:val="00420B82"/>
    <w:rsid w:val="00427281"/>
    <w:rsid w:val="00427B7B"/>
    <w:rsid w:val="004338AB"/>
    <w:rsid w:val="00433EEF"/>
    <w:rsid w:val="00451026"/>
    <w:rsid w:val="00452116"/>
    <w:rsid w:val="004524E2"/>
    <w:rsid w:val="00460E9E"/>
    <w:rsid w:val="004622C0"/>
    <w:rsid w:val="00465E0F"/>
    <w:rsid w:val="004672F9"/>
    <w:rsid w:val="00470A1C"/>
    <w:rsid w:val="0047121D"/>
    <w:rsid w:val="004718D6"/>
    <w:rsid w:val="00472127"/>
    <w:rsid w:val="00474535"/>
    <w:rsid w:val="00475EE3"/>
    <w:rsid w:val="004768AA"/>
    <w:rsid w:val="004845C9"/>
    <w:rsid w:val="00490DD4"/>
    <w:rsid w:val="00490EB6"/>
    <w:rsid w:val="004932CF"/>
    <w:rsid w:val="00496BFC"/>
    <w:rsid w:val="004A6445"/>
    <w:rsid w:val="004A799D"/>
    <w:rsid w:val="004A7B54"/>
    <w:rsid w:val="004C29DC"/>
    <w:rsid w:val="004C362A"/>
    <w:rsid w:val="004C531C"/>
    <w:rsid w:val="004D0EEB"/>
    <w:rsid w:val="004D48A0"/>
    <w:rsid w:val="004D7933"/>
    <w:rsid w:val="004E3A3D"/>
    <w:rsid w:val="004E3CC6"/>
    <w:rsid w:val="004E3DB2"/>
    <w:rsid w:val="004F1C78"/>
    <w:rsid w:val="005051A4"/>
    <w:rsid w:val="0050734B"/>
    <w:rsid w:val="005125C4"/>
    <w:rsid w:val="00512CD8"/>
    <w:rsid w:val="0052052A"/>
    <w:rsid w:val="0052069B"/>
    <w:rsid w:val="00521799"/>
    <w:rsid w:val="00524A54"/>
    <w:rsid w:val="00525149"/>
    <w:rsid w:val="00533956"/>
    <w:rsid w:val="0053637A"/>
    <w:rsid w:val="00536CDC"/>
    <w:rsid w:val="00536FFE"/>
    <w:rsid w:val="005431C3"/>
    <w:rsid w:val="00545A13"/>
    <w:rsid w:val="0055167F"/>
    <w:rsid w:val="0055709C"/>
    <w:rsid w:val="0056073B"/>
    <w:rsid w:val="00567056"/>
    <w:rsid w:val="00570405"/>
    <w:rsid w:val="005706A2"/>
    <w:rsid w:val="00572C61"/>
    <w:rsid w:val="005757FA"/>
    <w:rsid w:val="0058273B"/>
    <w:rsid w:val="00587A5A"/>
    <w:rsid w:val="00587D43"/>
    <w:rsid w:val="005947F5"/>
    <w:rsid w:val="00595A63"/>
    <w:rsid w:val="005A3C09"/>
    <w:rsid w:val="005B4533"/>
    <w:rsid w:val="005B4767"/>
    <w:rsid w:val="005C0498"/>
    <w:rsid w:val="005C089E"/>
    <w:rsid w:val="005C0997"/>
    <w:rsid w:val="005C29D4"/>
    <w:rsid w:val="005C7347"/>
    <w:rsid w:val="005D08A9"/>
    <w:rsid w:val="005D16D6"/>
    <w:rsid w:val="005D35CE"/>
    <w:rsid w:val="005D7F13"/>
    <w:rsid w:val="005E131C"/>
    <w:rsid w:val="005E4AEB"/>
    <w:rsid w:val="005E6276"/>
    <w:rsid w:val="005F0197"/>
    <w:rsid w:val="005F263D"/>
    <w:rsid w:val="005F6948"/>
    <w:rsid w:val="005F6C8F"/>
    <w:rsid w:val="0060013D"/>
    <w:rsid w:val="00600579"/>
    <w:rsid w:val="00601A90"/>
    <w:rsid w:val="00613F8F"/>
    <w:rsid w:val="00617A79"/>
    <w:rsid w:val="006204C1"/>
    <w:rsid w:val="0062354C"/>
    <w:rsid w:val="006267A8"/>
    <w:rsid w:val="00630051"/>
    <w:rsid w:val="00630B01"/>
    <w:rsid w:val="00634D74"/>
    <w:rsid w:val="006400BA"/>
    <w:rsid w:val="00640A85"/>
    <w:rsid w:val="006416BD"/>
    <w:rsid w:val="006435BD"/>
    <w:rsid w:val="00645F46"/>
    <w:rsid w:val="00654B75"/>
    <w:rsid w:val="00656C16"/>
    <w:rsid w:val="006603A4"/>
    <w:rsid w:val="00663766"/>
    <w:rsid w:val="0066672D"/>
    <w:rsid w:val="006706C2"/>
    <w:rsid w:val="00677311"/>
    <w:rsid w:val="00680E52"/>
    <w:rsid w:val="00681EE2"/>
    <w:rsid w:val="00686131"/>
    <w:rsid w:val="00691F53"/>
    <w:rsid w:val="006A1175"/>
    <w:rsid w:val="006A647B"/>
    <w:rsid w:val="006A6B69"/>
    <w:rsid w:val="006A7A3C"/>
    <w:rsid w:val="006A7C8B"/>
    <w:rsid w:val="006B26D7"/>
    <w:rsid w:val="006B363C"/>
    <w:rsid w:val="006B3BE8"/>
    <w:rsid w:val="006B46F2"/>
    <w:rsid w:val="006B49CF"/>
    <w:rsid w:val="006C0519"/>
    <w:rsid w:val="006C0BBD"/>
    <w:rsid w:val="006C65F3"/>
    <w:rsid w:val="006C772A"/>
    <w:rsid w:val="006D04B6"/>
    <w:rsid w:val="006D28F6"/>
    <w:rsid w:val="006E0436"/>
    <w:rsid w:val="006E43AD"/>
    <w:rsid w:val="006E76CF"/>
    <w:rsid w:val="006F11C5"/>
    <w:rsid w:val="006F2038"/>
    <w:rsid w:val="006F31EB"/>
    <w:rsid w:val="007001F7"/>
    <w:rsid w:val="007055B3"/>
    <w:rsid w:val="00707E99"/>
    <w:rsid w:val="00710BE2"/>
    <w:rsid w:val="007118AF"/>
    <w:rsid w:val="007123E4"/>
    <w:rsid w:val="00722C3D"/>
    <w:rsid w:val="00724854"/>
    <w:rsid w:val="00730894"/>
    <w:rsid w:val="00731BAF"/>
    <w:rsid w:val="007407F3"/>
    <w:rsid w:val="00740CD0"/>
    <w:rsid w:val="00743BFE"/>
    <w:rsid w:val="00743FE0"/>
    <w:rsid w:val="00746DE0"/>
    <w:rsid w:val="007477E1"/>
    <w:rsid w:val="00751A23"/>
    <w:rsid w:val="00751FA0"/>
    <w:rsid w:val="007546A6"/>
    <w:rsid w:val="00754C36"/>
    <w:rsid w:val="00755890"/>
    <w:rsid w:val="00767A4D"/>
    <w:rsid w:val="0077042B"/>
    <w:rsid w:val="00770B38"/>
    <w:rsid w:val="00774E5E"/>
    <w:rsid w:val="007769AF"/>
    <w:rsid w:val="00782245"/>
    <w:rsid w:val="00782E3A"/>
    <w:rsid w:val="00786F55"/>
    <w:rsid w:val="00794653"/>
    <w:rsid w:val="007A0CAF"/>
    <w:rsid w:val="007A6327"/>
    <w:rsid w:val="007B0D4B"/>
    <w:rsid w:val="007B176D"/>
    <w:rsid w:val="007B1B99"/>
    <w:rsid w:val="007B20FB"/>
    <w:rsid w:val="007C3CF0"/>
    <w:rsid w:val="007C7E64"/>
    <w:rsid w:val="007D09D2"/>
    <w:rsid w:val="007D7A4F"/>
    <w:rsid w:val="007E29A6"/>
    <w:rsid w:val="007E49C0"/>
    <w:rsid w:val="007E619C"/>
    <w:rsid w:val="007F064E"/>
    <w:rsid w:val="007F08EE"/>
    <w:rsid w:val="007F568F"/>
    <w:rsid w:val="00807C95"/>
    <w:rsid w:val="008126DB"/>
    <w:rsid w:val="008215D1"/>
    <w:rsid w:val="00830729"/>
    <w:rsid w:val="008331E1"/>
    <w:rsid w:val="00845F98"/>
    <w:rsid w:val="008508A7"/>
    <w:rsid w:val="00851086"/>
    <w:rsid w:val="00851140"/>
    <w:rsid w:val="0085432B"/>
    <w:rsid w:val="00857A4B"/>
    <w:rsid w:val="0086119A"/>
    <w:rsid w:val="00872242"/>
    <w:rsid w:val="00876B57"/>
    <w:rsid w:val="008834F2"/>
    <w:rsid w:val="00884987"/>
    <w:rsid w:val="00892054"/>
    <w:rsid w:val="00893C3F"/>
    <w:rsid w:val="008959C0"/>
    <w:rsid w:val="008A1731"/>
    <w:rsid w:val="008A3B8A"/>
    <w:rsid w:val="008A73CD"/>
    <w:rsid w:val="008A7424"/>
    <w:rsid w:val="008A7FC2"/>
    <w:rsid w:val="008B13FC"/>
    <w:rsid w:val="008B2F44"/>
    <w:rsid w:val="008B5E91"/>
    <w:rsid w:val="008B7A5B"/>
    <w:rsid w:val="008C34E4"/>
    <w:rsid w:val="008C3B12"/>
    <w:rsid w:val="008D535B"/>
    <w:rsid w:val="008D5C90"/>
    <w:rsid w:val="008D6F21"/>
    <w:rsid w:val="008E455C"/>
    <w:rsid w:val="008E5D71"/>
    <w:rsid w:val="008E75FE"/>
    <w:rsid w:val="008E7FAB"/>
    <w:rsid w:val="008F299A"/>
    <w:rsid w:val="008F3160"/>
    <w:rsid w:val="008F369D"/>
    <w:rsid w:val="008F5D99"/>
    <w:rsid w:val="008F622C"/>
    <w:rsid w:val="00902584"/>
    <w:rsid w:val="0090412E"/>
    <w:rsid w:val="00913708"/>
    <w:rsid w:val="00913778"/>
    <w:rsid w:val="00914C36"/>
    <w:rsid w:val="00915C73"/>
    <w:rsid w:val="00916441"/>
    <w:rsid w:val="0092631F"/>
    <w:rsid w:val="00931FD9"/>
    <w:rsid w:val="009351D9"/>
    <w:rsid w:val="00936EA4"/>
    <w:rsid w:val="009455DD"/>
    <w:rsid w:val="00945A5A"/>
    <w:rsid w:val="00950488"/>
    <w:rsid w:val="00950A3A"/>
    <w:rsid w:val="00950C59"/>
    <w:rsid w:val="00953BBD"/>
    <w:rsid w:val="0095675F"/>
    <w:rsid w:val="00961D62"/>
    <w:rsid w:val="00964450"/>
    <w:rsid w:val="009714DF"/>
    <w:rsid w:val="00971C51"/>
    <w:rsid w:val="00975CCF"/>
    <w:rsid w:val="00984F8B"/>
    <w:rsid w:val="00986EEA"/>
    <w:rsid w:val="0099103A"/>
    <w:rsid w:val="009954AA"/>
    <w:rsid w:val="00995C63"/>
    <w:rsid w:val="009A08F6"/>
    <w:rsid w:val="009A104C"/>
    <w:rsid w:val="009A3C35"/>
    <w:rsid w:val="009A46FF"/>
    <w:rsid w:val="009A61F8"/>
    <w:rsid w:val="009B0AB5"/>
    <w:rsid w:val="009B1232"/>
    <w:rsid w:val="009C2015"/>
    <w:rsid w:val="009C5F0F"/>
    <w:rsid w:val="009C7487"/>
    <w:rsid w:val="009D0BF3"/>
    <w:rsid w:val="009D0EFA"/>
    <w:rsid w:val="009D13C4"/>
    <w:rsid w:val="009D16F1"/>
    <w:rsid w:val="009D3324"/>
    <w:rsid w:val="009D3A66"/>
    <w:rsid w:val="009E2696"/>
    <w:rsid w:val="009E4245"/>
    <w:rsid w:val="009F3289"/>
    <w:rsid w:val="009F49FE"/>
    <w:rsid w:val="009F4AD5"/>
    <w:rsid w:val="00A00BF8"/>
    <w:rsid w:val="00A02CB6"/>
    <w:rsid w:val="00A1112F"/>
    <w:rsid w:val="00A1720B"/>
    <w:rsid w:val="00A223F5"/>
    <w:rsid w:val="00A228A8"/>
    <w:rsid w:val="00A2308E"/>
    <w:rsid w:val="00A24DAE"/>
    <w:rsid w:val="00A25947"/>
    <w:rsid w:val="00A33F2C"/>
    <w:rsid w:val="00A362BD"/>
    <w:rsid w:val="00A36449"/>
    <w:rsid w:val="00A40630"/>
    <w:rsid w:val="00A41C19"/>
    <w:rsid w:val="00A43B2B"/>
    <w:rsid w:val="00A43CDB"/>
    <w:rsid w:val="00A44351"/>
    <w:rsid w:val="00A51AFD"/>
    <w:rsid w:val="00A624F5"/>
    <w:rsid w:val="00A62849"/>
    <w:rsid w:val="00A6359C"/>
    <w:rsid w:val="00A674E0"/>
    <w:rsid w:val="00A67B0B"/>
    <w:rsid w:val="00A726D8"/>
    <w:rsid w:val="00A80227"/>
    <w:rsid w:val="00A81033"/>
    <w:rsid w:val="00A8149B"/>
    <w:rsid w:val="00A82C14"/>
    <w:rsid w:val="00A82D38"/>
    <w:rsid w:val="00A84E28"/>
    <w:rsid w:val="00A90329"/>
    <w:rsid w:val="00A965AE"/>
    <w:rsid w:val="00A97781"/>
    <w:rsid w:val="00AA088F"/>
    <w:rsid w:val="00AB5229"/>
    <w:rsid w:val="00AB606B"/>
    <w:rsid w:val="00AB613F"/>
    <w:rsid w:val="00AC0C0F"/>
    <w:rsid w:val="00AE046C"/>
    <w:rsid w:val="00AE23D5"/>
    <w:rsid w:val="00AE6CCB"/>
    <w:rsid w:val="00AE7F97"/>
    <w:rsid w:val="00AF11FE"/>
    <w:rsid w:val="00AF4541"/>
    <w:rsid w:val="00AF5AF7"/>
    <w:rsid w:val="00AF6E61"/>
    <w:rsid w:val="00B01041"/>
    <w:rsid w:val="00B0305D"/>
    <w:rsid w:val="00B121CD"/>
    <w:rsid w:val="00B14DF7"/>
    <w:rsid w:val="00B21C42"/>
    <w:rsid w:val="00B23630"/>
    <w:rsid w:val="00B23717"/>
    <w:rsid w:val="00B23A10"/>
    <w:rsid w:val="00B37399"/>
    <w:rsid w:val="00B475C5"/>
    <w:rsid w:val="00B5249D"/>
    <w:rsid w:val="00B57F15"/>
    <w:rsid w:val="00B62310"/>
    <w:rsid w:val="00B625D8"/>
    <w:rsid w:val="00B674D7"/>
    <w:rsid w:val="00B7331E"/>
    <w:rsid w:val="00B739BF"/>
    <w:rsid w:val="00B73BA0"/>
    <w:rsid w:val="00B773C0"/>
    <w:rsid w:val="00B775D8"/>
    <w:rsid w:val="00B80E54"/>
    <w:rsid w:val="00B81326"/>
    <w:rsid w:val="00B824D3"/>
    <w:rsid w:val="00B843FD"/>
    <w:rsid w:val="00B90816"/>
    <w:rsid w:val="00B918B1"/>
    <w:rsid w:val="00B92752"/>
    <w:rsid w:val="00B934AC"/>
    <w:rsid w:val="00B944E5"/>
    <w:rsid w:val="00BA18F4"/>
    <w:rsid w:val="00BA1AFE"/>
    <w:rsid w:val="00BA2750"/>
    <w:rsid w:val="00BA6612"/>
    <w:rsid w:val="00BB5CA5"/>
    <w:rsid w:val="00BB6867"/>
    <w:rsid w:val="00BC1399"/>
    <w:rsid w:val="00BC2830"/>
    <w:rsid w:val="00BC3216"/>
    <w:rsid w:val="00BC4ACE"/>
    <w:rsid w:val="00BC7148"/>
    <w:rsid w:val="00BD52D3"/>
    <w:rsid w:val="00BE30BC"/>
    <w:rsid w:val="00BE5B34"/>
    <w:rsid w:val="00BE7964"/>
    <w:rsid w:val="00BF1287"/>
    <w:rsid w:val="00BF15A4"/>
    <w:rsid w:val="00BF48C4"/>
    <w:rsid w:val="00BF5181"/>
    <w:rsid w:val="00BF6B87"/>
    <w:rsid w:val="00C00080"/>
    <w:rsid w:val="00C04A41"/>
    <w:rsid w:val="00C07C0D"/>
    <w:rsid w:val="00C118C3"/>
    <w:rsid w:val="00C1563D"/>
    <w:rsid w:val="00C206C7"/>
    <w:rsid w:val="00C21190"/>
    <w:rsid w:val="00C247EB"/>
    <w:rsid w:val="00C2589F"/>
    <w:rsid w:val="00C26133"/>
    <w:rsid w:val="00C264E1"/>
    <w:rsid w:val="00C278EF"/>
    <w:rsid w:val="00C30297"/>
    <w:rsid w:val="00C30765"/>
    <w:rsid w:val="00C34D54"/>
    <w:rsid w:val="00C36016"/>
    <w:rsid w:val="00C41809"/>
    <w:rsid w:val="00C43308"/>
    <w:rsid w:val="00C506D5"/>
    <w:rsid w:val="00C50D07"/>
    <w:rsid w:val="00C50DB7"/>
    <w:rsid w:val="00C652AC"/>
    <w:rsid w:val="00C677F0"/>
    <w:rsid w:val="00C7021E"/>
    <w:rsid w:val="00C739BD"/>
    <w:rsid w:val="00C74EC3"/>
    <w:rsid w:val="00C802D4"/>
    <w:rsid w:val="00C80D79"/>
    <w:rsid w:val="00C828B3"/>
    <w:rsid w:val="00C84AE5"/>
    <w:rsid w:val="00C9777F"/>
    <w:rsid w:val="00CA3955"/>
    <w:rsid w:val="00CA580C"/>
    <w:rsid w:val="00CA5B2B"/>
    <w:rsid w:val="00CA6368"/>
    <w:rsid w:val="00CB0370"/>
    <w:rsid w:val="00CC246B"/>
    <w:rsid w:val="00CC2BB1"/>
    <w:rsid w:val="00CC766D"/>
    <w:rsid w:val="00CD1200"/>
    <w:rsid w:val="00CD2219"/>
    <w:rsid w:val="00CD28A0"/>
    <w:rsid w:val="00CD6735"/>
    <w:rsid w:val="00CD6F25"/>
    <w:rsid w:val="00CD7D70"/>
    <w:rsid w:val="00CE1D9F"/>
    <w:rsid w:val="00CE2BE2"/>
    <w:rsid w:val="00CE5CBB"/>
    <w:rsid w:val="00CE713B"/>
    <w:rsid w:val="00CF5239"/>
    <w:rsid w:val="00CF6AC7"/>
    <w:rsid w:val="00CF7FF3"/>
    <w:rsid w:val="00D01268"/>
    <w:rsid w:val="00D03289"/>
    <w:rsid w:val="00D03DDC"/>
    <w:rsid w:val="00D04156"/>
    <w:rsid w:val="00D0493B"/>
    <w:rsid w:val="00D11383"/>
    <w:rsid w:val="00D12889"/>
    <w:rsid w:val="00D13E7D"/>
    <w:rsid w:val="00D1538E"/>
    <w:rsid w:val="00D15F93"/>
    <w:rsid w:val="00D17C17"/>
    <w:rsid w:val="00D23A77"/>
    <w:rsid w:val="00D242CC"/>
    <w:rsid w:val="00D2497D"/>
    <w:rsid w:val="00D2666E"/>
    <w:rsid w:val="00D268B3"/>
    <w:rsid w:val="00D26C22"/>
    <w:rsid w:val="00D309A3"/>
    <w:rsid w:val="00D32C6C"/>
    <w:rsid w:val="00D379D9"/>
    <w:rsid w:val="00D41B65"/>
    <w:rsid w:val="00D4253D"/>
    <w:rsid w:val="00D44B2A"/>
    <w:rsid w:val="00D51524"/>
    <w:rsid w:val="00D529A7"/>
    <w:rsid w:val="00D56115"/>
    <w:rsid w:val="00D6262A"/>
    <w:rsid w:val="00D627C8"/>
    <w:rsid w:val="00D64A90"/>
    <w:rsid w:val="00D651FC"/>
    <w:rsid w:val="00D666B0"/>
    <w:rsid w:val="00D67230"/>
    <w:rsid w:val="00D71341"/>
    <w:rsid w:val="00D72088"/>
    <w:rsid w:val="00D72E46"/>
    <w:rsid w:val="00D72F52"/>
    <w:rsid w:val="00D81526"/>
    <w:rsid w:val="00D8350D"/>
    <w:rsid w:val="00D860FD"/>
    <w:rsid w:val="00D8642A"/>
    <w:rsid w:val="00D87463"/>
    <w:rsid w:val="00D903CC"/>
    <w:rsid w:val="00D921E2"/>
    <w:rsid w:val="00D93021"/>
    <w:rsid w:val="00D93D80"/>
    <w:rsid w:val="00DA1FA2"/>
    <w:rsid w:val="00DA264A"/>
    <w:rsid w:val="00DA7D48"/>
    <w:rsid w:val="00DB02B5"/>
    <w:rsid w:val="00DB34CE"/>
    <w:rsid w:val="00DB43CA"/>
    <w:rsid w:val="00DC39BC"/>
    <w:rsid w:val="00DC54AB"/>
    <w:rsid w:val="00DC63BC"/>
    <w:rsid w:val="00DC6BDE"/>
    <w:rsid w:val="00DD1061"/>
    <w:rsid w:val="00DD2175"/>
    <w:rsid w:val="00DE3B2C"/>
    <w:rsid w:val="00DE40EC"/>
    <w:rsid w:val="00DE54F8"/>
    <w:rsid w:val="00DE5D73"/>
    <w:rsid w:val="00DE67F0"/>
    <w:rsid w:val="00DF07B9"/>
    <w:rsid w:val="00DF0D10"/>
    <w:rsid w:val="00DF146F"/>
    <w:rsid w:val="00E00588"/>
    <w:rsid w:val="00E10955"/>
    <w:rsid w:val="00E10F0F"/>
    <w:rsid w:val="00E125CD"/>
    <w:rsid w:val="00E1381A"/>
    <w:rsid w:val="00E14697"/>
    <w:rsid w:val="00E20593"/>
    <w:rsid w:val="00E20B0A"/>
    <w:rsid w:val="00E217B5"/>
    <w:rsid w:val="00E23C90"/>
    <w:rsid w:val="00E24A01"/>
    <w:rsid w:val="00E31A53"/>
    <w:rsid w:val="00E37CBA"/>
    <w:rsid w:val="00E41940"/>
    <w:rsid w:val="00E432D3"/>
    <w:rsid w:val="00E43E52"/>
    <w:rsid w:val="00E5399B"/>
    <w:rsid w:val="00E54166"/>
    <w:rsid w:val="00E5623C"/>
    <w:rsid w:val="00E60A5F"/>
    <w:rsid w:val="00E6288D"/>
    <w:rsid w:val="00E64922"/>
    <w:rsid w:val="00E673AD"/>
    <w:rsid w:val="00E70182"/>
    <w:rsid w:val="00E73100"/>
    <w:rsid w:val="00E7448B"/>
    <w:rsid w:val="00E808F9"/>
    <w:rsid w:val="00E835D5"/>
    <w:rsid w:val="00E85E93"/>
    <w:rsid w:val="00E945F0"/>
    <w:rsid w:val="00E94FA1"/>
    <w:rsid w:val="00E96F14"/>
    <w:rsid w:val="00EA0C73"/>
    <w:rsid w:val="00EA12D5"/>
    <w:rsid w:val="00EA1F08"/>
    <w:rsid w:val="00EA3262"/>
    <w:rsid w:val="00EA4B5A"/>
    <w:rsid w:val="00EA6FF2"/>
    <w:rsid w:val="00EA7F0E"/>
    <w:rsid w:val="00EB2E02"/>
    <w:rsid w:val="00EC17BF"/>
    <w:rsid w:val="00ED3AEE"/>
    <w:rsid w:val="00ED6853"/>
    <w:rsid w:val="00ED77CE"/>
    <w:rsid w:val="00ED7AC5"/>
    <w:rsid w:val="00ED7B8B"/>
    <w:rsid w:val="00EE01EB"/>
    <w:rsid w:val="00EE2FCA"/>
    <w:rsid w:val="00EE3147"/>
    <w:rsid w:val="00EE496A"/>
    <w:rsid w:val="00EF216F"/>
    <w:rsid w:val="00EF2FBE"/>
    <w:rsid w:val="00EF444A"/>
    <w:rsid w:val="00EF50A7"/>
    <w:rsid w:val="00F01524"/>
    <w:rsid w:val="00F023CA"/>
    <w:rsid w:val="00F05602"/>
    <w:rsid w:val="00F10007"/>
    <w:rsid w:val="00F1369F"/>
    <w:rsid w:val="00F13C02"/>
    <w:rsid w:val="00F2140A"/>
    <w:rsid w:val="00F21E1E"/>
    <w:rsid w:val="00F26B7D"/>
    <w:rsid w:val="00F3189A"/>
    <w:rsid w:val="00F43B08"/>
    <w:rsid w:val="00F43C52"/>
    <w:rsid w:val="00F45094"/>
    <w:rsid w:val="00F4702D"/>
    <w:rsid w:val="00F513BF"/>
    <w:rsid w:val="00F538FB"/>
    <w:rsid w:val="00F54145"/>
    <w:rsid w:val="00F579BF"/>
    <w:rsid w:val="00F67076"/>
    <w:rsid w:val="00F67E1F"/>
    <w:rsid w:val="00F70560"/>
    <w:rsid w:val="00F7235B"/>
    <w:rsid w:val="00F7288B"/>
    <w:rsid w:val="00F759E0"/>
    <w:rsid w:val="00F77973"/>
    <w:rsid w:val="00F813A0"/>
    <w:rsid w:val="00F840D4"/>
    <w:rsid w:val="00F8600B"/>
    <w:rsid w:val="00F97C23"/>
    <w:rsid w:val="00F97EF7"/>
    <w:rsid w:val="00FA011F"/>
    <w:rsid w:val="00FA0AD1"/>
    <w:rsid w:val="00FA57B9"/>
    <w:rsid w:val="00FA628A"/>
    <w:rsid w:val="00FA726E"/>
    <w:rsid w:val="00FB4DD3"/>
    <w:rsid w:val="00FC4358"/>
    <w:rsid w:val="00FC5208"/>
    <w:rsid w:val="00FC5E64"/>
    <w:rsid w:val="00FD2A9A"/>
    <w:rsid w:val="00FE139C"/>
    <w:rsid w:val="00FE30FE"/>
    <w:rsid w:val="00FE6110"/>
    <w:rsid w:val="00FE7B44"/>
    <w:rsid w:val="00FF10E7"/>
    <w:rsid w:val="00FF2080"/>
    <w:rsid w:val="00FF39D9"/>
    <w:rsid w:val="00FF46A4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CD39985"/>
  <w15:chartTrackingRefBased/>
  <w15:docId w15:val="{8BCD8C33-7B5B-40C7-B8C2-5FA28051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F146F"/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link w:val="CabealhoChar"/>
    <w:uiPriority w:val="99"/>
    <w:rsid w:val="00630B0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630B01"/>
    <w:pPr>
      <w:tabs>
        <w:tab w:val="center" w:pos="4419"/>
        <w:tab w:val="right" w:pos="8838"/>
      </w:tabs>
    </w:pPr>
  </w:style>
  <w:style w:type="paragraph" w:styleId="Ttulo">
    <w:name w:val="Title"/>
    <w:basedOn w:val="Normal"/>
    <w:next w:val="Subttulo"/>
    <w:qFormat/>
    <w:rsid w:val="00913778"/>
    <w:pPr>
      <w:suppressAutoHyphens/>
      <w:jc w:val="center"/>
    </w:pPr>
    <w:rPr>
      <w:sz w:val="36"/>
    </w:rPr>
  </w:style>
  <w:style w:type="paragraph" w:styleId="Subttulo">
    <w:name w:val="Subtitle"/>
    <w:basedOn w:val="Normal"/>
    <w:qFormat/>
    <w:rsid w:val="00913778"/>
    <w:pPr>
      <w:spacing w:after="60"/>
      <w:jc w:val="center"/>
      <w:outlineLvl w:val="1"/>
    </w:pPr>
    <w:rPr>
      <w:rFonts w:ascii="Arial" w:hAnsi="Arial" w:cs="Arial"/>
    </w:rPr>
  </w:style>
  <w:style w:type="paragraph" w:styleId="Recuodecorpodetexto">
    <w:name w:val="Body Text Indent"/>
    <w:basedOn w:val="Normal"/>
    <w:rsid w:val="00DF146F"/>
    <w:pPr>
      <w:ind w:firstLine="1418"/>
      <w:jc w:val="both"/>
    </w:pPr>
    <w:rPr>
      <w:rFonts w:ascii="Arial" w:hAnsi="Arial"/>
      <w:sz w:val="24"/>
    </w:rPr>
  </w:style>
  <w:style w:type="paragraph" w:styleId="Recuodecorpodetexto2">
    <w:name w:val="Body Text Indent 2"/>
    <w:basedOn w:val="Normal"/>
    <w:rsid w:val="00DF146F"/>
    <w:pPr>
      <w:spacing w:after="120" w:line="480" w:lineRule="auto"/>
      <w:ind w:left="283"/>
    </w:pPr>
  </w:style>
  <w:style w:type="character" w:customStyle="1" w:styleId="textogeral1">
    <w:name w:val="texto_geral1"/>
    <w:rsid w:val="00DF146F"/>
    <w:rPr>
      <w:rFonts w:ascii="Arial" w:hAnsi="Arial" w:cs="Arial" w:hint="default"/>
      <w:color w:val="000000"/>
      <w:sz w:val="18"/>
      <w:szCs w:val="18"/>
    </w:rPr>
  </w:style>
  <w:style w:type="character" w:styleId="Nmerodepgina">
    <w:name w:val="page number"/>
    <w:basedOn w:val="Fontepargpadro"/>
    <w:rsid w:val="00DF146F"/>
  </w:style>
  <w:style w:type="paragraph" w:customStyle="1" w:styleId="Ementa-Corpo">
    <w:name w:val="Ementa - Corpo"/>
    <w:basedOn w:val="Normal"/>
    <w:link w:val="Ementa-CorpoChar"/>
    <w:rsid w:val="00681EE2"/>
    <w:pPr>
      <w:ind w:left="2835"/>
      <w:jc w:val="both"/>
    </w:pPr>
    <w:rPr>
      <w:rFonts w:ascii="Arial" w:hAnsi="Arial" w:cs="Arial"/>
      <w:b/>
      <w:bCs/>
      <w:sz w:val="22"/>
      <w:szCs w:val="22"/>
    </w:rPr>
  </w:style>
  <w:style w:type="paragraph" w:customStyle="1" w:styleId="PargrafoNormal">
    <w:name w:val="Parágrafo Normal"/>
    <w:basedOn w:val="Normal"/>
    <w:link w:val="PargrafoNormalChar"/>
    <w:rsid w:val="00681EE2"/>
    <w:pPr>
      <w:spacing w:after="60" w:line="360" w:lineRule="auto"/>
      <w:ind w:firstLine="1418"/>
      <w:jc w:val="both"/>
    </w:pPr>
    <w:rPr>
      <w:rFonts w:ascii="Arial" w:hAnsi="Arial" w:cs="Arial"/>
      <w:sz w:val="24"/>
      <w:szCs w:val="24"/>
    </w:rPr>
  </w:style>
  <w:style w:type="character" w:customStyle="1" w:styleId="PargrafoNormalChar">
    <w:name w:val="Parágrafo Normal Char"/>
    <w:link w:val="PargrafoNormal"/>
    <w:rsid w:val="00681EE2"/>
    <w:rPr>
      <w:rFonts w:ascii="Arial" w:hAnsi="Arial" w:cs="Arial"/>
      <w:sz w:val="24"/>
      <w:szCs w:val="24"/>
    </w:rPr>
  </w:style>
  <w:style w:type="character" w:customStyle="1" w:styleId="Ementa-CorpoChar">
    <w:name w:val="Ementa - Corpo Char"/>
    <w:link w:val="Ementa-Corpo"/>
    <w:rsid w:val="00681EE2"/>
    <w:rPr>
      <w:rFonts w:ascii="Arial" w:hAnsi="Arial" w:cs="Arial"/>
      <w:b/>
      <w:bCs/>
      <w:sz w:val="22"/>
      <w:szCs w:val="22"/>
    </w:rPr>
  </w:style>
  <w:style w:type="paragraph" w:customStyle="1" w:styleId="PargrafoNormalCharCharChar">
    <w:name w:val="Parágrafo Normal Char Char Char"/>
    <w:basedOn w:val="Normal"/>
    <w:link w:val="PargrafoNormalCharCharCharChar"/>
    <w:rsid w:val="00681EE2"/>
    <w:pPr>
      <w:spacing w:after="60" w:line="360" w:lineRule="auto"/>
      <w:ind w:firstLine="1418"/>
      <w:jc w:val="both"/>
    </w:pPr>
    <w:rPr>
      <w:rFonts w:ascii="Arial" w:hAnsi="Arial" w:cs="Arial"/>
      <w:sz w:val="24"/>
      <w:szCs w:val="24"/>
    </w:rPr>
  </w:style>
  <w:style w:type="character" w:customStyle="1" w:styleId="PargrafoNormalCharCharCharChar">
    <w:name w:val="Parágrafo Normal Char Char Char Char"/>
    <w:link w:val="PargrafoNormalCharCharChar"/>
    <w:rsid w:val="00681EE2"/>
    <w:rPr>
      <w:rFonts w:ascii="Arial" w:hAnsi="Arial" w:cs="Arial"/>
      <w:sz w:val="24"/>
      <w:szCs w:val="24"/>
    </w:rPr>
  </w:style>
  <w:style w:type="character" w:customStyle="1" w:styleId="info1">
    <w:name w:val="info1"/>
    <w:rsid w:val="00C36016"/>
    <w:rPr>
      <w:color w:val="000000"/>
      <w:sz w:val="20"/>
      <w:szCs w:val="20"/>
    </w:rPr>
  </w:style>
  <w:style w:type="paragraph" w:styleId="ListaColorida-nfase1">
    <w:name w:val="Colorful List Accent 1"/>
    <w:basedOn w:val="Normal"/>
    <w:uiPriority w:val="34"/>
    <w:qFormat/>
    <w:rsid w:val="006706C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Corpodetexto">
    <w:name w:val="Body Text"/>
    <w:basedOn w:val="Normal"/>
    <w:link w:val="CorpodetextoChar"/>
    <w:rsid w:val="001D1037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1D1037"/>
  </w:style>
  <w:style w:type="paragraph" w:styleId="GradeColorida-nfase1">
    <w:name w:val="Colorful Grid Accent 1"/>
    <w:basedOn w:val="Normal"/>
    <w:link w:val="GradeColorida-nfase1Char"/>
    <w:qFormat/>
    <w:rsid w:val="001D1037"/>
    <w:pPr>
      <w:spacing w:after="60"/>
      <w:ind w:left="2835"/>
      <w:jc w:val="both"/>
    </w:pPr>
    <w:rPr>
      <w:rFonts w:ascii="Arial" w:hAnsi="Arial" w:cs="Arial"/>
      <w:i/>
      <w:iCs/>
      <w:sz w:val="22"/>
      <w:szCs w:val="22"/>
    </w:rPr>
  </w:style>
  <w:style w:type="character" w:customStyle="1" w:styleId="GradeColorida-nfase1Char">
    <w:name w:val="Grade Colorida - Ênfase 1 Char"/>
    <w:link w:val="GradeColorida-nfase1"/>
    <w:rsid w:val="001D1037"/>
    <w:rPr>
      <w:rFonts w:ascii="Arial" w:hAnsi="Arial" w:cs="Arial"/>
      <w:i/>
      <w:iCs/>
      <w:sz w:val="22"/>
      <w:szCs w:val="22"/>
    </w:rPr>
  </w:style>
  <w:style w:type="paragraph" w:customStyle="1" w:styleId="tj">
    <w:name w:val="tj"/>
    <w:basedOn w:val="Normal"/>
    <w:rsid w:val="006E76CF"/>
    <w:pPr>
      <w:spacing w:before="100" w:beforeAutospacing="1" w:after="100" w:afterAutospacing="1"/>
    </w:pPr>
    <w:rPr>
      <w:sz w:val="24"/>
      <w:szCs w:val="24"/>
    </w:rPr>
  </w:style>
  <w:style w:type="paragraph" w:styleId="Textodenotadefim">
    <w:name w:val="endnote text"/>
    <w:basedOn w:val="Normal"/>
    <w:link w:val="TextodenotadefimChar"/>
    <w:rsid w:val="00634D74"/>
  </w:style>
  <w:style w:type="character" w:customStyle="1" w:styleId="TextodenotadefimChar">
    <w:name w:val="Texto de nota de fim Char"/>
    <w:basedOn w:val="Fontepargpadro"/>
    <w:link w:val="Textodenotadefim"/>
    <w:rsid w:val="00634D74"/>
  </w:style>
  <w:style w:type="character" w:styleId="Refdenotadefim">
    <w:name w:val="endnote reference"/>
    <w:rsid w:val="00634D74"/>
    <w:rPr>
      <w:vertAlign w:val="superscript"/>
    </w:rPr>
  </w:style>
  <w:style w:type="paragraph" w:styleId="Textodenotaderodap">
    <w:name w:val="footnote text"/>
    <w:basedOn w:val="Normal"/>
    <w:link w:val="TextodenotaderodapChar"/>
    <w:rsid w:val="00634D74"/>
  </w:style>
  <w:style w:type="character" w:customStyle="1" w:styleId="TextodenotaderodapChar">
    <w:name w:val="Texto de nota de rodapé Char"/>
    <w:basedOn w:val="Fontepargpadro"/>
    <w:link w:val="Textodenotaderodap"/>
    <w:rsid w:val="00634D74"/>
  </w:style>
  <w:style w:type="character" w:styleId="Refdenotaderodap">
    <w:name w:val="footnote reference"/>
    <w:rsid w:val="00634D74"/>
    <w:rPr>
      <w:vertAlign w:val="superscript"/>
    </w:rPr>
  </w:style>
  <w:style w:type="character" w:styleId="Hyperlink">
    <w:name w:val="Hyperlink"/>
    <w:rsid w:val="00B824D3"/>
    <w:rPr>
      <w:rFonts w:ascii="Verdana" w:hAnsi="Verdana" w:hint="default"/>
      <w:strike w:val="0"/>
      <w:dstrike w:val="0"/>
      <w:color w:val="052C63"/>
      <w:sz w:val="17"/>
      <w:szCs w:val="17"/>
      <w:u w:val="none"/>
      <w:effect w:val="none"/>
    </w:rPr>
  </w:style>
  <w:style w:type="character" w:customStyle="1" w:styleId="CabealhoChar">
    <w:name w:val="Cabeçalho Char"/>
    <w:link w:val="Cabealho"/>
    <w:uiPriority w:val="99"/>
    <w:rsid w:val="00B824D3"/>
    <w:rPr>
      <w:lang w:eastAsia="pt-BR"/>
    </w:rPr>
  </w:style>
  <w:style w:type="paragraph" w:customStyle="1" w:styleId="Estilo">
    <w:name w:val="Estilo"/>
    <w:rsid w:val="00212B2D"/>
    <w:pPr>
      <w:widowControl w:val="0"/>
      <w:autoSpaceDE w:val="0"/>
      <w:autoSpaceDN w:val="0"/>
      <w:adjustRightInd w:val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Novo%201\Meus%20documentos\timbrado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962D9FB7-01CD-49F4-AAE9-C1F9C62AB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timbrado.dot</Template>
  <TotalTime>0</TotalTime>
  <Pages>3</Pages>
  <Words>3563</Words>
  <Characters>19242</Characters>
  <Application>Microsoft Office Word</Application>
  <DocSecurity>0</DocSecurity>
  <Lines>160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Novo 1</dc:creator>
  <cp:keywords/>
  <cp:lastModifiedBy>Anderson Chile</cp:lastModifiedBy>
  <cp:revision>2</cp:revision>
  <cp:lastPrinted>2008-11-21T13:47:00Z</cp:lastPrinted>
  <dcterms:created xsi:type="dcterms:W3CDTF">2023-11-06T21:04:00Z</dcterms:created>
  <dcterms:modified xsi:type="dcterms:W3CDTF">2023-11-06T21:04:00Z</dcterms:modified>
</cp:coreProperties>
</file>