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BB18C" w14:textId="77777777" w:rsidR="00641CF5" w:rsidRPr="00692279" w:rsidRDefault="00641CF5" w:rsidP="00641CF5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  <w:r w:rsidRPr="00692279">
        <w:rPr>
          <w:rFonts w:ascii="Cambria" w:hAnsi="Cambria" w:cs="Arial"/>
        </w:rPr>
        <w:t>EXCELENTISSÍMO SENHOR JUIZ DE DIREITO DA _________ VARA DO TRABALHO DA (COMARCA/SIGLA ESTADO)</w:t>
      </w:r>
    </w:p>
    <w:p w14:paraId="7D971D93" w14:textId="77777777" w:rsidR="00641CF5" w:rsidRPr="00692279" w:rsidRDefault="00641CF5" w:rsidP="00641CF5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295688D0" w14:textId="77777777" w:rsidR="00641CF5" w:rsidRPr="00692279" w:rsidRDefault="00641CF5" w:rsidP="00641CF5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77CB6981" w14:textId="77777777" w:rsidR="00641CF5" w:rsidRPr="00692279" w:rsidRDefault="00641CF5" w:rsidP="00641CF5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519B60D0" w14:textId="77777777" w:rsidR="00641CF5" w:rsidRPr="00692279" w:rsidRDefault="00641CF5" w:rsidP="00641CF5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50DDFB94" w14:textId="77777777" w:rsidR="00641CF5" w:rsidRPr="00692279" w:rsidRDefault="00641CF5" w:rsidP="00641CF5">
      <w:pPr>
        <w:jc w:val="both"/>
        <w:rPr>
          <w:rFonts w:ascii="Cambria" w:hAnsi="Cambria" w:cs="Arial"/>
        </w:rPr>
      </w:pPr>
    </w:p>
    <w:p w14:paraId="6F094BCF" w14:textId="77777777" w:rsidR="00641CF5" w:rsidRPr="00692279" w:rsidRDefault="00641CF5" w:rsidP="00641CF5">
      <w:pPr>
        <w:spacing w:line="360" w:lineRule="auto"/>
        <w:ind w:firstLine="70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52AE2561" w14:textId="77777777" w:rsidR="00641CF5" w:rsidRPr="00692279" w:rsidRDefault="00641CF5" w:rsidP="00641CF5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DDCEAB4" w14:textId="77777777" w:rsidR="00641CF5" w:rsidRPr="00692279" w:rsidRDefault="00641CF5" w:rsidP="00641CF5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692279">
        <w:rPr>
          <w:rFonts w:ascii="Cambria" w:hAnsi="Cambria" w:cs="Arial"/>
          <w:b/>
          <w:bCs/>
        </w:rPr>
        <w:t>RECLAMATÓRIA TRABALHISTA</w:t>
      </w:r>
    </w:p>
    <w:p w14:paraId="1F24EDE2" w14:textId="77777777" w:rsidR="00641CF5" w:rsidRPr="00692279" w:rsidRDefault="00641CF5" w:rsidP="00641CF5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66C6BF8E" w14:textId="77777777" w:rsidR="00641CF5" w:rsidRPr="00692279" w:rsidRDefault="00641CF5" w:rsidP="00641CF5">
      <w:pPr>
        <w:spacing w:after="200" w:line="276" w:lineRule="auto"/>
        <w:ind w:firstLine="708"/>
        <w:jc w:val="both"/>
        <w:rPr>
          <w:rFonts w:ascii="Cambria" w:eastAsia="Calibri" w:hAnsi="Cambria" w:cs="Arial"/>
          <w:lang w:eastAsia="en-US"/>
        </w:rPr>
      </w:pPr>
      <w:r w:rsidRPr="00692279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71AF9D39" w14:textId="77777777" w:rsidR="00890AF9" w:rsidRPr="00692279" w:rsidRDefault="00890AF9" w:rsidP="00890AF9">
      <w:pPr>
        <w:spacing w:line="360" w:lineRule="auto"/>
        <w:ind w:left="2279"/>
        <w:jc w:val="both"/>
        <w:rPr>
          <w:rFonts w:ascii="Cambria" w:hAnsi="Cambria" w:cs="Arial"/>
        </w:rPr>
      </w:pPr>
    </w:p>
    <w:p w14:paraId="792F9076" w14:textId="77777777" w:rsidR="00890AF9" w:rsidRPr="00692279" w:rsidRDefault="00890AF9" w:rsidP="00890AF9">
      <w:pPr>
        <w:spacing w:line="360" w:lineRule="auto"/>
        <w:ind w:left="2279"/>
        <w:jc w:val="both"/>
        <w:rPr>
          <w:rFonts w:ascii="Cambria" w:hAnsi="Cambria" w:cs="Arial"/>
        </w:rPr>
      </w:pPr>
    </w:p>
    <w:p w14:paraId="30C5E957" w14:textId="77777777" w:rsidR="00890AF9" w:rsidRPr="00692279" w:rsidRDefault="002D6A3B" w:rsidP="002E6930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  <w:b/>
        </w:rPr>
        <w:t xml:space="preserve">1 - </w:t>
      </w:r>
      <w:r w:rsidR="00890AF9" w:rsidRPr="00692279">
        <w:rPr>
          <w:rFonts w:ascii="Cambria" w:hAnsi="Cambria" w:cs="Arial"/>
          <w:b/>
        </w:rPr>
        <w:t>DOS FATOS</w:t>
      </w:r>
    </w:p>
    <w:p w14:paraId="33958CCB" w14:textId="77777777" w:rsidR="00720EB4" w:rsidRPr="00692279" w:rsidRDefault="00890AF9" w:rsidP="002E6930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</w:t>
      </w:r>
      <w:r w:rsidR="002F34E1" w:rsidRPr="00692279">
        <w:rPr>
          <w:rFonts w:ascii="Cambria" w:hAnsi="Cambria" w:cs="Arial"/>
        </w:rPr>
        <w:t xml:space="preserve">Autor foi contratado pela </w:t>
      </w:r>
      <w:r w:rsidRPr="00692279">
        <w:rPr>
          <w:rFonts w:ascii="Cambria" w:hAnsi="Cambria" w:cs="Arial"/>
        </w:rPr>
        <w:t>R</w:t>
      </w:r>
      <w:r w:rsidR="002F34E1" w:rsidRPr="00692279">
        <w:rPr>
          <w:rFonts w:ascii="Cambria" w:hAnsi="Cambria" w:cs="Arial"/>
        </w:rPr>
        <w:t xml:space="preserve">eclamada </w:t>
      </w:r>
      <w:r w:rsidR="00845662" w:rsidRPr="00692279">
        <w:rPr>
          <w:rFonts w:ascii="Cambria" w:hAnsi="Cambria" w:cs="Arial"/>
        </w:rPr>
        <w:t xml:space="preserve">__________________ </w:t>
      </w:r>
      <w:r w:rsidRPr="00692279">
        <w:rPr>
          <w:rFonts w:ascii="Cambria" w:hAnsi="Cambria" w:cs="Arial"/>
        </w:rPr>
        <w:t xml:space="preserve">em 06/01/2007, para a função </w:t>
      </w:r>
      <w:r w:rsidR="00720EB4" w:rsidRPr="00692279">
        <w:rPr>
          <w:rFonts w:ascii="Cambria" w:hAnsi="Cambria" w:cs="Arial"/>
        </w:rPr>
        <w:t>de substituto de vigias e porteiros</w:t>
      </w:r>
      <w:r w:rsidRPr="00692279">
        <w:rPr>
          <w:rFonts w:ascii="Cambria" w:hAnsi="Cambria" w:cs="Arial"/>
        </w:rPr>
        <w:t xml:space="preserve"> </w:t>
      </w:r>
      <w:r w:rsidR="00720EB4" w:rsidRPr="00692279">
        <w:rPr>
          <w:rFonts w:ascii="Cambria" w:hAnsi="Cambria" w:cs="Arial"/>
        </w:rPr>
        <w:t>(folguista)</w:t>
      </w:r>
      <w:r w:rsidRPr="00692279">
        <w:rPr>
          <w:rFonts w:ascii="Cambria" w:hAnsi="Cambria" w:cs="Arial"/>
        </w:rPr>
        <w:t xml:space="preserve">, </w:t>
      </w:r>
      <w:r w:rsidR="002F34E1" w:rsidRPr="00692279">
        <w:rPr>
          <w:rFonts w:ascii="Cambria" w:hAnsi="Cambria" w:cs="Arial"/>
        </w:rPr>
        <w:t xml:space="preserve">a ser desempenhada </w:t>
      </w:r>
      <w:r w:rsidRPr="00692279">
        <w:rPr>
          <w:rFonts w:ascii="Cambria" w:hAnsi="Cambria" w:cs="Arial"/>
        </w:rPr>
        <w:t xml:space="preserve">tanto na própria </w:t>
      </w:r>
      <w:r w:rsidR="00720EB4" w:rsidRPr="00692279">
        <w:rPr>
          <w:rFonts w:ascii="Cambria" w:hAnsi="Cambria" w:cs="Arial"/>
        </w:rPr>
        <w:t xml:space="preserve">sede da </w:t>
      </w:r>
      <w:r w:rsidRPr="00692279">
        <w:rPr>
          <w:rFonts w:ascii="Cambria" w:hAnsi="Cambria" w:cs="Arial"/>
        </w:rPr>
        <w:t>R</w:t>
      </w:r>
      <w:r w:rsidR="00720EB4" w:rsidRPr="00692279">
        <w:rPr>
          <w:rFonts w:ascii="Cambria" w:hAnsi="Cambria" w:cs="Arial"/>
        </w:rPr>
        <w:t>eclamada</w:t>
      </w:r>
      <w:r w:rsidRPr="00692279">
        <w:rPr>
          <w:rFonts w:ascii="Cambria" w:hAnsi="Cambria" w:cs="Arial"/>
        </w:rPr>
        <w:t xml:space="preserve">, como </w:t>
      </w:r>
      <w:r w:rsidR="002F34E1" w:rsidRPr="00692279">
        <w:rPr>
          <w:rFonts w:ascii="Cambria" w:hAnsi="Cambria" w:cs="Arial"/>
        </w:rPr>
        <w:t>nos</w:t>
      </w:r>
      <w:r w:rsidRPr="00692279">
        <w:rPr>
          <w:rFonts w:ascii="Cambria" w:hAnsi="Cambria" w:cs="Arial"/>
        </w:rPr>
        <w:t xml:space="preserve"> condomínios</w:t>
      </w:r>
      <w:r w:rsidR="002F34E1" w:rsidRPr="00692279">
        <w:rPr>
          <w:rFonts w:ascii="Cambria" w:hAnsi="Cambria" w:cs="Arial"/>
        </w:rPr>
        <w:t xml:space="preserve"> </w:t>
      </w:r>
      <w:r w:rsidR="00720EB4" w:rsidRPr="00692279">
        <w:rPr>
          <w:rFonts w:ascii="Cambria" w:hAnsi="Cambria" w:cs="Arial"/>
        </w:rPr>
        <w:t xml:space="preserve">para os quais eram prestados </w:t>
      </w:r>
      <w:r w:rsidRPr="00692279">
        <w:rPr>
          <w:rFonts w:ascii="Cambria" w:hAnsi="Cambria" w:cs="Arial"/>
        </w:rPr>
        <w:t>serviços</w:t>
      </w:r>
      <w:r w:rsidR="002F34E1" w:rsidRPr="00692279">
        <w:rPr>
          <w:rFonts w:ascii="Cambria" w:hAnsi="Cambria" w:cs="Arial"/>
        </w:rPr>
        <w:t xml:space="preserve">, especificamente o </w:t>
      </w:r>
      <w:r w:rsidR="00845662" w:rsidRPr="00692279">
        <w:rPr>
          <w:rFonts w:ascii="Cambria" w:hAnsi="Cambria" w:cs="Arial"/>
        </w:rPr>
        <w:t>__________________</w:t>
      </w:r>
      <w:r w:rsidR="002F34E1" w:rsidRPr="00692279">
        <w:rPr>
          <w:rFonts w:ascii="Cambria" w:hAnsi="Cambria" w:cs="Arial"/>
        </w:rPr>
        <w:t xml:space="preserve"> e o </w:t>
      </w:r>
      <w:r w:rsidR="00845662" w:rsidRPr="00692279">
        <w:rPr>
          <w:rFonts w:ascii="Cambria" w:hAnsi="Cambria" w:cs="Arial"/>
          <w:color w:val="000000"/>
        </w:rPr>
        <w:t>__________________</w:t>
      </w:r>
      <w:r w:rsidR="002F34E1" w:rsidRPr="00692279">
        <w:rPr>
          <w:rFonts w:ascii="Cambria" w:hAnsi="Cambria" w:cs="Arial"/>
          <w:color w:val="000000"/>
        </w:rPr>
        <w:t>.</w:t>
      </w:r>
    </w:p>
    <w:p w14:paraId="0B470797" w14:textId="77777777" w:rsidR="002F34E1" w:rsidRPr="00692279" w:rsidRDefault="002F34E1" w:rsidP="002E6930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3EFAD60A" w14:textId="77777777" w:rsidR="00890AF9" w:rsidRPr="00692279" w:rsidRDefault="00720EB4" w:rsidP="002E6930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Porém, desde sua contratação, o Reclamante trabalhou todos os dias da semana, </w:t>
      </w:r>
      <w:r w:rsidR="00890AF9" w:rsidRPr="00692279">
        <w:rPr>
          <w:rFonts w:ascii="Cambria" w:hAnsi="Cambria" w:cs="Arial"/>
        </w:rPr>
        <w:t>de forma ininterrupta, como Porteiro</w:t>
      </w:r>
      <w:r w:rsidR="00A770F2" w:rsidRPr="00692279">
        <w:rPr>
          <w:rFonts w:ascii="Cambria" w:hAnsi="Cambria" w:cs="Arial"/>
        </w:rPr>
        <w:t xml:space="preserve"> / vigia </w:t>
      </w:r>
      <w:r w:rsidR="00890AF9" w:rsidRPr="00692279">
        <w:rPr>
          <w:rFonts w:ascii="Cambria" w:hAnsi="Cambria" w:cs="Arial"/>
        </w:rPr>
        <w:t xml:space="preserve">propriamente dito. </w:t>
      </w:r>
    </w:p>
    <w:p w14:paraId="37F22197" w14:textId="77777777" w:rsidR="00890AF9" w:rsidRPr="00692279" w:rsidRDefault="00890AF9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5EFF5D2B" w14:textId="77777777" w:rsidR="00F67D0C" w:rsidRPr="00692279" w:rsidRDefault="003666CA" w:rsidP="00890AF9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Em 16/08/2007 foi despedido sem justa causa </w:t>
      </w:r>
      <w:r w:rsidR="002F34E1" w:rsidRPr="00692279">
        <w:rPr>
          <w:rFonts w:ascii="Cambria" w:hAnsi="Cambria" w:cs="Arial"/>
        </w:rPr>
        <w:t xml:space="preserve">pela Reclamada </w:t>
      </w:r>
      <w:r w:rsidR="00845662" w:rsidRPr="00692279">
        <w:rPr>
          <w:rFonts w:ascii="Cambria" w:hAnsi="Cambria" w:cs="Arial"/>
        </w:rPr>
        <w:t xml:space="preserve">__________________ </w:t>
      </w:r>
      <w:r w:rsidRPr="00692279">
        <w:rPr>
          <w:rFonts w:ascii="Cambria" w:hAnsi="Cambria" w:cs="Arial"/>
        </w:rPr>
        <w:t xml:space="preserve">e sem que tenha havido </w:t>
      </w:r>
      <w:r w:rsidR="00F757D1" w:rsidRPr="00692279">
        <w:rPr>
          <w:rFonts w:ascii="Cambria" w:hAnsi="Cambria" w:cs="Arial"/>
        </w:rPr>
        <w:t xml:space="preserve">regularização do contrato, tampouco registro em CTPS. </w:t>
      </w:r>
    </w:p>
    <w:p w14:paraId="05A6271F" w14:textId="77777777" w:rsidR="00F67D0C" w:rsidRPr="00692279" w:rsidRDefault="00F67D0C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52378456" w14:textId="77777777" w:rsidR="0059091A" w:rsidRPr="00692279" w:rsidRDefault="00F67D0C" w:rsidP="00890AF9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</w:t>
      </w:r>
      <w:r w:rsidR="00890AF9" w:rsidRPr="00692279">
        <w:rPr>
          <w:rFonts w:ascii="Cambria" w:hAnsi="Cambria" w:cs="Arial"/>
        </w:rPr>
        <w:t xml:space="preserve"> remuneração </w:t>
      </w:r>
      <w:r w:rsidRPr="00692279">
        <w:rPr>
          <w:rFonts w:ascii="Cambria" w:hAnsi="Cambria" w:cs="Arial"/>
        </w:rPr>
        <w:t xml:space="preserve">paga </w:t>
      </w:r>
      <w:r w:rsidR="002F34E1" w:rsidRPr="00692279">
        <w:rPr>
          <w:rFonts w:ascii="Cambria" w:hAnsi="Cambria" w:cs="Arial"/>
        </w:rPr>
        <w:t xml:space="preserve">pela primeira Reclamada </w:t>
      </w:r>
      <w:r w:rsidR="00890AF9" w:rsidRPr="00692279">
        <w:rPr>
          <w:rFonts w:ascii="Cambria" w:hAnsi="Cambria" w:cs="Arial"/>
        </w:rPr>
        <w:t xml:space="preserve">era variável, </w:t>
      </w:r>
      <w:r w:rsidRPr="00692279">
        <w:rPr>
          <w:rFonts w:ascii="Cambria" w:hAnsi="Cambria" w:cs="Arial"/>
        </w:rPr>
        <w:t xml:space="preserve">percebendo </w:t>
      </w:r>
      <w:r w:rsidR="00890AF9" w:rsidRPr="00692279">
        <w:rPr>
          <w:rFonts w:ascii="Cambria" w:hAnsi="Cambria" w:cs="Arial"/>
        </w:rPr>
        <w:t>o valor de R$ 514,00 em 09/03/2007, R$ 457,00 em 09/04/2007, e R$ 450 nos quatro meses seguinte</w:t>
      </w:r>
      <w:r w:rsidRPr="00692279">
        <w:rPr>
          <w:rFonts w:ascii="Cambria" w:hAnsi="Cambria" w:cs="Arial"/>
        </w:rPr>
        <w:t>s, o que alcança uma média salarial de R$ 461,80.</w:t>
      </w:r>
      <w:r w:rsidR="00890AF9" w:rsidRPr="00692279">
        <w:rPr>
          <w:rFonts w:ascii="Cambria" w:hAnsi="Cambria" w:cs="Arial"/>
        </w:rPr>
        <w:t xml:space="preserve"> </w:t>
      </w:r>
      <w:r w:rsidR="00A770F2" w:rsidRPr="00692279">
        <w:rPr>
          <w:rFonts w:ascii="Cambria" w:hAnsi="Cambria" w:cs="Arial"/>
        </w:rPr>
        <w:t>Frise-se que não lhe foi pago o mês de janeiro trabalhado.</w:t>
      </w:r>
    </w:p>
    <w:p w14:paraId="36DCBA4C" w14:textId="77777777" w:rsidR="003666CA" w:rsidRPr="00692279" w:rsidRDefault="003666CA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4CE3D465" w14:textId="77777777" w:rsidR="0059091A" w:rsidRPr="00692279" w:rsidRDefault="0059091A" w:rsidP="0059091A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Sempre que solicitada</w:t>
      </w:r>
      <w:r w:rsidR="002F34E1" w:rsidRPr="00692279">
        <w:rPr>
          <w:rFonts w:ascii="Cambria" w:hAnsi="Cambria" w:cs="Arial"/>
        </w:rPr>
        <w:t xml:space="preserve"> pelo Autor</w:t>
      </w:r>
      <w:r w:rsidRPr="00692279">
        <w:rPr>
          <w:rFonts w:ascii="Cambria" w:hAnsi="Cambria" w:cs="Arial"/>
        </w:rPr>
        <w:t xml:space="preserve"> a regularização da CTPS</w:t>
      </w:r>
      <w:r w:rsidR="002F34E1" w:rsidRPr="00692279">
        <w:rPr>
          <w:rFonts w:ascii="Cambria" w:hAnsi="Cambria" w:cs="Arial"/>
        </w:rPr>
        <w:t xml:space="preserve"> à Reclamada </w:t>
      </w:r>
      <w:r w:rsidR="00845662" w:rsidRPr="00692279">
        <w:rPr>
          <w:rFonts w:ascii="Cambria" w:hAnsi="Cambria" w:cs="Arial"/>
        </w:rPr>
        <w:t>_______________</w:t>
      </w:r>
      <w:r w:rsidRPr="00692279">
        <w:rPr>
          <w:rFonts w:ascii="Cambria" w:hAnsi="Cambria" w:cs="Arial"/>
        </w:rPr>
        <w:t xml:space="preserve">, </w:t>
      </w:r>
      <w:r w:rsidR="002F34E1" w:rsidRPr="00692279">
        <w:rPr>
          <w:rFonts w:ascii="Cambria" w:hAnsi="Cambria" w:cs="Arial"/>
        </w:rPr>
        <w:t xml:space="preserve">ele recebia informação de que estavam somente </w:t>
      </w:r>
      <w:r w:rsidRPr="00692279">
        <w:rPr>
          <w:rFonts w:ascii="Cambria" w:hAnsi="Cambria" w:cs="Arial"/>
        </w:rPr>
        <w:t>aguarda</w:t>
      </w:r>
      <w:r w:rsidR="002F34E1" w:rsidRPr="00692279">
        <w:rPr>
          <w:rFonts w:ascii="Cambria" w:hAnsi="Cambria" w:cs="Arial"/>
        </w:rPr>
        <w:t>ndo</w:t>
      </w:r>
      <w:r w:rsidRPr="00692279">
        <w:rPr>
          <w:rFonts w:ascii="Cambria" w:hAnsi="Cambria" w:cs="Arial"/>
        </w:rPr>
        <w:t xml:space="preserve"> a vacância de um “posto fixo” para </w:t>
      </w:r>
      <w:r w:rsidR="002F34E1" w:rsidRPr="00692279">
        <w:rPr>
          <w:rFonts w:ascii="Cambria" w:hAnsi="Cambria" w:cs="Arial"/>
        </w:rPr>
        <w:t>ele</w:t>
      </w:r>
      <w:r w:rsidRPr="00692279">
        <w:rPr>
          <w:rFonts w:ascii="Cambria" w:hAnsi="Cambria" w:cs="Arial"/>
        </w:rPr>
        <w:t>, quando então seria o contrato regularizado.</w:t>
      </w:r>
    </w:p>
    <w:p w14:paraId="5B57F7EA" w14:textId="77777777" w:rsidR="00667856" w:rsidRPr="00692279" w:rsidRDefault="00667856" w:rsidP="0059091A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58CEA1F3" w14:textId="77777777" w:rsidR="00667856" w:rsidRPr="00692279" w:rsidRDefault="00667856" w:rsidP="00667856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No exercício de suas funções, o Reclamante fazia diversas anotações em um caderno, em anexo, o qual era intitulado como “</w:t>
      </w:r>
      <w:r w:rsidRPr="00692279">
        <w:rPr>
          <w:rFonts w:ascii="Cambria" w:hAnsi="Cambria" w:cs="Arial"/>
          <w:u w:val="single"/>
        </w:rPr>
        <w:t>Livro Ponto</w:t>
      </w:r>
      <w:r w:rsidRPr="00692279">
        <w:rPr>
          <w:rFonts w:ascii="Cambria" w:hAnsi="Cambria" w:cs="Arial"/>
        </w:rPr>
        <w:t xml:space="preserve">”. Em tal livro, constam os diferentes horários e locais em que ele trabalhou ao longo da contratualidade, bem como as ocorrências nos locais em que laborou.  </w:t>
      </w:r>
    </w:p>
    <w:p w14:paraId="0A27CE3C" w14:textId="77777777" w:rsidR="00667856" w:rsidRPr="00692279" w:rsidRDefault="00667856" w:rsidP="00667856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341F76F0" w14:textId="77777777" w:rsidR="00667856" w:rsidRPr="00692279" w:rsidRDefault="00667856" w:rsidP="00667856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 Autor já na época tinha 5 filhos com idade inferior a quatorze anos, sendo-lhe sonegado o direito ao Abono Família, visto que não ter sua CTPS formalizada, foi lhe impedida a solicitação deste.</w:t>
      </w:r>
    </w:p>
    <w:p w14:paraId="3622B64C" w14:textId="77777777" w:rsidR="00845662" w:rsidRPr="00692279" w:rsidRDefault="00845662" w:rsidP="00667856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6CB844AB" w14:textId="77777777" w:rsidR="0059091A" w:rsidRPr="00692279" w:rsidRDefault="00890AF9" w:rsidP="00890AF9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Em 14/08/2007, </w:t>
      </w:r>
      <w:r w:rsidR="00F67D0C" w:rsidRPr="00692279">
        <w:rPr>
          <w:rFonts w:ascii="Cambria" w:hAnsi="Cambria" w:cs="Arial"/>
        </w:rPr>
        <w:t xml:space="preserve">foi despedido injustamente, </w:t>
      </w:r>
      <w:r w:rsidRPr="00692279">
        <w:rPr>
          <w:rFonts w:ascii="Cambria" w:hAnsi="Cambria" w:cs="Arial"/>
        </w:rPr>
        <w:t>recebe</w:t>
      </w:r>
      <w:r w:rsidR="00F67D0C" w:rsidRPr="00692279">
        <w:rPr>
          <w:rFonts w:ascii="Cambria" w:hAnsi="Cambria" w:cs="Arial"/>
        </w:rPr>
        <w:t xml:space="preserve">ndo apenas </w:t>
      </w:r>
      <w:r w:rsidRPr="00692279">
        <w:rPr>
          <w:rFonts w:ascii="Cambria" w:hAnsi="Cambria" w:cs="Arial"/>
        </w:rPr>
        <w:t xml:space="preserve">R$ 270,00, referentes ao período trabalhado até a referida data. </w:t>
      </w:r>
      <w:r w:rsidR="00ED6A99" w:rsidRPr="00692279">
        <w:rPr>
          <w:rFonts w:ascii="Cambria" w:hAnsi="Cambria" w:cs="Arial"/>
        </w:rPr>
        <w:t>Jamais houve</w:t>
      </w:r>
      <w:r w:rsidRPr="00692279">
        <w:rPr>
          <w:rFonts w:ascii="Cambria" w:hAnsi="Cambria" w:cs="Arial"/>
        </w:rPr>
        <w:t xml:space="preserve"> </w:t>
      </w:r>
      <w:r w:rsidR="00ED6A99" w:rsidRPr="00692279">
        <w:rPr>
          <w:rFonts w:ascii="Cambria" w:hAnsi="Cambria" w:cs="Arial"/>
        </w:rPr>
        <w:t xml:space="preserve">pagamento de </w:t>
      </w:r>
      <w:r w:rsidRPr="00692279">
        <w:rPr>
          <w:rFonts w:ascii="Cambria" w:hAnsi="Cambria" w:cs="Arial"/>
        </w:rPr>
        <w:t xml:space="preserve">valor </w:t>
      </w:r>
      <w:r w:rsidR="00ED6A99" w:rsidRPr="00692279">
        <w:rPr>
          <w:rFonts w:ascii="Cambria" w:hAnsi="Cambria" w:cs="Arial"/>
        </w:rPr>
        <w:t xml:space="preserve">de FGTS, INSS, </w:t>
      </w:r>
      <w:r w:rsidR="00D42C29" w:rsidRPr="00692279">
        <w:rPr>
          <w:rFonts w:ascii="Cambria" w:hAnsi="Cambria" w:cs="Arial"/>
        </w:rPr>
        <w:t>férias</w:t>
      </w:r>
      <w:r w:rsidRPr="00692279">
        <w:rPr>
          <w:rFonts w:ascii="Cambria" w:hAnsi="Cambria" w:cs="Arial"/>
        </w:rPr>
        <w:t xml:space="preserve"> </w:t>
      </w:r>
      <w:r w:rsidR="00ED6A99" w:rsidRPr="00692279">
        <w:rPr>
          <w:rFonts w:ascii="Cambria" w:hAnsi="Cambria" w:cs="Arial"/>
        </w:rPr>
        <w:t>ou</w:t>
      </w:r>
      <w:r w:rsidRPr="00692279">
        <w:rPr>
          <w:rFonts w:ascii="Cambria" w:hAnsi="Cambria" w:cs="Arial"/>
        </w:rPr>
        <w:t xml:space="preserve"> 13° salário. </w:t>
      </w:r>
    </w:p>
    <w:p w14:paraId="742F43C3" w14:textId="77777777" w:rsidR="0059091A" w:rsidRPr="00692279" w:rsidRDefault="0059091A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5447828E" w14:textId="77777777" w:rsidR="00890AF9" w:rsidRPr="00692279" w:rsidRDefault="0059091A" w:rsidP="00667856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Visível está que </w:t>
      </w:r>
      <w:r w:rsidR="00890AF9" w:rsidRPr="00692279">
        <w:rPr>
          <w:rFonts w:ascii="Cambria" w:hAnsi="Cambria" w:cs="Arial"/>
        </w:rPr>
        <w:t xml:space="preserve">o </w:t>
      </w:r>
      <w:r w:rsidR="00EC374F" w:rsidRPr="00692279">
        <w:rPr>
          <w:rFonts w:ascii="Cambria" w:hAnsi="Cambria" w:cs="Arial"/>
        </w:rPr>
        <w:t xml:space="preserve">trabalho do </w:t>
      </w:r>
      <w:r w:rsidR="00890AF9" w:rsidRPr="00692279">
        <w:rPr>
          <w:rFonts w:ascii="Cambria" w:hAnsi="Cambria" w:cs="Arial"/>
        </w:rPr>
        <w:t>Autor</w:t>
      </w:r>
      <w:r w:rsidRPr="00692279">
        <w:rPr>
          <w:rFonts w:ascii="Cambria" w:hAnsi="Cambria" w:cs="Arial"/>
        </w:rPr>
        <w:t xml:space="preserve"> foi</w:t>
      </w:r>
      <w:r w:rsidR="00890AF9" w:rsidRPr="00692279">
        <w:rPr>
          <w:rFonts w:ascii="Cambria" w:hAnsi="Cambria" w:cs="Arial"/>
        </w:rPr>
        <w:t xml:space="preserve"> explorado pela R</w:t>
      </w:r>
      <w:r w:rsidRPr="00692279">
        <w:rPr>
          <w:rFonts w:ascii="Cambria" w:hAnsi="Cambria" w:cs="Arial"/>
        </w:rPr>
        <w:t>eclamada</w:t>
      </w:r>
      <w:r w:rsidR="00EC374F" w:rsidRPr="00692279">
        <w:rPr>
          <w:rFonts w:ascii="Cambria" w:hAnsi="Cambria" w:cs="Arial"/>
        </w:rPr>
        <w:t xml:space="preserve"> </w:t>
      </w:r>
      <w:r w:rsidR="00845662" w:rsidRPr="00692279">
        <w:rPr>
          <w:rFonts w:ascii="Cambria" w:hAnsi="Cambria" w:cs="Arial"/>
        </w:rPr>
        <w:t>_______________</w:t>
      </w:r>
      <w:r w:rsidRPr="00692279">
        <w:rPr>
          <w:rFonts w:ascii="Cambria" w:hAnsi="Cambria" w:cs="Arial"/>
        </w:rPr>
        <w:t>,</w:t>
      </w:r>
      <w:r w:rsidR="00EC374F" w:rsidRPr="00692279">
        <w:rPr>
          <w:rFonts w:ascii="Cambria" w:hAnsi="Cambria" w:cs="Arial"/>
        </w:rPr>
        <w:t xml:space="preserve"> que se aproveitou da relativa ignorância daquele, para ardilosamente deixá-lo na total informalidade e lhe sonegar </w:t>
      </w:r>
      <w:r w:rsidR="00EC374F" w:rsidRPr="00692279">
        <w:rPr>
          <w:rFonts w:ascii="Cambria" w:hAnsi="Cambria" w:cs="Arial"/>
        </w:rPr>
        <w:lastRenderedPageBreak/>
        <w:t xml:space="preserve">direitos que por lei são garantidos, mas também se deu em benefício dos Condomínios </w:t>
      </w:r>
      <w:r w:rsidR="00845662" w:rsidRPr="00692279">
        <w:rPr>
          <w:rFonts w:ascii="Cambria" w:hAnsi="Cambria" w:cs="Arial"/>
        </w:rPr>
        <w:t>_______________ e _______________</w:t>
      </w:r>
      <w:r w:rsidR="00EC374F" w:rsidRPr="00692279">
        <w:rPr>
          <w:rFonts w:ascii="Cambria" w:hAnsi="Cambria" w:cs="Arial"/>
        </w:rPr>
        <w:t xml:space="preserve">, cabível </w:t>
      </w:r>
      <w:r w:rsidR="00890AF9" w:rsidRPr="00692279">
        <w:rPr>
          <w:rFonts w:ascii="Cambria" w:hAnsi="Cambria" w:cs="Arial"/>
        </w:rPr>
        <w:t>o</w:t>
      </w:r>
      <w:r w:rsidR="00EC374F" w:rsidRPr="00692279">
        <w:rPr>
          <w:rFonts w:ascii="Cambria" w:hAnsi="Cambria" w:cs="Arial"/>
        </w:rPr>
        <w:t xml:space="preserve"> ajuizamento da presente ação</w:t>
      </w:r>
      <w:r w:rsidR="00890AF9" w:rsidRPr="00692279">
        <w:rPr>
          <w:rFonts w:ascii="Cambria" w:hAnsi="Cambria" w:cs="Arial"/>
        </w:rPr>
        <w:t xml:space="preserve"> </w:t>
      </w:r>
      <w:r w:rsidR="00EC374F" w:rsidRPr="00692279">
        <w:rPr>
          <w:rFonts w:ascii="Cambria" w:hAnsi="Cambria" w:cs="Arial"/>
        </w:rPr>
        <w:t xml:space="preserve">para ver sanada a lesão sofrida em seus direitos. </w:t>
      </w:r>
    </w:p>
    <w:p w14:paraId="56685F05" w14:textId="77777777" w:rsidR="00890AF9" w:rsidRPr="00692279" w:rsidRDefault="00890AF9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7D12300F" w14:textId="77777777" w:rsidR="00284B62" w:rsidRPr="00692279" w:rsidRDefault="00284B62" w:rsidP="00890AF9">
      <w:pPr>
        <w:spacing w:line="360" w:lineRule="auto"/>
        <w:ind w:firstLine="2279"/>
        <w:jc w:val="both"/>
        <w:rPr>
          <w:rFonts w:ascii="Cambria" w:hAnsi="Cambria" w:cs="Arial"/>
        </w:rPr>
      </w:pPr>
    </w:p>
    <w:p w14:paraId="3DCAA935" w14:textId="77777777" w:rsidR="00890AF9" w:rsidRPr="00692279" w:rsidRDefault="002D6A3B" w:rsidP="00890AF9">
      <w:pPr>
        <w:spacing w:line="360" w:lineRule="auto"/>
        <w:ind w:firstLine="2279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 xml:space="preserve">2 - </w:t>
      </w:r>
      <w:r w:rsidR="00890AF9" w:rsidRPr="00692279">
        <w:rPr>
          <w:rFonts w:ascii="Cambria" w:hAnsi="Cambria" w:cs="Arial"/>
          <w:b/>
        </w:rPr>
        <w:t>DO DIREITO</w:t>
      </w:r>
    </w:p>
    <w:p w14:paraId="22CA368A" w14:textId="77777777" w:rsidR="009617E3" w:rsidRPr="00692279" w:rsidRDefault="009617E3" w:rsidP="00890AF9">
      <w:pPr>
        <w:spacing w:line="360" w:lineRule="auto"/>
        <w:ind w:firstLine="2279"/>
        <w:jc w:val="both"/>
        <w:rPr>
          <w:rFonts w:ascii="Cambria" w:hAnsi="Cambria" w:cs="Arial"/>
          <w:b/>
        </w:rPr>
      </w:pPr>
    </w:p>
    <w:p w14:paraId="429B0F45" w14:textId="77777777" w:rsidR="00890AF9" w:rsidRPr="00692279" w:rsidRDefault="002D6A3B" w:rsidP="00890AF9">
      <w:pPr>
        <w:spacing w:line="360" w:lineRule="auto"/>
        <w:ind w:left="708" w:firstLine="1571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 xml:space="preserve">2.1 - </w:t>
      </w:r>
      <w:r w:rsidR="00890AF9" w:rsidRPr="00692279">
        <w:rPr>
          <w:rFonts w:ascii="Cambria" w:hAnsi="Cambria" w:cs="Arial"/>
          <w:b/>
        </w:rPr>
        <w:t>D</w:t>
      </w:r>
      <w:r w:rsidR="008843BC" w:rsidRPr="00692279">
        <w:rPr>
          <w:rFonts w:ascii="Cambria" w:hAnsi="Cambria" w:cs="Arial"/>
          <w:b/>
        </w:rPr>
        <w:t>a</w:t>
      </w:r>
      <w:r w:rsidR="00890AF9" w:rsidRPr="00692279">
        <w:rPr>
          <w:rFonts w:ascii="Cambria" w:hAnsi="Cambria" w:cs="Arial"/>
          <w:b/>
        </w:rPr>
        <w:t xml:space="preserve"> CTPS</w:t>
      </w:r>
    </w:p>
    <w:p w14:paraId="51A59A50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 vínculo empregatício e a questão fundamental da existência de sub</w:t>
      </w:r>
      <w:r w:rsidR="00AD3B9F" w:rsidRPr="00692279">
        <w:rPr>
          <w:rFonts w:ascii="Cambria" w:hAnsi="Cambria" w:cs="Arial"/>
        </w:rPr>
        <w:t xml:space="preserve">ordinação entre o Reclamante e a Reclamada </w:t>
      </w:r>
      <w:r w:rsidR="00845662" w:rsidRPr="00692279">
        <w:rPr>
          <w:rFonts w:ascii="Cambria" w:hAnsi="Cambria" w:cs="Arial"/>
        </w:rPr>
        <w:t xml:space="preserve">__________________ </w:t>
      </w:r>
      <w:r w:rsidR="00AD3B9F" w:rsidRPr="00692279">
        <w:rPr>
          <w:rFonts w:ascii="Cambria" w:hAnsi="Cambria" w:cs="Arial"/>
        </w:rPr>
        <w:t>se</w:t>
      </w:r>
      <w:r w:rsidRPr="00692279">
        <w:rPr>
          <w:rFonts w:ascii="Cambria" w:hAnsi="Cambria" w:cs="Arial"/>
        </w:rPr>
        <w:t xml:space="preserve"> configura claramente, pois, na função de serviços gerais sempre ficou totalmente adstrito aos comandos que lhe eram direcionados, jamais possuindo qualquer independência no exercício de suas atividades.</w:t>
      </w:r>
    </w:p>
    <w:p w14:paraId="591DDD81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69C79406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 questão da subordinação pode ser conceituada como uma sujeição ao poder de outrem, às ordens de terceiros, uma posição de dependência. Ou, segundo a lição do ilustre Amauri Mascaro Nascimento:</w:t>
      </w:r>
    </w:p>
    <w:p w14:paraId="2886952E" w14:textId="77777777" w:rsidR="00890AF9" w:rsidRPr="00692279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Prefiro definir subordinação como uma situação em que se encontra o trabalhador, decorrente da limitação contratual da autonomia de sua vontade, para o fim de transferir ao empregador o poder de direção sobre a atividade que desempenhará. A subordinação significa uma limitação à autonomia do empregado, de tal modo que a execução dos serviços deve pautar-se por certas normas que não serão por ele traçadas.</w:t>
      </w:r>
    </w:p>
    <w:p w14:paraId="4E15C7DF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34A19EC3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Importante, dessa forma, destacar que o Reclamante não desempenhava su</w:t>
      </w:r>
      <w:r w:rsidR="00F920CD" w:rsidRPr="00692279">
        <w:rPr>
          <w:rFonts w:ascii="Cambria" w:hAnsi="Cambria" w:cs="Arial"/>
        </w:rPr>
        <w:t xml:space="preserve">as atividades autonomamente. No cumprimento </w:t>
      </w:r>
      <w:r w:rsidRPr="00692279">
        <w:rPr>
          <w:rFonts w:ascii="Cambria" w:hAnsi="Cambria" w:cs="Arial"/>
        </w:rPr>
        <w:t>de seus encargos, obedecia às normas e diretrizes estabele</w:t>
      </w:r>
      <w:r w:rsidR="00667856" w:rsidRPr="00692279">
        <w:rPr>
          <w:rFonts w:ascii="Cambria" w:hAnsi="Cambria" w:cs="Arial"/>
        </w:rPr>
        <w:t>cidas pela</w:t>
      </w:r>
      <w:r w:rsidRPr="00692279">
        <w:rPr>
          <w:rFonts w:ascii="Cambria" w:hAnsi="Cambria" w:cs="Arial"/>
        </w:rPr>
        <w:t xml:space="preserve"> </w:t>
      </w:r>
      <w:r w:rsidR="00667856" w:rsidRPr="00692279">
        <w:rPr>
          <w:rFonts w:ascii="Cambria" w:hAnsi="Cambria" w:cs="Arial"/>
        </w:rPr>
        <w:t>Reclamada</w:t>
      </w:r>
      <w:r w:rsidR="00F920CD" w:rsidRPr="00692279">
        <w:rPr>
          <w:rFonts w:ascii="Cambria" w:hAnsi="Cambria" w:cs="Arial"/>
        </w:rPr>
        <w:t xml:space="preserve"> </w:t>
      </w:r>
      <w:r w:rsidR="00845662" w:rsidRPr="00692279">
        <w:rPr>
          <w:rFonts w:ascii="Cambria" w:hAnsi="Cambria" w:cs="Arial"/>
        </w:rPr>
        <w:t xml:space="preserve">__________________ </w:t>
      </w:r>
      <w:r w:rsidR="00F920CD" w:rsidRPr="00692279">
        <w:rPr>
          <w:rFonts w:ascii="Cambria" w:hAnsi="Cambria" w:cs="Arial"/>
        </w:rPr>
        <w:t>e Condomínios Reclamados</w:t>
      </w:r>
      <w:r w:rsidRPr="00692279">
        <w:rPr>
          <w:rFonts w:ascii="Cambria" w:hAnsi="Cambria" w:cs="Arial"/>
        </w:rPr>
        <w:t xml:space="preserve"> para desempenho de suas atividades, bem como as desempenhava com exclusividade, intensidade, continuidade e repetição.</w:t>
      </w:r>
    </w:p>
    <w:p w14:paraId="37547622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3E44C148" w14:textId="77777777" w:rsidR="0047732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 argumento d</w:t>
      </w:r>
      <w:r w:rsidR="00667856" w:rsidRPr="00692279">
        <w:rPr>
          <w:rFonts w:ascii="Cambria" w:hAnsi="Cambria" w:cs="Arial"/>
        </w:rPr>
        <w:t>a</w:t>
      </w:r>
      <w:r w:rsidRPr="00692279">
        <w:rPr>
          <w:rFonts w:ascii="Cambria" w:hAnsi="Cambria" w:cs="Arial"/>
        </w:rPr>
        <w:t xml:space="preserve"> Reclamad</w:t>
      </w:r>
      <w:r w:rsidR="00667856" w:rsidRPr="00692279">
        <w:rPr>
          <w:rFonts w:ascii="Cambria" w:hAnsi="Cambria" w:cs="Arial"/>
        </w:rPr>
        <w:t>a</w:t>
      </w:r>
      <w:r w:rsidRPr="00692279">
        <w:rPr>
          <w:rFonts w:ascii="Cambria" w:hAnsi="Cambria" w:cs="Arial"/>
        </w:rPr>
        <w:t xml:space="preserve"> </w:t>
      </w:r>
      <w:r w:rsidR="00845662" w:rsidRPr="00692279">
        <w:rPr>
          <w:rFonts w:ascii="Cambria" w:hAnsi="Cambria" w:cs="Arial"/>
        </w:rPr>
        <w:t xml:space="preserve">__________________ </w:t>
      </w:r>
      <w:r w:rsidRPr="00692279">
        <w:rPr>
          <w:rFonts w:ascii="Cambria" w:hAnsi="Cambria" w:cs="Arial"/>
        </w:rPr>
        <w:t>para com o Reclamante para não formalizar o contrato era de que aguardava a fixação do Autor em um mesmo local de trabalho</w:t>
      </w:r>
      <w:r w:rsidR="00F920CD" w:rsidRPr="00692279">
        <w:rPr>
          <w:rFonts w:ascii="Cambria" w:hAnsi="Cambria" w:cs="Arial"/>
        </w:rPr>
        <w:t xml:space="preserve">. Ainda que inaceitável tal justificativa, ela é facilmente tombada pelo </w:t>
      </w:r>
      <w:r w:rsidRPr="00692279">
        <w:rPr>
          <w:rFonts w:ascii="Cambria" w:hAnsi="Cambria" w:cs="Arial"/>
        </w:rPr>
        <w:t xml:space="preserve">que consta no livro </w:t>
      </w:r>
      <w:r w:rsidR="00F920CD" w:rsidRPr="00692279">
        <w:rPr>
          <w:rFonts w:ascii="Cambria" w:hAnsi="Cambria" w:cs="Arial"/>
        </w:rPr>
        <w:t xml:space="preserve">de registro da relação de emprego do Reclamante, pois </w:t>
      </w:r>
      <w:r w:rsidRPr="00692279">
        <w:rPr>
          <w:rFonts w:ascii="Cambria" w:hAnsi="Cambria" w:cs="Arial"/>
        </w:rPr>
        <w:t>trabalhou de segunda a sexta</w:t>
      </w:r>
      <w:r w:rsidR="00667856" w:rsidRPr="00692279">
        <w:rPr>
          <w:rFonts w:ascii="Cambria" w:hAnsi="Cambria" w:cs="Arial"/>
        </w:rPr>
        <w:t>-feira</w:t>
      </w:r>
      <w:r w:rsidRPr="00692279">
        <w:rPr>
          <w:rFonts w:ascii="Cambria" w:hAnsi="Cambria" w:cs="Arial"/>
        </w:rPr>
        <w:t xml:space="preserve">, no período de janeiro </w:t>
      </w:r>
      <w:r w:rsidR="0092183F" w:rsidRPr="00692279">
        <w:rPr>
          <w:rFonts w:ascii="Cambria" w:hAnsi="Cambria" w:cs="Arial"/>
        </w:rPr>
        <w:t>a</w:t>
      </w:r>
      <w:r w:rsidRPr="00692279">
        <w:rPr>
          <w:rFonts w:ascii="Cambria" w:hAnsi="Cambria" w:cs="Arial"/>
        </w:rPr>
        <w:t xml:space="preserve"> </w:t>
      </w:r>
      <w:r w:rsidR="00667856" w:rsidRPr="00692279">
        <w:rPr>
          <w:rFonts w:ascii="Cambria" w:hAnsi="Cambria" w:cs="Arial"/>
        </w:rPr>
        <w:t>julho</w:t>
      </w:r>
      <w:r w:rsidRPr="00692279">
        <w:rPr>
          <w:rFonts w:ascii="Cambria" w:hAnsi="Cambria" w:cs="Arial"/>
        </w:rPr>
        <w:t xml:space="preserve"> na própria </w:t>
      </w:r>
      <w:r w:rsidR="00667856" w:rsidRPr="00692279">
        <w:rPr>
          <w:rFonts w:ascii="Cambria" w:hAnsi="Cambria" w:cs="Arial"/>
        </w:rPr>
        <w:t>sede da Demandada</w:t>
      </w:r>
      <w:r w:rsidR="00F920CD" w:rsidRPr="00692279">
        <w:rPr>
          <w:rFonts w:ascii="Cambria" w:hAnsi="Cambria" w:cs="Arial"/>
        </w:rPr>
        <w:t xml:space="preserve">; </w:t>
      </w:r>
      <w:r w:rsidR="00667856" w:rsidRPr="00692279">
        <w:rPr>
          <w:rFonts w:ascii="Cambria" w:hAnsi="Cambria" w:cs="Arial"/>
        </w:rPr>
        <w:t xml:space="preserve">aos </w:t>
      </w:r>
      <w:r w:rsidRPr="00692279">
        <w:rPr>
          <w:rFonts w:ascii="Cambria" w:hAnsi="Cambria" w:cs="Arial"/>
        </w:rPr>
        <w:t>sábados</w:t>
      </w:r>
      <w:r w:rsidR="00614E97" w:rsidRPr="00692279">
        <w:rPr>
          <w:rFonts w:ascii="Cambria" w:hAnsi="Cambria" w:cs="Arial"/>
        </w:rPr>
        <w:t xml:space="preserve">, até o final do mês de março, no </w:t>
      </w:r>
      <w:r w:rsidR="00845662" w:rsidRPr="00692279">
        <w:rPr>
          <w:rFonts w:ascii="Cambria" w:hAnsi="Cambria" w:cs="Arial"/>
        </w:rPr>
        <w:t>__________________</w:t>
      </w:r>
      <w:r w:rsidR="00F920CD" w:rsidRPr="00692279">
        <w:rPr>
          <w:rFonts w:ascii="Cambria" w:hAnsi="Cambria" w:cs="Arial"/>
        </w:rPr>
        <w:t xml:space="preserve"> e de 14 de julho ao final, no </w:t>
      </w:r>
      <w:r w:rsidR="00845662" w:rsidRPr="00692279">
        <w:rPr>
          <w:rFonts w:ascii="Cambria" w:hAnsi="Cambria" w:cs="Arial"/>
        </w:rPr>
        <w:t>__________________</w:t>
      </w:r>
      <w:r w:rsidR="00614E97" w:rsidRPr="00692279">
        <w:rPr>
          <w:rFonts w:ascii="Cambria" w:hAnsi="Cambria" w:cs="Arial"/>
        </w:rPr>
        <w:t xml:space="preserve">. </w:t>
      </w:r>
      <w:r w:rsidR="00F920CD" w:rsidRPr="00692279">
        <w:rPr>
          <w:rFonts w:ascii="Cambria" w:hAnsi="Cambria" w:cs="Arial"/>
        </w:rPr>
        <w:t xml:space="preserve">Diante disso, fica demonstrada apenas </w:t>
      </w:r>
      <w:r w:rsidRPr="00692279">
        <w:rPr>
          <w:rFonts w:ascii="Cambria" w:hAnsi="Cambria" w:cs="Arial"/>
        </w:rPr>
        <w:t>o</w:t>
      </w:r>
      <w:r w:rsidR="00614E97" w:rsidRPr="00692279">
        <w:rPr>
          <w:rFonts w:ascii="Cambria" w:hAnsi="Cambria" w:cs="Arial"/>
        </w:rPr>
        <w:t xml:space="preserve"> descumprimento injusti</w:t>
      </w:r>
      <w:r w:rsidR="00F920CD" w:rsidRPr="00692279">
        <w:rPr>
          <w:rFonts w:ascii="Cambria" w:hAnsi="Cambria" w:cs="Arial"/>
        </w:rPr>
        <w:t>ficado das normas trabalhistas, em prejuízo aos direitos do Autor.</w:t>
      </w:r>
    </w:p>
    <w:p w14:paraId="6EB7B335" w14:textId="77777777" w:rsidR="00614E97" w:rsidRPr="00692279" w:rsidRDefault="00614E97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1862E01B" w14:textId="77777777" w:rsidR="00477329" w:rsidRPr="00692279" w:rsidRDefault="00637B9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Em socorro ao Reclamante, </w:t>
      </w:r>
      <w:r w:rsidR="00477329" w:rsidRPr="00692279">
        <w:rPr>
          <w:rFonts w:ascii="Cambria" w:hAnsi="Cambria" w:cs="Arial"/>
        </w:rPr>
        <w:t xml:space="preserve">a jurisprudência do </w:t>
      </w:r>
      <w:r w:rsidR="009E55F7" w:rsidRPr="00692279">
        <w:rPr>
          <w:rFonts w:ascii="Cambria" w:hAnsi="Cambria" w:cs="Arial"/>
        </w:rPr>
        <w:t>Tribunal Regional do Trabalho da 4ª Região</w:t>
      </w:r>
      <w:r w:rsidR="00477329" w:rsidRPr="00692279">
        <w:rPr>
          <w:rFonts w:ascii="Cambria" w:hAnsi="Cambria" w:cs="Arial"/>
        </w:rPr>
        <w:t>, quanto ao reconhecimento do vínculo empregatício:</w:t>
      </w:r>
    </w:p>
    <w:p w14:paraId="243C3C5C" w14:textId="77777777" w:rsidR="00477329" w:rsidRPr="00692279" w:rsidRDefault="00477329" w:rsidP="00477329">
      <w:pPr>
        <w:ind w:left="2280"/>
        <w:rPr>
          <w:rFonts w:ascii="Cambria" w:hAnsi="Cambria" w:cs="Arial"/>
          <w:sz w:val="20"/>
          <w:szCs w:val="20"/>
        </w:rPr>
      </w:pPr>
      <w:hyperlink r:id="rId7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00231-2006-732-04-00-7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21/05/2007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8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LUIZ ALBERTO DE VARGAS</w:t>
      </w:r>
    </w:p>
    <w:p w14:paraId="35E45304" w14:textId="77777777" w:rsidR="00477329" w:rsidRPr="00692279" w:rsidRDefault="00477329" w:rsidP="00477329">
      <w:pPr>
        <w:ind w:left="2280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 xml:space="preserve">EMENTA: VÍNCULO DE EMPREGO. Hipótese em que provada a existência de pessoalidade, não eventualidade, remuneração e subordinação na relação havida entre as partes. Presentes os requisitos da relação de emprego, deve ser reconhecido o vínculo de emprego. Nega-se provimento ao recurso da reclamada. </w:t>
      </w:r>
    </w:p>
    <w:p w14:paraId="13517FC5" w14:textId="77777777" w:rsidR="00477329" w:rsidRPr="00692279" w:rsidRDefault="00477329" w:rsidP="0047732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389F6EB3" w14:textId="77777777" w:rsidR="00477329" w:rsidRPr="00692279" w:rsidRDefault="00477329" w:rsidP="00477329">
      <w:pPr>
        <w:ind w:left="2280"/>
        <w:rPr>
          <w:rFonts w:ascii="Cambria" w:hAnsi="Cambria" w:cs="Arial"/>
          <w:sz w:val="20"/>
          <w:szCs w:val="20"/>
        </w:rPr>
      </w:pPr>
      <w:hyperlink r:id="rId9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00646-2006-461-04-00-1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12/12/2007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0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VANDA KRINDGES MARQUES</w:t>
      </w:r>
    </w:p>
    <w:p w14:paraId="5766A377" w14:textId="77777777" w:rsidR="00477329" w:rsidRPr="00692279" w:rsidRDefault="00477329" w:rsidP="00477329">
      <w:pPr>
        <w:ind w:left="2280"/>
        <w:jc w:val="both"/>
        <w:rPr>
          <w:rFonts w:ascii="Cambria" w:hAnsi="Cambria"/>
        </w:rPr>
      </w:pPr>
      <w:r w:rsidRPr="00692279">
        <w:rPr>
          <w:rFonts w:ascii="Cambria" w:hAnsi="Cambria" w:cs="Arial"/>
          <w:sz w:val="20"/>
          <w:szCs w:val="20"/>
        </w:rPr>
        <w:t>EMENTA: RECURSO ORDINÁRIO DA RECLAMADA. VÍNCULO DE EMPREGO. Hipótese em que a prova dos autos revela a presença dos requisitos previstos no art. 3º da CLT. Negado provimento.</w:t>
      </w:r>
      <w:r w:rsidRPr="00692279">
        <w:rPr>
          <w:rFonts w:ascii="Cambria" w:hAnsi="Cambria"/>
        </w:rPr>
        <w:t xml:space="preserve"> </w:t>
      </w:r>
    </w:p>
    <w:p w14:paraId="1799EF4A" w14:textId="77777777" w:rsidR="00477329" w:rsidRPr="00692279" w:rsidRDefault="00477329" w:rsidP="0047732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077DA24F" w14:textId="77777777" w:rsidR="00D93B3A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Destarte, demonstrada a relaçã</w:t>
      </w:r>
      <w:r w:rsidR="00AE3400" w:rsidRPr="00692279">
        <w:rPr>
          <w:rFonts w:ascii="Cambria" w:hAnsi="Cambria" w:cs="Arial"/>
        </w:rPr>
        <w:t xml:space="preserve">o empregatícia existente entre o Autor e a Reclamada </w:t>
      </w:r>
      <w:r w:rsidR="00845662" w:rsidRPr="00692279">
        <w:rPr>
          <w:rFonts w:ascii="Cambria" w:hAnsi="Cambria" w:cs="Arial"/>
        </w:rPr>
        <w:t>_______________</w:t>
      </w:r>
      <w:r w:rsidRPr="00692279">
        <w:rPr>
          <w:rFonts w:ascii="Cambria" w:hAnsi="Cambria" w:cs="Arial"/>
        </w:rPr>
        <w:t xml:space="preserve">, não resta dúvida que o Reclamante faz jus à anotação do </w:t>
      </w:r>
      <w:r w:rsidR="002228B6" w:rsidRPr="00692279">
        <w:rPr>
          <w:rFonts w:ascii="Cambria" w:hAnsi="Cambria" w:cs="Arial"/>
        </w:rPr>
        <w:t xml:space="preserve">contrato de trabalho em </w:t>
      </w:r>
      <w:r w:rsidRPr="00692279">
        <w:rPr>
          <w:rFonts w:ascii="Cambria" w:hAnsi="Cambria" w:cs="Arial"/>
        </w:rPr>
        <w:t>sua C</w:t>
      </w:r>
      <w:r w:rsidR="002228B6" w:rsidRPr="00692279">
        <w:rPr>
          <w:rFonts w:ascii="Cambria" w:hAnsi="Cambria" w:cs="Arial"/>
        </w:rPr>
        <w:t>TPS</w:t>
      </w:r>
      <w:r w:rsidRPr="00692279">
        <w:rPr>
          <w:rFonts w:ascii="Cambria" w:hAnsi="Cambria" w:cs="Arial"/>
        </w:rPr>
        <w:t>, bem como o pagamento de todas as verbas trabalhistas e re</w:t>
      </w:r>
      <w:r w:rsidR="00AE3400" w:rsidRPr="00692279">
        <w:rPr>
          <w:rFonts w:ascii="Cambria" w:hAnsi="Cambria" w:cs="Arial"/>
        </w:rPr>
        <w:t>scisórias que lhe foram sonegadas.</w:t>
      </w:r>
    </w:p>
    <w:p w14:paraId="79C85B8E" w14:textId="77777777" w:rsidR="009617E3" w:rsidRPr="00692279" w:rsidRDefault="009617E3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166D52E5" w14:textId="77777777" w:rsidR="009617E3" w:rsidRPr="00692279" w:rsidRDefault="009617E3" w:rsidP="009617E3">
      <w:pPr>
        <w:spacing w:line="360" w:lineRule="auto"/>
        <w:ind w:firstLine="2279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  <w:b/>
        </w:rPr>
        <w:t>2.2 - Da responsabilidade do 2º e 3º Reclamados</w:t>
      </w:r>
    </w:p>
    <w:p w14:paraId="7B11DBDA" w14:textId="77777777" w:rsidR="009617E3" w:rsidRPr="00692279" w:rsidRDefault="009617E3" w:rsidP="00333C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Reclamante era empregado da Primeira Reclamada – </w:t>
      </w:r>
      <w:r w:rsidR="00845662" w:rsidRPr="00692279">
        <w:rPr>
          <w:rFonts w:ascii="Cambria" w:hAnsi="Cambria" w:cs="Arial"/>
        </w:rPr>
        <w:t xml:space="preserve">__________________ </w:t>
      </w:r>
      <w:r w:rsidRPr="00692279">
        <w:rPr>
          <w:rFonts w:ascii="Cambria" w:hAnsi="Cambria" w:cs="Arial"/>
        </w:rPr>
        <w:t>PRESTAÇÃO DE SERVIÇOS -</w:t>
      </w:r>
      <w:r w:rsidR="00333C20" w:rsidRPr="00692279">
        <w:rPr>
          <w:rFonts w:ascii="Cambria" w:hAnsi="Cambria" w:cs="Arial"/>
        </w:rPr>
        <w:t xml:space="preserve"> </w:t>
      </w:r>
      <w:r w:rsidRPr="00692279">
        <w:rPr>
          <w:rFonts w:ascii="Cambria" w:hAnsi="Cambria" w:cs="Arial"/>
        </w:rPr>
        <w:t xml:space="preserve">e prestou serviços diretamente ao Segundo Reclamado – CONDOMÍNIO </w:t>
      </w:r>
      <w:r w:rsidR="00845662" w:rsidRPr="00692279">
        <w:rPr>
          <w:rFonts w:ascii="Cambria" w:hAnsi="Cambria" w:cs="Arial"/>
        </w:rPr>
        <w:t xml:space="preserve">_______________ </w:t>
      </w:r>
      <w:r w:rsidRPr="00692279">
        <w:rPr>
          <w:rFonts w:ascii="Cambria" w:hAnsi="Cambria" w:cs="Arial"/>
        </w:rPr>
        <w:t xml:space="preserve">– e ao Terceiro Reclamado - </w:t>
      </w:r>
      <w:r w:rsidR="00845662" w:rsidRPr="00692279">
        <w:rPr>
          <w:rFonts w:ascii="Cambria" w:hAnsi="Cambria" w:cs="Arial"/>
        </w:rPr>
        <w:t>__________________</w:t>
      </w:r>
      <w:r w:rsidR="00333C20" w:rsidRPr="00692279">
        <w:rPr>
          <w:rFonts w:ascii="Cambria" w:hAnsi="Cambria" w:cs="Arial"/>
        </w:rPr>
        <w:t>.</w:t>
      </w:r>
    </w:p>
    <w:p w14:paraId="772C3107" w14:textId="77777777" w:rsidR="00333C20" w:rsidRPr="00692279" w:rsidRDefault="00333C20" w:rsidP="00333C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561DD0A" w14:textId="77777777" w:rsidR="009617E3" w:rsidRPr="00692279" w:rsidRDefault="009617E3" w:rsidP="00333C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Beneficiando-se os Condomínios diretamente dos serviços prestados pelo Autor, devem responder por eventuais inadimplementos de créditos por parte da real empregadora, decor</w:t>
      </w:r>
      <w:r w:rsidR="00333C20" w:rsidRPr="00692279">
        <w:rPr>
          <w:rFonts w:ascii="Cambria" w:hAnsi="Cambria" w:cs="Arial"/>
        </w:rPr>
        <w:t xml:space="preserve">rentes dos serviços executados, nos termos do </w:t>
      </w:r>
      <w:r w:rsidRPr="00692279">
        <w:rPr>
          <w:rFonts w:ascii="Cambria" w:hAnsi="Cambria" w:cs="Arial"/>
          <w:bCs/>
        </w:rPr>
        <w:t>item IV</w:t>
      </w:r>
      <w:r w:rsidRPr="00692279">
        <w:rPr>
          <w:rFonts w:ascii="Cambria" w:hAnsi="Cambria" w:cs="Arial"/>
        </w:rPr>
        <w:t xml:space="preserve"> da </w:t>
      </w:r>
      <w:r w:rsidRPr="00692279">
        <w:rPr>
          <w:rFonts w:ascii="Cambria" w:hAnsi="Cambria" w:cs="Arial"/>
          <w:bCs/>
        </w:rPr>
        <w:t>Súmula</w:t>
      </w:r>
      <w:r w:rsidRPr="00692279">
        <w:rPr>
          <w:rFonts w:ascii="Cambria" w:hAnsi="Cambria" w:cs="Arial"/>
        </w:rPr>
        <w:t xml:space="preserve"> nº </w:t>
      </w:r>
      <w:r w:rsidRPr="00692279">
        <w:rPr>
          <w:rFonts w:ascii="Cambria" w:hAnsi="Cambria" w:cs="Arial"/>
          <w:bCs/>
        </w:rPr>
        <w:t>331</w:t>
      </w:r>
      <w:r w:rsidRPr="00692279">
        <w:rPr>
          <w:rFonts w:ascii="Cambria" w:hAnsi="Cambria" w:cs="Arial"/>
        </w:rPr>
        <w:t xml:space="preserve"> do </w:t>
      </w:r>
      <w:r w:rsidRPr="00692279">
        <w:rPr>
          <w:rFonts w:ascii="Cambria" w:hAnsi="Cambria" w:cs="Arial"/>
          <w:bCs/>
        </w:rPr>
        <w:t>TST</w:t>
      </w:r>
      <w:r w:rsidRPr="00692279">
        <w:rPr>
          <w:rFonts w:ascii="Cambria" w:hAnsi="Cambria" w:cs="Arial"/>
        </w:rPr>
        <w:t xml:space="preserve">: </w:t>
      </w:r>
    </w:p>
    <w:p w14:paraId="4669C071" w14:textId="77777777" w:rsidR="009617E3" w:rsidRPr="00692279" w:rsidRDefault="009617E3" w:rsidP="00333C20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692279">
        <w:rPr>
          <w:rFonts w:ascii="Cambria" w:hAnsi="Cambria" w:cs="Arial"/>
          <w:sz w:val="22"/>
          <w:szCs w:val="22"/>
        </w:rPr>
        <w:t xml:space="preserve">O inadimplemento das obrigações trabalhistas, por parte do empregador, implica a responsabilidade subsidiária do tomador dos serviços, quanto àquelas obrigações, inclusive quanto aos órgãos da administração direta, das autarquias, das fundações públicas, das empresas públicas e das sociedades de economia mista, desde que hajam participado da relação processual e constem também do título executivo judicial (art. 71 </w:t>
      </w:r>
      <w:r w:rsidR="00333C20" w:rsidRPr="00692279">
        <w:rPr>
          <w:rFonts w:ascii="Cambria" w:hAnsi="Cambria" w:cs="Arial"/>
          <w:sz w:val="22"/>
          <w:szCs w:val="22"/>
        </w:rPr>
        <w:t>da Lei nº 8.666, de 21.06.1993)</w:t>
      </w:r>
      <w:r w:rsidR="006F448E" w:rsidRPr="00692279">
        <w:rPr>
          <w:rFonts w:ascii="Cambria" w:hAnsi="Cambria" w:cs="Arial"/>
          <w:sz w:val="22"/>
          <w:szCs w:val="22"/>
        </w:rPr>
        <w:t>.</w:t>
      </w:r>
    </w:p>
    <w:p w14:paraId="620899F9" w14:textId="77777777" w:rsidR="006F448E" w:rsidRPr="00692279" w:rsidRDefault="006F448E" w:rsidP="00333C20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7F07C703" w14:textId="77777777" w:rsidR="00D14E6F" w:rsidRPr="00692279" w:rsidRDefault="00D14E6F" w:rsidP="00D14E6F">
      <w:pPr>
        <w:ind w:firstLine="2280"/>
        <w:jc w:val="both"/>
        <w:rPr>
          <w:rFonts w:ascii="Cambria" w:hAnsi="Cambria" w:cs="Arial"/>
        </w:rPr>
      </w:pPr>
    </w:p>
    <w:p w14:paraId="686AAAF5" w14:textId="77777777" w:rsidR="006F448E" w:rsidRPr="00692279" w:rsidRDefault="006F448E" w:rsidP="00D14E6F">
      <w:pPr>
        <w:ind w:firstLine="228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No mesmo sentido, a Súmula nº 11 do TRT da 4ª Região</w:t>
      </w:r>
      <w:r w:rsidR="00D14E6F" w:rsidRPr="00692279">
        <w:rPr>
          <w:rFonts w:ascii="Cambria" w:hAnsi="Cambria" w:cs="Arial"/>
        </w:rPr>
        <w:t xml:space="preserve"> e a jurisprudência:</w:t>
      </w:r>
    </w:p>
    <w:p w14:paraId="5F2D765B" w14:textId="77777777" w:rsidR="006F448E" w:rsidRPr="00692279" w:rsidRDefault="006F448E" w:rsidP="00333C20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6E227CD6" w14:textId="77777777" w:rsidR="006F448E" w:rsidRPr="00692279" w:rsidRDefault="006F448E" w:rsidP="0095631C">
      <w:pPr>
        <w:ind w:left="2268"/>
        <w:rPr>
          <w:rFonts w:ascii="Cambria" w:hAnsi="Cambria" w:cs="Arial"/>
          <w:sz w:val="20"/>
          <w:szCs w:val="20"/>
        </w:rPr>
      </w:pPr>
      <w:hyperlink r:id="rId11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00239-2006-025-04-00-8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09/11/2007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2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VANDA KRINDGES MARQUES</w:t>
      </w:r>
    </w:p>
    <w:p w14:paraId="3C1C20A4" w14:textId="77777777" w:rsidR="006F448E" w:rsidRPr="00692279" w:rsidRDefault="006F448E" w:rsidP="0095631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EMENTA: RECURSO ORDINÁRIO DA TERCEIRA RECLAMADA. RESPONSABILIDADE SUBSIDIÁRIA. É entendimento jurisprudencial dominante, consubstanciado na Súmula nº 331, IV, do C. TST e Súmula n° 11 deste Regional, que o tomador dos serviços é responsável pelas obrigações do empregador, desde que tenha participado da relação processual. Provimento negado. (...)</w:t>
      </w:r>
    </w:p>
    <w:p w14:paraId="1E1D1A02" w14:textId="77777777" w:rsidR="006F448E" w:rsidRPr="00692279" w:rsidRDefault="006F448E" w:rsidP="0095631C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5D7B7DD1" w14:textId="77777777" w:rsidR="006F448E" w:rsidRPr="00692279" w:rsidRDefault="006F448E" w:rsidP="0095631C">
      <w:pPr>
        <w:ind w:left="2268"/>
        <w:rPr>
          <w:rFonts w:ascii="Cambria" w:hAnsi="Cambria" w:cs="Arial"/>
          <w:sz w:val="20"/>
          <w:szCs w:val="20"/>
        </w:rPr>
      </w:pPr>
      <w:hyperlink r:id="rId13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01385-2003-018-04-00-0 (RXOF/RO)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01/06/2007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4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ANA ROSA PEREIRA ZAGO SAGRILO</w:t>
      </w:r>
    </w:p>
    <w:p w14:paraId="65969284" w14:textId="77777777" w:rsidR="006F448E" w:rsidRPr="00692279" w:rsidRDefault="006F448E" w:rsidP="0095631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EMENTA: RECURSO ORDINÁRIO DO MUNICÍPIO. CONDENAÇÃO SUBSIDIÁRIA. O tomador dos serviços é responsável subsidiário pelo pagamento dos débitos trabalhistas quando a contratação se dá fora dos moldes previstos na legislação. Aplicação da Súmula 331 do TST. Sentença mantida. (...)</w:t>
      </w:r>
    </w:p>
    <w:p w14:paraId="5C7FB8C1" w14:textId="77777777" w:rsidR="006F448E" w:rsidRPr="00692279" w:rsidRDefault="006F448E" w:rsidP="0095631C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2ADFA60C" w14:textId="77777777" w:rsidR="0095631C" w:rsidRPr="00692279" w:rsidRDefault="0095631C" w:rsidP="0095631C">
      <w:pPr>
        <w:ind w:left="2268"/>
        <w:rPr>
          <w:rFonts w:ascii="Cambria" w:hAnsi="Cambria" w:cs="Arial"/>
          <w:sz w:val="20"/>
          <w:szCs w:val="20"/>
        </w:rPr>
      </w:pPr>
      <w:hyperlink r:id="rId15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01306-2005-014-04-00-7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29/05/2007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6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TÂNIA MACIEL DE SOUZA</w:t>
      </w:r>
    </w:p>
    <w:p w14:paraId="60F1DD58" w14:textId="77777777" w:rsidR="0095631C" w:rsidRPr="00692279" w:rsidRDefault="0095631C" w:rsidP="0095631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EMENTA: RESPONSABILIDADE SUBSIDIÁRIA. A matéria pertinente à responsabilidade subsidiária da tomadora de serviços está pacificada no entendimento consubstanciado na Súmula nº 331 do E. TST, devendo os contratos de prestação, celebrados com a finalidade de terceirizar serviços, ser interpretados em consonância com o princípio da proteção do valor social do trabalho. Recurso da primeira reclamada desprovido e recurso da segunda reclamada parcialmente provido, no item. (...)</w:t>
      </w:r>
    </w:p>
    <w:p w14:paraId="39C561A5" w14:textId="77777777" w:rsidR="004E69A9" w:rsidRPr="00692279" w:rsidRDefault="004E69A9" w:rsidP="00333C20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643FC743" w14:textId="77777777" w:rsidR="004E69A9" w:rsidRPr="00692279" w:rsidRDefault="004E69A9" w:rsidP="004E69A9">
      <w:pPr>
        <w:ind w:left="2268"/>
        <w:rPr>
          <w:rFonts w:ascii="Cambria" w:hAnsi="Cambria" w:cs="Arial"/>
          <w:sz w:val="20"/>
          <w:szCs w:val="20"/>
        </w:rPr>
      </w:pPr>
      <w:hyperlink r:id="rId17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00259-2006-003-04-00-1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03/04/2007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8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PAULO JOSÉ DA ROCHA</w:t>
      </w:r>
    </w:p>
    <w:p w14:paraId="7DCC4AC0" w14:textId="77777777" w:rsidR="004E69A9" w:rsidRPr="00692279" w:rsidRDefault="004E69A9" w:rsidP="004E69A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EMENTA: RESPONSABILIDADE SUBSIDIÁRIA. É subsidiariamente responsável o tomador de serviços, quando contrata empresa prestadora que não cumpre com as obrigações perante seus empregados, já que a força de trabalho destes foi utilizada em proveito daquela (aplicação da Súmula nº 331 do TST). (...)</w:t>
      </w:r>
    </w:p>
    <w:p w14:paraId="215C99CB" w14:textId="77777777" w:rsidR="006F448E" w:rsidRPr="00692279" w:rsidRDefault="006F448E" w:rsidP="00333C20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692279">
        <w:rPr>
          <w:rFonts w:ascii="Cambria" w:hAnsi="Cambria" w:cs="Arial"/>
          <w:sz w:val="22"/>
          <w:szCs w:val="22"/>
        </w:rPr>
        <w:t xml:space="preserve"> </w:t>
      </w:r>
    </w:p>
    <w:p w14:paraId="7884C5E7" w14:textId="77777777" w:rsidR="00170E37" w:rsidRPr="00692279" w:rsidRDefault="00170E37" w:rsidP="00170E37">
      <w:pPr>
        <w:ind w:firstLine="2268"/>
        <w:jc w:val="both"/>
        <w:rPr>
          <w:rFonts w:ascii="Cambria" w:hAnsi="Cambria" w:cs="Arial"/>
          <w:color w:val="444444"/>
        </w:rPr>
      </w:pPr>
    </w:p>
    <w:p w14:paraId="18A921DC" w14:textId="77777777" w:rsidR="009617E3" w:rsidRPr="00692279" w:rsidRDefault="009617E3" w:rsidP="00170E37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</w:t>
      </w:r>
      <w:r w:rsidR="00C941D3" w:rsidRPr="00692279">
        <w:rPr>
          <w:rFonts w:ascii="Cambria" w:hAnsi="Cambria" w:cs="Arial"/>
        </w:rPr>
        <w:t>ssim, tendo a</w:t>
      </w:r>
      <w:r w:rsidRPr="00692279">
        <w:rPr>
          <w:rFonts w:ascii="Cambria" w:hAnsi="Cambria" w:cs="Arial"/>
        </w:rPr>
        <w:t xml:space="preserve"> responsabilidade subsidiária </w:t>
      </w:r>
      <w:r w:rsidR="00C941D3" w:rsidRPr="00692279">
        <w:rPr>
          <w:rFonts w:ascii="Cambria" w:hAnsi="Cambria" w:cs="Arial"/>
        </w:rPr>
        <w:t xml:space="preserve">a finalidade de </w:t>
      </w:r>
      <w:r w:rsidRPr="00692279">
        <w:rPr>
          <w:rFonts w:ascii="Cambria" w:hAnsi="Cambria" w:cs="Arial"/>
        </w:rPr>
        <w:t>resgu</w:t>
      </w:r>
      <w:r w:rsidR="00DE77FD" w:rsidRPr="00692279">
        <w:rPr>
          <w:rFonts w:ascii="Cambria" w:hAnsi="Cambria" w:cs="Arial"/>
        </w:rPr>
        <w:t xml:space="preserve">ardar os créditos trabalhistas </w:t>
      </w:r>
      <w:r w:rsidRPr="00692279">
        <w:rPr>
          <w:rFonts w:ascii="Cambria" w:hAnsi="Cambria" w:cs="Arial"/>
        </w:rPr>
        <w:t>de eventuais inadimplementos por parte do r</w:t>
      </w:r>
      <w:r w:rsidR="00170E37" w:rsidRPr="00692279">
        <w:rPr>
          <w:rFonts w:ascii="Cambria" w:hAnsi="Cambria" w:cs="Arial"/>
        </w:rPr>
        <w:t>eal empregador, deve ser determinada a r</w:t>
      </w:r>
      <w:r w:rsidRPr="00692279">
        <w:rPr>
          <w:rFonts w:ascii="Cambria" w:hAnsi="Cambria" w:cs="Arial"/>
        </w:rPr>
        <w:t>esponsabilização d</w:t>
      </w:r>
      <w:r w:rsidR="00170E37" w:rsidRPr="00692279">
        <w:rPr>
          <w:rFonts w:ascii="Cambria" w:hAnsi="Cambria" w:cs="Arial"/>
        </w:rPr>
        <w:t xml:space="preserve">o Segundo e Terceiro Reclamados, </w:t>
      </w:r>
      <w:r w:rsidRPr="00692279">
        <w:rPr>
          <w:rFonts w:ascii="Cambria" w:hAnsi="Cambria" w:cs="Arial"/>
        </w:rPr>
        <w:t xml:space="preserve">em caso de inadimplemento por parte da </w:t>
      </w:r>
      <w:r w:rsidR="00161FE9" w:rsidRPr="00692279">
        <w:rPr>
          <w:rFonts w:ascii="Cambria" w:hAnsi="Cambria" w:cs="Arial"/>
        </w:rPr>
        <w:t>P</w:t>
      </w:r>
      <w:r w:rsidRPr="00692279">
        <w:rPr>
          <w:rFonts w:ascii="Cambria" w:hAnsi="Cambria" w:cs="Arial"/>
        </w:rPr>
        <w:t xml:space="preserve">rimeira </w:t>
      </w:r>
      <w:r w:rsidR="00161FE9" w:rsidRPr="00692279">
        <w:rPr>
          <w:rFonts w:ascii="Cambria" w:hAnsi="Cambria" w:cs="Arial"/>
        </w:rPr>
        <w:t>R</w:t>
      </w:r>
      <w:r w:rsidRPr="00692279">
        <w:rPr>
          <w:rFonts w:ascii="Cambria" w:hAnsi="Cambria" w:cs="Arial"/>
        </w:rPr>
        <w:t>eclamad</w:t>
      </w:r>
      <w:r w:rsidR="00161FE9" w:rsidRPr="00692279">
        <w:rPr>
          <w:rFonts w:ascii="Cambria" w:hAnsi="Cambria" w:cs="Arial"/>
        </w:rPr>
        <w:t>a quantos aos créditos do autor</w:t>
      </w:r>
      <w:r w:rsidRPr="00692279">
        <w:rPr>
          <w:rFonts w:ascii="Cambria" w:hAnsi="Cambria" w:cs="Arial"/>
        </w:rPr>
        <w:t xml:space="preserve">. </w:t>
      </w:r>
    </w:p>
    <w:p w14:paraId="2B84C0FA" w14:textId="77777777" w:rsidR="00AE3400" w:rsidRPr="00692279" w:rsidRDefault="00AE3400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1EEBF84F" w14:textId="77777777" w:rsidR="00890AF9" w:rsidRPr="00692279" w:rsidRDefault="002D6A3B" w:rsidP="00890AF9">
      <w:pPr>
        <w:spacing w:line="360" w:lineRule="auto"/>
        <w:ind w:firstLine="2340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3</w:t>
      </w:r>
      <w:r w:rsidRPr="00692279">
        <w:rPr>
          <w:rFonts w:ascii="Cambria" w:hAnsi="Cambria" w:cs="Arial"/>
          <w:b/>
        </w:rPr>
        <w:t xml:space="preserve"> - </w:t>
      </w:r>
      <w:r w:rsidR="00890AF9" w:rsidRPr="00692279">
        <w:rPr>
          <w:rFonts w:ascii="Cambria" w:hAnsi="Cambria" w:cs="Arial"/>
          <w:b/>
        </w:rPr>
        <w:t>Dos Adicionais Noturnos</w:t>
      </w:r>
    </w:p>
    <w:p w14:paraId="5DA1BF19" w14:textId="77777777" w:rsidR="008D054A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Desde sua admissão pela empresa </w:t>
      </w:r>
      <w:r w:rsidR="00577D9D" w:rsidRPr="00692279">
        <w:rPr>
          <w:rFonts w:ascii="Cambria" w:hAnsi="Cambria" w:cs="Arial"/>
        </w:rPr>
        <w:t xml:space="preserve">Primeira </w:t>
      </w:r>
      <w:r w:rsidRPr="00692279">
        <w:rPr>
          <w:rFonts w:ascii="Cambria" w:hAnsi="Cambria" w:cs="Arial"/>
        </w:rPr>
        <w:t>R</w:t>
      </w:r>
      <w:r w:rsidR="00577D9D" w:rsidRPr="00692279">
        <w:rPr>
          <w:rFonts w:ascii="Cambria" w:hAnsi="Cambria" w:cs="Arial"/>
        </w:rPr>
        <w:t>eclamada</w:t>
      </w:r>
      <w:r w:rsidRPr="00692279">
        <w:rPr>
          <w:rFonts w:ascii="Cambria" w:hAnsi="Cambria" w:cs="Arial"/>
        </w:rPr>
        <w:t>, o Autor labutou no período n</w:t>
      </w:r>
      <w:r w:rsidR="008D054A" w:rsidRPr="00692279">
        <w:rPr>
          <w:rFonts w:ascii="Cambria" w:hAnsi="Cambria" w:cs="Arial"/>
        </w:rPr>
        <w:t>oturno, geralmente, das 21h</w:t>
      </w:r>
      <w:r w:rsidRPr="00692279">
        <w:rPr>
          <w:rFonts w:ascii="Cambria" w:hAnsi="Cambria" w:cs="Arial"/>
        </w:rPr>
        <w:t xml:space="preserve"> </w:t>
      </w:r>
      <w:r w:rsidR="008D054A" w:rsidRPr="00692279">
        <w:rPr>
          <w:rFonts w:ascii="Cambria" w:hAnsi="Cambria" w:cs="Arial"/>
        </w:rPr>
        <w:t>30min</w:t>
      </w:r>
      <w:r w:rsidRPr="00692279">
        <w:rPr>
          <w:rFonts w:ascii="Cambria" w:hAnsi="Cambria" w:cs="Arial"/>
        </w:rPr>
        <w:t>, até as 07</w:t>
      </w:r>
      <w:r w:rsidR="008D054A" w:rsidRPr="00692279">
        <w:rPr>
          <w:rFonts w:ascii="Cambria" w:hAnsi="Cambria" w:cs="Arial"/>
        </w:rPr>
        <w:t>h</w:t>
      </w:r>
      <w:r w:rsidRPr="00692279">
        <w:rPr>
          <w:rFonts w:ascii="Cambria" w:hAnsi="Cambria" w:cs="Arial"/>
        </w:rPr>
        <w:t xml:space="preserve"> do dia seguinte. </w:t>
      </w:r>
    </w:p>
    <w:p w14:paraId="212CF81A" w14:textId="77777777" w:rsidR="008D054A" w:rsidRPr="00692279" w:rsidRDefault="008D054A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5536C500" w14:textId="77777777" w:rsidR="00FC22B1" w:rsidRPr="00692279" w:rsidRDefault="00890AF9" w:rsidP="00FC22B1">
      <w:pPr>
        <w:spacing w:line="360" w:lineRule="auto"/>
        <w:ind w:firstLine="2340"/>
        <w:jc w:val="both"/>
        <w:rPr>
          <w:rFonts w:ascii="Cambria" w:hAnsi="Cambria"/>
          <w:color w:val="000000"/>
        </w:rPr>
      </w:pPr>
      <w:r w:rsidRPr="00692279">
        <w:rPr>
          <w:rFonts w:ascii="Cambria" w:hAnsi="Cambria" w:cs="Arial"/>
        </w:rPr>
        <w:t>Conquanto a Consolidação das Leis Trabalhistas, em seu artigo 73, parágrafo 2º indique que</w:t>
      </w:r>
      <w:r w:rsidR="00D93B3A" w:rsidRPr="00692279">
        <w:rPr>
          <w:rFonts w:ascii="Cambria" w:hAnsi="Cambria" w:cs="Arial"/>
        </w:rPr>
        <w:t xml:space="preserve"> é c</w:t>
      </w:r>
      <w:r w:rsidRPr="00692279">
        <w:rPr>
          <w:rFonts w:ascii="Cambria" w:hAnsi="Cambria" w:cs="Arial"/>
        </w:rPr>
        <w:t>onsidera</w:t>
      </w:r>
      <w:r w:rsidR="00D93B3A" w:rsidRPr="00692279">
        <w:rPr>
          <w:rFonts w:ascii="Cambria" w:hAnsi="Cambria" w:cs="Arial"/>
        </w:rPr>
        <w:t xml:space="preserve">do noturno </w:t>
      </w:r>
      <w:r w:rsidRPr="00692279">
        <w:rPr>
          <w:rFonts w:ascii="Cambria" w:hAnsi="Cambria" w:cs="Arial"/>
        </w:rPr>
        <w:t>o trabalho executado entre as 22 (vinte e duas) horas de um dia e as 5 (cinco) horas do dia seguinte, tem</w:t>
      </w:r>
      <w:r w:rsidR="008D054A" w:rsidRPr="00692279">
        <w:rPr>
          <w:rFonts w:ascii="Cambria" w:hAnsi="Cambria" w:cs="Arial"/>
        </w:rPr>
        <w:t xml:space="preserve"> sido </w:t>
      </w:r>
      <w:r w:rsidRPr="00692279">
        <w:rPr>
          <w:rFonts w:ascii="Cambria" w:hAnsi="Cambria" w:cs="Arial"/>
        </w:rPr>
        <w:t xml:space="preserve">admitido de forma pacífica que, </w:t>
      </w:r>
      <w:r w:rsidR="008D054A" w:rsidRPr="00692279">
        <w:rPr>
          <w:rFonts w:ascii="Cambria" w:hAnsi="Cambria" w:cs="Arial"/>
        </w:rPr>
        <w:t xml:space="preserve">no caso do </w:t>
      </w:r>
      <w:r w:rsidRPr="00692279">
        <w:rPr>
          <w:rFonts w:ascii="Cambria" w:hAnsi="Cambria" w:cs="Arial"/>
        </w:rPr>
        <w:t>trabalhador cumpr</w:t>
      </w:r>
      <w:r w:rsidR="008D054A" w:rsidRPr="00692279">
        <w:rPr>
          <w:rFonts w:ascii="Cambria" w:hAnsi="Cambria" w:cs="Arial"/>
        </w:rPr>
        <w:t>ir</w:t>
      </w:r>
      <w:r w:rsidRPr="00692279">
        <w:rPr>
          <w:rFonts w:ascii="Cambria" w:hAnsi="Cambria" w:cs="Arial"/>
        </w:rPr>
        <w:t xml:space="preserve"> seu expediente de trabalho em período que antecipe as horas do adicional noturno, ou então exceda este, o adicional noturno é legítimo</w:t>
      </w:r>
      <w:r w:rsidR="008D054A" w:rsidRPr="00692279">
        <w:rPr>
          <w:rFonts w:ascii="Cambria" w:hAnsi="Cambria" w:cs="Arial"/>
        </w:rPr>
        <w:t xml:space="preserve"> em toda a jornada</w:t>
      </w:r>
      <w:r w:rsidR="00FC22B1" w:rsidRPr="00692279">
        <w:rPr>
          <w:rFonts w:ascii="Cambria" w:hAnsi="Cambria" w:cs="Arial"/>
        </w:rPr>
        <w:t>, conforme Súmula nº 60, inciso II, do TST.</w:t>
      </w:r>
    </w:p>
    <w:p w14:paraId="31307CC0" w14:textId="77777777" w:rsidR="00477329" w:rsidRPr="00692279" w:rsidRDefault="0098108D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Neste sentido, </w:t>
      </w:r>
      <w:r w:rsidR="00477329" w:rsidRPr="00692279">
        <w:rPr>
          <w:rFonts w:ascii="Cambria" w:hAnsi="Cambria" w:cs="Arial"/>
        </w:rPr>
        <w:t xml:space="preserve">o </w:t>
      </w:r>
      <w:r w:rsidRPr="00692279">
        <w:rPr>
          <w:rFonts w:ascii="Cambria" w:hAnsi="Cambria" w:cs="Arial"/>
        </w:rPr>
        <w:t xml:space="preserve">melhor </w:t>
      </w:r>
      <w:r w:rsidR="00477329" w:rsidRPr="00692279">
        <w:rPr>
          <w:rFonts w:ascii="Cambria" w:hAnsi="Cambria" w:cs="Arial"/>
        </w:rPr>
        <w:t xml:space="preserve">entendimento do </w:t>
      </w:r>
      <w:r w:rsidRPr="00692279">
        <w:rPr>
          <w:rFonts w:ascii="Cambria" w:hAnsi="Cambria" w:cs="Arial"/>
        </w:rPr>
        <w:t xml:space="preserve">Egrégio </w:t>
      </w:r>
      <w:r w:rsidR="005B2B44" w:rsidRPr="00692279">
        <w:rPr>
          <w:rFonts w:ascii="Cambria" w:hAnsi="Cambria" w:cs="Arial"/>
        </w:rPr>
        <w:t xml:space="preserve">TRT </w:t>
      </w:r>
      <w:r w:rsidRPr="00692279">
        <w:rPr>
          <w:rFonts w:ascii="Cambria" w:hAnsi="Cambria" w:cs="Arial"/>
        </w:rPr>
        <w:t xml:space="preserve">da 4ª Região: </w:t>
      </w:r>
    </w:p>
    <w:p w14:paraId="2C2E8CDF" w14:textId="77777777" w:rsidR="00477329" w:rsidRPr="00692279" w:rsidRDefault="00477329" w:rsidP="008D054A">
      <w:pPr>
        <w:ind w:left="2268"/>
        <w:rPr>
          <w:rFonts w:ascii="Cambria" w:hAnsi="Cambria" w:cs="Arial"/>
          <w:sz w:val="20"/>
          <w:szCs w:val="20"/>
        </w:rPr>
      </w:pPr>
      <w:hyperlink r:id="rId19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00321-2006-232-04-00-7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04/06/2007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20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DENISE MARIA DE BARROS</w:t>
      </w:r>
    </w:p>
    <w:p w14:paraId="10DF068E" w14:textId="77777777" w:rsidR="00477329" w:rsidRPr="00692279" w:rsidRDefault="00477329" w:rsidP="008D054A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(...) Adicional noturno. Jornada mista. Aplicação da Súmula nº 60 do TST. Prorrogado o horário noturno, persiste a obrigação à retribuição do adicional. Apelo não-provido. (...).</w:t>
      </w:r>
    </w:p>
    <w:p w14:paraId="570B2A42" w14:textId="77777777" w:rsidR="00477329" w:rsidRPr="00692279" w:rsidRDefault="0047732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62611A6A" w14:textId="77777777" w:rsidR="005B2B44" w:rsidRPr="00692279" w:rsidRDefault="005B2B44" w:rsidP="008D054A">
      <w:pPr>
        <w:ind w:left="2268"/>
        <w:rPr>
          <w:rFonts w:ascii="Cambria" w:hAnsi="Cambria" w:cs="Arial"/>
          <w:sz w:val="20"/>
          <w:szCs w:val="20"/>
        </w:rPr>
      </w:pPr>
      <w:hyperlink r:id="rId21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00804-2005-004-04-00-5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04/05/2007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22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ROSANE SERAFINI CASA NOVA</w:t>
      </w:r>
    </w:p>
    <w:p w14:paraId="423F38B0" w14:textId="77777777" w:rsidR="005B2B44" w:rsidRPr="00692279" w:rsidRDefault="005B2B44" w:rsidP="008D054A">
      <w:pPr>
        <w:ind w:left="2268" w:hanging="57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(...) DIFERENÇAS DE ADICIONAL NOTURNO. É devido o adicional noturno às prorrogações da jornada em horário noturno. Inteligência do § 5º do artigo 73 da CLT. Apelo desprovido. (...).</w:t>
      </w:r>
    </w:p>
    <w:p w14:paraId="0E6E8C29" w14:textId="77777777" w:rsidR="00095705" w:rsidRPr="00692279" w:rsidRDefault="00095705" w:rsidP="008D054A">
      <w:pPr>
        <w:ind w:left="2268" w:firstLine="2340"/>
        <w:jc w:val="both"/>
        <w:rPr>
          <w:rFonts w:ascii="Cambria" w:hAnsi="Cambria" w:cs="Arial"/>
          <w:sz w:val="20"/>
          <w:szCs w:val="20"/>
        </w:rPr>
      </w:pPr>
    </w:p>
    <w:p w14:paraId="4203BAAA" w14:textId="77777777" w:rsidR="00095705" w:rsidRPr="00692279" w:rsidRDefault="00095705" w:rsidP="008D054A">
      <w:pPr>
        <w:ind w:left="2268"/>
        <w:rPr>
          <w:rFonts w:ascii="Cambria" w:hAnsi="Cambria" w:cs="Arial"/>
          <w:sz w:val="20"/>
          <w:szCs w:val="20"/>
        </w:rPr>
      </w:pPr>
      <w:hyperlink r:id="rId23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00339-2006-006-04-00-6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11/06/2007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24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MILTON VARELA DUTRA</w:t>
      </w:r>
    </w:p>
    <w:p w14:paraId="241CE752" w14:textId="77777777" w:rsidR="00095705" w:rsidRPr="00692279" w:rsidRDefault="00095705" w:rsidP="008D054A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 xml:space="preserve">EMENTA: ADICIONAL NOTURNO. PRORROGAÇÃO DE JORNADA. INCIDÊNCIA. A prorrogação da jornada noturna cumprida de forma a abranger a totalidade do horário assim definido em lei, comunica sua natureza às horas diurnas trabalhadas em seu seguimento, sendo sobre estas também devido o adicional noturno previsto no art. 73 da CLT. </w:t>
      </w:r>
    </w:p>
    <w:p w14:paraId="03E30D49" w14:textId="77777777" w:rsidR="00095705" w:rsidRPr="00692279" w:rsidRDefault="00095705" w:rsidP="00095705">
      <w:pPr>
        <w:spacing w:line="360" w:lineRule="auto"/>
        <w:ind w:left="2280" w:firstLine="2340"/>
        <w:jc w:val="both"/>
        <w:rPr>
          <w:rFonts w:ascii="Cambria" w:hAnsi="Cambria" w:cs="Arial"/>
          <w:sz w:val="20"/>
          <w:szCs w:val="20"/>
        </w:rPr>
      </w:pPr>
    </w:p>
    <w:p w14:paraId="38814A7D" w14:textId="77777777" w:rsidR="005B2B44" w:rsidRPr="00692279" w:rsidRDefault="005B2B44" w:rsidP="00890AF9">
      <w:pPr>
        <w:spacing w:line="360" w:lineRule="auto"/>
        <w:ind w:firstLine="2340"/>
        <w:jc w:val="both"/>
        <w:rPr>
          <w:rFonts w:ascii="Cambria" w:hAnsi="Cambria" w:cs="Arial"/>
          <w:sz w:val="20"/>
          <w:szCs w:val="20"/>
        </w:rPr>
      </w:pPr>
    </w:p>
    <w:p w14:paraId="53137440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  <w:color w:val="FF00FF"/>
        </w:rPr>
      </w:pPr>
      <w:r w:rsidRPr="00692279">
        <w:rPr>
          <w:rFonts w:ascii="Cambria" w:hAnsi="Cambria" w:cs="Arial"/>
        </w:rPr>
        <w:t>Portanto, de acordo com o que rege a Constituição Federal em seu artigo 7º, inc. IX, juntamente com o artigo 73 da Consolidaçã</w:t>
      </w:r>
      <w:r w:rsidR="00790875" w:rsidRPr="00692279">
        <w:rPr>
          <w:rFonts w:ascii="Cambria" w:hAnsi="Cambria" w:cs="Arial"/>
        </w:rPr>
        <w:t>o da</w:t>
      </w:r>
      <w:r w:rsidR="001348DA" w:rsidRPr="00692279">
        <w:rPr>
          <w:rFonts w:ascii="Cambria" w:hAnsi="Cambria" w:cs="Arial"/>
        </w:rPr>
        <w:t xml:space="preserve"> </w:t>
      </w:r>
      <w:r w:rsidR="00790875" w:rsidRPr="00692279">
        <w:rPr>
          <w:rFonts w:ascii="Cambria" w:hAnsi="Cambria" w:cs="Arial"/>
        </w:rPr>
        <w:t xml:space="preserve">Consolidação das </w:t>
      </w:r>
      <w:r w:rsidR="001348DA" w:rsidRPr="00692279">
        <w:rPr>
          <w:rFonts w:ascii="Cambria" w:hAnsi="Cambria" w:cs="Arial"/>
        </w:rPr>
        <w:t xml:space="preserve">Leis do Trabalho e Súmula </w:t>
      </w:r>
      <w:r w:rsidR="00790875" w:rsidRPr="00692279">
        <w:rPr>
          <w:rFonts w:ascii="Cambria" w:hAnsi="Cambria" w:cs="Arial"/>
        </w:rPr>
        <w:t xml:space="preserve">nº </w:t>
      </w:r>
      <w:r w:rsidR="001348DA" w:rsidRPr="00692279">
        <w:rPr>
          <w:rFonts w:ascii="Cambria" w:hAnsi="Cambria" w:cs="Arial"/>
        </w:rPr>
        <w:t xml:space="preserve">60 do TST, </w:t>
      </w:r>
      <w:r w:rsidRPr="00692279">
        <w:rPr>
          <w:rFonts w:ascii="Cambria" w:hAnsi="Cambria" w:cs="Arial"/>
        </w:rPr>
        <w:t xml:space="preserve">o Autor tem direito de receber, sobre seu salário mensal, </w:t>
      </w:r>
      <w:r w:rsidR="001C60FA" w:rsidRPr="00692279">
        <w:rPr>
          <w:rFonts w:ascii="Cambria" w:hAnsi="Cambria" w:cs="Arial"/>
        </w:rPr>
        <w:t xml:space="preserve">20% a título de </w:t>
      </w:r>
      <w:r w:rsidRPr="00692279">
        <w:rPr>
          <w:rFonts w:ascii="Cambria" w:hAnsi="Cambria" w:cs="Arial"/>
        </w:rPr>
        <w:t>adiciona</w:t>
      </w:r>
      <w:r w:rsidR="001C60FA" w:rsidRPr="00692279">
        <w:rPr>
          <w:rFonts w:ascii="Cambria" w:hAnsi="Cambria" w:cs="Arial"/>
        </w:rPr>
        <w:t xml:space="preserve">l </w:t>
      </w:r>
      <w:r w:rsidRPr="00692279">
        <w:rPr>
          <w:rFonts w:ascii="Cambria" w:hAnsi="Cambria" w:cs="Arial"/>
        </w:rPr>
        <w:t>noturno ao longo de todo o período trabalhado.</w:t>
      </w:r>
    </w:p>
    <w:p w14:paraId="2C5FA919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6CE6E27F" w14:textId="77777777" w:rsidR="00890AF9" w:rsidRPr="00692279" w:rsidRDefault="002D6A3B" w:rsidP="00890AF9">
      <w:pPr>
        <w:spacing w:line="360" w:lineRule="auto"/>
        <w:ind w:firstLine="2340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4</w:t>
      </w:r>
      <w:r w:rsidRPr="00692279">
        <w:rPr>
          <w:rFonts w:ascii="Cambria" w:hAnsi="Cambria" w:cs="Arial"/>
          <w:b/>
        </w:rPr>
        <w:t xml:space="preserve"> - </w:t>
      </w:r>
      <w:r w:rsidR="00890AF9" w:rsidRPr="00692279">
        <w:rPr>
          <w:rFonts w:ascii="Cambria" w:hAnsi="Cambria" w:cs="Arial"/>
          <w:b/>
        </w:rPr>
        <w:t>Das Horas Extras</w:t>
      </w:r>
    </w:p>
    <w:p w14:paraId="708C07BD" w14:textId="77777777" w:rsidR="00D26736" w:rsidRPr="00692279" w:rsidRDefault="00890AF9" w:rsidP="00D26736">
      <w:pPr>
        <w:spacing w:line="360" w:lineRule="auto"/>
        <w:ind w:firstLine="2340"/>
        <w:jc w:val="both"/>
        <w:rPr>
          <w:rFonts w:ascii="Cambria" w:hAnsi="Cambria"/>
        </w:rPr>
      </w:pPr>
      <w:r w:rsidRPr="00692279">
        <w:rPr>
          <w:rFonts w:ascii="Cambria" w:hAnsi="Cambria" w:cs="Arial"/>
        </w:rPr>
        <w:t>A jornada de trabalho contratada, ao longo do período de labor da parte Autora, variou em determinadas op</w:t>
      </w:r>
      <w:r w:rsidR="00672E39" w:rsidRPr="00692279">
        <w:rPr>
          <w:rFonts w:ascii="Cambria" w:hAnsi="Cambria" w:cs="Arial"/>
        </w:rPr>
        <w:t xml:space="preserve">ortunidades. Porém, como descrimina este em seu “Livro Ponto”, sempre foi desenvolvida jornada </w:t>
      </w:r>
      <w:r w:rsidR="00743873" w:rsidRPr="00692279">
        <w:rPr>
          <w:rFonts w:ascii="Cambria" w:hAnsi="Cambria" w:cs="Arial"/>
        </w:rPr>
        <w:t xml:space="preserve">extraordinária, </w:t>
      </w:r>
      <w:r w:rsidR="00672E39" w:rsidRPr="00692279">
        <w:rPr>
          <w:rFonts w:ascii="Cambria" w:hAnsi="Cambria" w:cs="Arial"/>
        </w:rPr>
        <w:t>tendo em vista ainda que</w:t>
      </w:r>
      <w:r w:rsidR="00D26736" w:rsidRPr="00692279">
        <w:rPr>
          <w:rFonts w:ascii="Cambria" w:hAnsi="Cambria" w:cs="Arial"/>
        </w:rPr>
        <w:t xml:space="preserve">, conforme previsão legal, a hora noturna é reduzida para 52min30s, aplicando-se ao vigia, nos termos da Súmula nº 65 do TSTS. </w:t>
      </w:r>
    </w:p>
    <w:p w14:paraId="4711C330" w14:textId="77777777" w:rsidR="00D26736" w:rsidRPr="00692279" w:rsidRDefault="00D26736" w:rsidP="00D26736">
      <w:pPr>
        <w:jc w:val="both"/>
        <w:rPr>
          <w:rFonts w:ascii="Cambria" w:hAnsi="Cambria"/>
        </w:rPr>
      </w:pPr>
      <w:r w:rsidRPr="00692279">
        <w:rPr>
          <w:rFonts w:ascii="Cambria" w:hAnsi="Cambria"/>
        </w:rPr>
        <w:t> </w:t>
      </w:r>
    </w:p>
    <w:p w14:paraId="0F79E713" w14:textId="77777777" w:rsidR="00ED06B2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No período </w:t>
      </w:r>
      <w:r w:rsidR="00D26736" w:rsidRPr="00692279">
        <w:rPr>
          <w:rFonts w:ascii="Cambria" w:hAnsi="Cambria" w:cs="Arial"/>
        </w:rPr>
        <w:t xml:space="preserve">em que </w:t>
      </w:r>
      <w:r w:rsidRPr="00692279">
        <w:rPr>
          <w:rFonts w:ascii="Cambria" w:hAnsi="Cambria" w:cs="Arial"/>
        </w:rPr>
        <w:t>trabalho</w:t>
      </w:r>
      <w:r w:rsidR="00D26736" w:rsidRPr="00692279">
        <w:rPr>
          <w:rFonts w:ascii="Cambria" w:hAnsi="Cambria" w:cs="Arial"/>
        </w:rPr>
        <w:t>u</w:t>
      </w:r>
      <w:r w:rsidRPr="00692279">
        <w:rPr>
          <w:rFonts w:ascii="Cambria" w:hAnsi="Cambria" w:cs="Arial"/>
        </w:rPr>
        <w:t xml:space="preserve"> </w:t>
      </w:r>
      <w:r w:rsidR="00D26736" w:rsidRPr="00692279">
        <w:rPr>
          <w:rFonts w:ascii="Cambria" w:hAnsi="Cambria" w:cs="Arial"/>
        </w:rPr>
        <w:t>n</w:t>
      </w:r>
      <w:r w:rsidRPr="00692279">
        <w:rPr>
          <w:rFonts w:ascii="Cambria" w:hAnsi="Cambria" w:cs="Arial"/>
        </w:rPr>
        <w:t xml:space="preserve">a própria Sede da </w:t>
      </w:r>
      <w:r w:rsidR="00FC014C" w:rsidRPr="00692279">
        <w:rPr>
          <w:rFonts w:ascii="Cambria" w:hAnsi="Cambria" w:cs="Arial"/>
        </w:rPr>
        <w:t>________</w:t>
      </w:r>
      <w:r w:rsidRPr="00692279">
        <w:rPr>
          <w:rFonts w:ascii="Cambria" w:hAnsi="Cambria" w:cs="Arial"/>
        </w:rPr>
        <w:t>, sua jor</w:t>
      </w:r>
      <w:r w:rsidR="003E5BFC" w:rsidRPr="00692279">
        <w:rPr>
          <w:rFonts w:ascii="Cambria" w:hAnsi="Cambria" w:cs="Arial"/>
        </w:rPr>
        <w:t>nada de trabalho ia das 21h</w:t>
      </w:r>
      <w:r w:rsidRPr="00692279">
        <w:rPr>
          <w:rFonts w:ascii="Cambria" w:hAnsi="Cambria" w:cs="Arial"/>
        </w:rPr>
        <w:t>30</w:t>
      </w:r>
      <w:r w:rsidR="003E5BFC" w:rsidRPr="00692279">
        <w:rPr>
          <w:rFonts w:ascii="Cambria" w:hAnsi="Cambria" w:cs="Arial"/>
        </w:rPr>
        <w:t>min</w:t>
      </w:r>
      <w:r w:rsidRPr="00692279">
        <w:rPr>
          <w:rFonts w:ascii="Cambria" w:hAnsi="Cambria" w:cs="Arial"/>
        </w:rPr>
        <w:t xml:space="preserve"> </w:t>
      </w:r>
      <w:r w:rsidR="00DF4A2C" w:rsidRPr="00692279">
        <w:rPr>
          <w:rFonts w:ascii="Cambria" w:hAnsi="Cambria" w:cs="Arial"/>
        </w:rPr>
        <w:t>à</w:t>
      </w:r>
      <w:r w:rsidRPr="00692279">
        <w:rPr>
          <w:rFonts w:ascii="Cambria" w:hAnsi="Cambria" w:cs="Arial"/>
        </w:rPr>
        <w:t>s 07</w:t>
      </w:r>
      <w:r w:rsidR="003E5BFC" w:rsidRPr="00692279">
        <w:rPr>
          <w:rFonts w:ascii="Cambria" w:hAnsi="Cambria" w:cs="Arial"/>
        </w:rPr>
        <w:t xml:space="preserve">h, </w:t>
      </w:r>
      <w:r w:rsidR="00DF4A2C" w:rsidRPr="00692279">
        <w:rPr>
          <w:rFonts w:ascii="Cambria" w:hAnsi="Cambria" w:cs="Arial"/>
        </w:rPr>
        <w:t xml:space="preserve">sem intervalo, </w:t>
      </w:r>
      <w:r w:rsidRPr="00692279">
        <w:rPr>
          <w:rFonts w:ascii="Cambria" w:hAnsi="Cambria" w:cs="Arial"/>
        </w:rPr>
        <w:t>p</w:t>
      </w:r>
      <w:r w:rsidR="00ED06B2" w:rsidRPr="00692279">
        <w:rPr>
          <w:rFonts w:ascii="Cambria" w:hAnsi="Cambria" w:cs="Arial"/>
        </w:rPr>
        <w:t xml:space="preserve">ortanto, excedendo </w:t>
      </w:r>
      <w:r w:rsidR="00DF4A2C" w:rsidRPr="00692279">
        <w:rPr>
          <w:rFonts w:ascii="Cambria" w:hAnsi="Cambria" w:cs="Arial"/>
        </w:rPr>
        <w:t xml:space="preserve">a jornada diária de 8h. </w:t>
      </w:r>
    </w:p>
    <w:p w14:paraId="52A28730" w14:textId="77777777" w:rsidR="00ED06B2" w:rsidRPr="00692279" w:rsidRDefault="00ED06B2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40291A9F" w14:textId="77777777" w:rsidR="00890AF9" w:rsidRPr="00692279" w:rsidRDefault="00890AF9" w:rsidP="003E42D2">
      <w:pPr>
        <w:spacing w:line="360" w:lineRule="auto"/>
        <w:ind w:firstLine="228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Quando do Edifício </w:t>
      </w:r>
      <w:r w:rsidR="00845662" w:rsidRPr="00692279">
        <w:rPr>
          <w:rFonts w:ascii="Cambria" w:hAnsi="Cambria" w:cs="Arial"/>
        </w:rPr>
        <w:t>_______________</w:t>
      </w:r>
      <w:r w:rsidRPr="00692279">
        <w:rPr>
          <w:rFonts w:ascii="Cambria" w:hAnsi="Cambria" w:cs="Arial"/>
        </w:rPr>
        <w:t>, sua</w:t>
      </w:r>
      <w:r w:rsidR="00ED06B2" w:rsidRPr="00692279">
        <w:rPr>
          <w:rFonts w:ascii="Cambria" w:hAnsi="Cambria" w:cs="Arial"/>
        </w:rPr>
        <w:t xml:space="preserve"> jornada de trabalho era das 20h à</w:t>
      </w:r>
      <w:r w:rsidRPr="00692279">
        <w:rPr>
          <w:rFonts w:ascii="Cambria" w:hAnsi="Cambria" w:cs="Arial"/>
        </w:rPr>
        <w:t>s 06</w:t>
      </w:r>
      <w:r w:rsidR="00ED06B2" w:rsidRPr="00692279">
        <w:rPr>
          <w:rFonts w:ascii="Cambria" w:hAnsi="Cambria" w:cs="Arial"/>
        </w:rPr>
        <w:t>h</w:t>
      </w:r>
      <w:r w:rsidRPr="00692279">
        <w:rPr>
          <w:rFonts w:ascii="Cambria" w:hAnsi="Cambria" w:cs="Arial"/>
        </w:rPr>
        <w:t xml:space="preserve">, </w:t>
      </w:r>
      <w:r w:rsidR="007B13B1" w:rsidRPr="00692279">
        <w:rPr>
          <w:rFonts w:ascii="Cambria" w:hAnsi="Cambria" w:cs="Arial"/>
        </w:rPr>
        <w:t xml:space="preserve">sem intervalo, também </w:t>
      </w:r>
      <w:r w:rsidR="00ED06B2" w:rsidRPr="00692279">
        <w:rPr>
          <w:rFonts w:ascii="Cambria" w:hAnsi="Cambria" w:cs="Arial"/>
        </w:rPr>
        <w:t>realizando</w:t>
      </w:r>
      <w:r w:rsidR="007B13B1" w:rsidRPr="00692279">
        <w:rPr>
          <w:rFonts w:ascii="Cambria" w:hAnsi="Cambria" w:cs="Arial"/>
        </w:rPr>
        <w:t xml:space="preserve"> ho</w:t>
      </w:r>
      <w:r w:rsidRPr="00692279">
        <w:rPr>
          <w:rFonts w:ascii="Cambria" w:hAnsi="Cambria" w:cs="Arial"/>
        </w:rPr>
        <w:t>ras</w:t>
      </w:r>
      <w:r w:rsidR="00FE3FE7" w:rsidRPr="00692279">
        <w:rPr>
          <w:rFonts w:ascii="Cambria" w:hAnsi="Cambria" w:cs="Arial"/>
        </w:rPr>
        <w:t xml:space="preserve"> extra</w:t>
      </w:r>
      <w:r w:rsidR="00ED06B2" w:rsidRPr="00692279">
        <w:rPr>
          <w:rFonts w:ascii="Cambria" w:hAnsi="Cambria" w:cs="Arial"/>
        </w:rPr>
        <w:t xml:space="preserve">s. </w:t>
      </w:r>
      <w:r w:rsidR="007B13B1" w:rsidRPr="00692279">
        <w:rPr>
          <w:rFonts w:ascii="Cambria" w:hAnsi="Cambria" w:cs="Arial"/>
        </w:rPr>
        <w:t xml:space="preserve">Já no </w:t>
      </w:r>
      <w:r w:rsidR="00845662" w:rsidRPr="00692279">
        <w:rPr>
          <w:rFonts w:ascii="Cambria" w:hAnsi="Cambria" w:cs="Arial"/>
        </w:rPr>
        <w:t>__________________</w:t>
      </w:r>
      <w:r w:rsidR="007B13B1" w:rsidRPr="00692279">
        <w:rPr>
          <w:rFonts w:ascii="Cambria" w:hAnsi="Cambria" w:cs="Arial"/>
        </w:rPr>
        <w:t xml:space="preserve">, no final do contrato, </w:t>
      </w:r>
      <w:r w:rsidR="00ED06B2" w:rsidRPr="00692279">
        <w:rPr>
          <w:rFonts w:ascii="Cambria" w:hAnsi="Cambria" w:cs="Arial"/>
        </w:rPr>
        <w:t>seu expediente era das 18h</w:t>
      </w:r>
      <w:r w:rsidRPr="00692279">
        <w:rPr>
          <w:rFonts w:ascii="Cambria" w:hAnsi="Cambria" w:cs="Arial"/>
        </w:rPr>
        <w:t>30</w:t>
      </w:r>
      <w:r w:rsidR="00ED06B2" w:rsidRPr="00692279">
        <w:rPr>
          <w:rFonts w:ascii="Cambria" w:hAnsi="Cambria" w:cs="Arial"/>
        </w:rPr>
        <w:t>min</w:t>
      </w:r>
      <w:r w:rsidRPr="00692279">
        <w:rPr>
          <w:rFonts w:ascii="Cambria" w:hAnsi="Cambria" w:cs="Arial"/>
        </w:rPr>
        <w:t xml:space="preserve"> às 06</w:t>
      </w:r>
      <w:r w:rsidR="00ED06B2" w:rsidRPr="00692279">
        <w:rPr>
          <w:rFonts w:ascii="Cambria" w:hAnsi="Cambria" w:cs="Arial"/>
        </w:rPr>
        <w:t>h</w:t>
      </w:r>
      <w:r w:rsidRPr="00692279">
        <w:rPr>
          <w:rFonts w:ascii="Cambria" w:hAnsi="Cambria" w:cs="Arial"/>
        </w:rPr>
        <w:t>30</w:t>
      </w:r>
      <w:r w:rsidR="00ED06B2" w:rsidRPr="00692279">
        <w:rPr>
          <w:rFonts w:ascii="Cambria" w:hAnsi="Cambria" w:cs="Arial"/>
        </w:rPr>
        <w:t>min</w:t>
      </w:r>
      <w:r w:rsidRPr="00692279">
        <w:rPr>
          <w:rFonts w:ascii="Cambria" w:hAnsi="Cambria" w:cs="Arial"/>
        </w:rPr>
        <w:t>, portanto, ultrapassando</w:t>
      </w:r>
      <w:r w:rsidR="00FE3FE7" w:rsidRPr="00692279">
        <w:rPr>
          <w:rFonts w:ascii="Cambria" w:hAnsi="Cambria" w:cs="Arial"/>
        </w:rPr>
        <w:t xml:space="preserve"> também o limite legal.</w:t>
      </w:r>
    </w:p>
    <w:p w14:paraId="03EF2BF8" w14:textId="77777777" w:rsidR="00ED06B2" w:rsidRPr="00692279" w:rsidRDefault="00ED06B2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09767348" w14:textId="77777777" w:rsidR="00890AF9" w:rsidRPr="00692279" w:rsidRDefault="00BE33E9" w:rsidP="003E42D2">
      <w:pPr>
        <w:spacing w:line="360" w:lineRule="auto"/>
        <w:ind w:firstLine="228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Vale ressaltar </w:t>
      </w:r>
      <w:r w:rsidR="00890AF9" w:rsidRPr="00692279">
        <w:rPr>
          <w:rFonts w:ascii="Cambria" w:hAnsi="Cambria" w:cs="Arial"/>
        </w:rPr>
        <w:t xml:space="preserve">que </w:t>
      </w:r>
      <w:r w:rsidRPr="00692279">
        <w:rPr>
          <w:rFonts w:ascii="Cambria" w:hAnsi="Cambria" w:cs="Arial"/>
        </w:rPr>
        <w:t>nunca houve qualquer compensação de horário com folga, tampouco remunera</w:t>
      </w:r>
      <w:r w:rsidR="009B197C" w:rsidRPr="00692279">
        <w:rPr>
          <w:rFonts w:ascii="Cambria" w:hAnsi="Cambria" w:cs="Arial"/>
        </w:rPr>
        <w:t xml:space="preserve">ção do trabalho extraordinário, o qual deve ser pago levando em consideração a jornada noturna desenvolvida, conforme a jurisprudência </w:t>
      </w:r>
      <w:r w:rsidR="005B2B44" w:rsidRPr="00692279">
        <w:rPr>
          <w:rFonts w:ascii="Cambria" w:hAnsi="Cambria" w:cs="Arial"/>
        </w:rPr>
        <w:t>do TRT</w:t>
      </w:r>
      <w:r w:rsidR="003B5840" w:rsidRPr="00692279">
        <w:rPr>
          <w:rFonts w:ascii="Cambria" w:hAnsi="Cambria" w:cs="Arial"/>
        </w:rPr>
        <w:t xml:space="preserve"> 4</w:t>
      </w:r>
      <w:r w:rsidR="005B2B44" w:rsidRPr="00692279">
        <w:rPr>
          <w:rFonts w:ascii="Cambria" w:hAnsi="Cambria" w:cs="Arial"/>
        </w:rPr>
        <w:t>:</w:t>
      </w:r>
    </w:p>
    <w:p w14:paraId="20314EC0" w14:textId="77777777" w:rsidR="00771B51" w:rsidRPr="00692279" w:rsidRDefault="00771B51" w:rsidP="00771B51">
      <w:pPr>
        <w:ind w:left="2280"/>
        <w:rPr>
          <w:rFonts w:ascii="Cambria" w:hAnsi="Cambria" w:cs="Arial"/>
          <w:sz w:val="20"/>
          <w:szCs w:val="20"/>
        </w:rPr>
      </w:pPr>
      <w:hyperlink r:id="rId25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01243-2005-021-04-00-7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29/05/2007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26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IONE SALIN GONÇALVES</w:t>
      </w:r>
    </w:p>
    <w:p w14:paraId="1EA6DB11" w14:textId="77777777" w:rsidR="00771B51" w:rsidRPr="00692279" w:rsidRDefault="00771B51" w:rsidP="00771B51">
      <w:pPr>
        <w:ind w:left="2280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 xml:space="preserve">EMENTA: HORAS EXTRAS. REGIME COMPENSATÓRIO. Cartões-ponto que demonstram a prestação habitual de horas extras, inclusive em sábados, o que frustra a finalidade do pretenso regime compensatório. Assim, as horas excedentes à oitava diária são devidas como extras. Apelo da reclamante a que se dá provimento. </w:t>
      </w:r>
    </w:p>
    <w:p w14:paraId="022EE150" w14:textId="77777777" w:rsidR="005B2B44" w:rsidRPr="00692279" w:rsidRDefault="005B2B44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5B866E23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Frente ao </w:t>
      </w:r>
      <w:r w:rsidR="003E42D2" w:rsidRPr="00692279">
        <w:rPr>
          <w:rFonts w:ascii="Cambria" w:hAnsi="Cambria" w:cs="Arial"/>
        </w:rPr>
        <w:t>supra</w:t>
      </w:r>
      <w:r w:rsidRPr="00692279">
        <w:rPr>
          <w:rFonts w:ascii="Cambria" w:hAnsi="Cambria" w:cs="Arial"/>
        </w:rPr>
        <w:t xml:space="preserve"> exposto e cingido com o artigo 7º, inc. XVI da Carta Constitucional</w:t>
      </w:r>
      <w:r w:rsidR="003E42D2" w:rsidRPr="00692279">
        <w:rPr>
          <w:rFonts w:ascii="Cambria" w:hAnsi="Cambria" w:cs="Arial"/>
        </w:rPr>
        <w:t xml:space="preserve"> requer</w:t>
      </w:r>
      <w:r w:rsidR="009B197C" w:rsidRPr="00692279">
        <w:rPr>
          <w:rFonts w:ascii="Cambria" w:hAnsi="Cambria" w:cs="Arial"/>
        </w:rPr>
        <w:t xml:space="preserve"> seja</w:t>
      </w:r>
      <w:r w:rsidR="003E4FDF" w:rsidRPr="00692279">
        <w:rPr>
          <w:rFonts w:ascii="Cambria" w:hAnsi="Cambria" w:cs="Arial"/>
        </w:rPr>
        <w:t>m condenados os</w:t>
      </w:r>
      <w:r w:rsidR="009B197C" w:rsidRPr="00692279">
        <w:rPr>
          <w:rFonts w:ascii="Cambria" w:hAnsi="Cambria" w:cs="Arial"/>
        </w:rPr>
        <w:t xml:space="preserve"> Reclamad</w:t>
      </w:r>
      <w:r w:rsidR="003E4FDF" w:rsidRPr="00692279">
        <w:rPr>
          <w:rFonts w:ascii="Cambria" w:hAnsi="Cambria" w:cs="Arial"/>
        </w:rPr>
        <w:t>os</w:t>
      </w:r>
      <w:r w:rsidR="009B197C" w:rsidRPr="00692279">
        <w:rPr>
          <w:rFonts w:ascii="Cambria" w:hAnsi="Cambria" w:cs="Arial"/>
        </w:rPr>
        <w:t xml:space="preserve"> ao pagamento d</w:t>
      </w:r>
      <w:r w:rsidRPr="00692279">
        <w:rPr>
          <w:rFonts w:ascii="Cambria" w:hAnsi="Cambria" w:cs="Arial"/>
        </w:rPr>
        <w:t xml:space="preserve">o período </w:t>
      </w:r>
      <w:r w:rsidR="005D7873" w:rsidRPr="00692279">
        <w:rPr>
          <w:rFonts w:ascii="Cambria" w:hAnsi="Cambria" w:cs="Arial"/>
        </w:rPr>
        <w:t xml:space="preserve">de horas extras </w:t>
      </w:r>
      <w:r w:rsidRPr="00692279">
        <w:rPr>
          <w:rFonts w:ascii="Cambria" w:hAnsi="Cambria" w:cs="Arial"/>
        </w:rPr>
        <w:t>trabalhado</w:t>
      </w:r>
      <w:r w:rsidR="005D7873" w:rsidRPr="00692279">
        <w:rPr>
          <w:rFonts w:ascii="Cambria" w:hAnsi="Cambria" w:cs="Arial"/>
        </w:rPr>
        <w:t xml:space="preserve">, em horário noturno, </w:t>
      </w:r>
      <w:r w:rsidRPr="00692279">
        <w:rPr>
          <w:rFonts w:ascii="Cambria" w:hAnsi="Cambria" w:cs="Arial"/>
        </w:rPr>
        <w:t xml:space="preserve">e que não foi devidamente </w:t>
      </w:r>
      <w:r w:rsidR="005D7873" w:rsidRPr="00692279">
        <w:rPr>
          <w:rFonts w:ascii="Cambria" w:hAnsi="Cambria" w:cs="Arial"/>
        </w:rPr>
        <w:t>re</w:t>
      </w:r>
      <w:r w:rsidR="00AB064F" w:rsidRPr="00692279">
        <w:rPr>
          <w:rFonts w:ascii="Cambria" w:hAnsi="Cambria" w:cs="Arial"/>
        </w:rPr>
        <w:t xml:space="preserve">munerada / </w:t>
      </w:r>
      <w:r w:rsidR="001F2DAC" w:rsidRPr="00692279">
        <w:rPr>
          <w:rFonts w:ascii="Cambria" w:hAnsi="Cambria" w:cs="Arial"/>
        </w:rPr>
        <w:t xml:space="preserve">compensada, considerando-se o disposto nas Convenções Coletivas em anexo, as quais prevêem o pagamento de um adicional de 50% para a 1ª e 2ª hora extra (item 9) e 100% para as </w:t>
      </w:r>
      <w:r w:rsidR="008929F5" w:rsidRPr="00692279">
        <w:rPr>
          <w:rFonts w:ascii="Cambria" w:hAnsi="Cambria" w:cs="Arial"/>
        </w:rPr>
        <w:t xml:space="preserve">posteriores à 2ª hora e </w:t>
      </w:r>
      <w:r w:rsidR="001F2DAC" w:rsidRPr="00692279">
        <w:rPr>
          <w:rFonts w:ascii="Cambria" w:hAnsi="Cambria" w:cs="Arial"/>
        </w:rPr>
        <w:t>horas trabalhadas em domingos e feriados e (itens 8.7 e 9).</w:t>
      </w:r>
    </w:p>
    <w:p w14:paraId="4F3C17C6" w14:textId="77777777" w:rsidR="00522FBE" w:rsidRPr="00692279" w:rsidRDefault="00522FBE" w:rsidP="00522FB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F68D65A" w14:textId="77777777" w:rsidR="00522FBE" w:rsidRPr="00692279" w:rsidRDefault="002D6A3B" w:rsidP="00522FBE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5</w:t>
      </w:r>
      <w:r w:rsidRPr="00692279">
        <w:rPr>
          <w:rFonts w:ascii="Cambria" w:hAnsi="Cambria" w:cs="Arial"/>
          <w:b/>
        </w:rPr>
        <w:t xml:space="preserve"> - </w:t>
      </w:r>
      <w:r w:rsidR="00522FBE" w:rsidRPr="00692279">
        <w:rPr>
          <w:rFonts w:ascii="Cambria" w:hAnsi="Cambria" w:cs="Arial"/>
          <w:b/>
        </w:rPr>
        <w:t xml:space="preserve">Do </w:t>
      </w:r>
      <w:r w:rsidR="00BB0156" w:rsidRPr="00692279">
        <w:rPr>
          <w:rFonts w:ascii="Cambria" w:hAnsi="Cambria" w:cs="Arial"/>
          <w:b/>
        </w:rPr>
        <w:t xml:space="preserve">intervalo e </w:t>
      </w:r>
      <w:r w:rsidR="00522FBE" w:rsidRPr="00692279">
        <w:rPr>
          <w:rFonts w:ascii="Cambria" w:hAnsi="Cambria" w:cs="Arial"/>
          <w:b/>
        </w:rPr>
        <w:t>Auxílio Alimentação</w:t>
      </w:r>
    </w:p>
    <w:p w14:paraId="03F42938" w14:textId="77777777" w:rsidR="00BB0156" w:rsidRPr="00692279" w:rsidRDefault="0087079A" w:rsidP="00522FBE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 Convenção Coletiva do SINTEPS, sindicato d</w:t>
      </w:r>
      <w:r w:rsidR="00BB0156" w:rsidRPr="00692279">
        <w:rPr>
          <w:rFonts w:ascii="Cambria" w:hAnsi="Cambria" w:cs="Arial"/>
        </w:rPr>
        <w:t>a categoria a qual pertence o Autor</w:t>
      </w:r>
      <w:r w:rsidRPr="00692279">
        <w:rPr>
          <w:rFonts w:ascii="Cambria" w:hAnsi="Cambria" w:cs="Arial"/>
        </w:rPr>
        <w:t xml:space="preserve">, é taxativa ao </w:t>
      </w:r>
      <w:r w:rsidR="00BB0156" w:rsidRPr="00692279">
        <w:rPr>
          <w:rFonts w:ascii="Cambria" w:hAnsi="Cambria" w:cs="Arial"/>
        </w:rPr>
        <w:t>estabelecer</w:t>
      </w:r>
      <w:r w:rsidRPr="00692279">
        <w:rPr>
          <w:rFonts w:ascii="Cambria" w:hAnsi="Cambria" w:cs="Arial"/>
        </w:rPr>
        <w:t xml:space="preserve"> </w:t>
      </w:r>
      <w:r w:rsidR="00BB0156" w:rsidRPr="00692279">
        <w:rPr>
          <w:rFonts w:ascii="Cambria" w:hAnsi="Cambria" w:cs="Arial"/>
        </w:rPr>
        <w:t>direito a</w:t>
      </w:r>
      <w:r w:rsidRPr="00692279">
        <w:rPr>
          <w:rFonts w:ascii="Cambria" w:hAnsi="Cambria" w:cs="Arial"/>
        </w:rPr>
        <w:t xml:space="preserve">os trabalhadores que tem jornada de trabalho superior </w:t>
      </w:r>
      <w:r w:rsidR="001A49DE" w:rsidRPr="00692279">
        <w:rPr>
          <w:rFonts w:ascii="Cambria" w:hAnsi="Cambria" w:cs="Arial"/>
        </w:rPr>
        <w:t xml:space="preserve">a </w:t>
      </w:r>
      <w:r w:rsidRPr="00692279">
        <w:rPr>
          <w:rFonts w:ascii="Cambria" w:hAnsi="Cambria" w:cs="Arial"/>
        </w:rPr>
        <w:t>6 horas</w:t>
      </w:r>
      <w:r w:rsidR="00BB0156" w:rsidRPr="00692279">
        <w:rPr>
          <w:rFonts w:ascii="Cambria" w:hAnsi="Cambria" w:cs="Arial"/>
        </w:rPr>
        <w:t xml:space="preserve"> a perceber </w:t>
      </w:r>
      <w:r w:rsidR="0001310D" w:rsidRPr="00692279">
        <w:rPr>
          <w:rFonts w:ascii="Cambria" w:hAnsi="Cambria" w:cs="Arial"/>
        </w:rPr>
        <w:t xml:space="preserve">o valor de R$ 4,50, passando a ser de R$ 4,70 a partir de 1º de maio de 2007. </w:t>
      </w:r>
      <w:r w:rsidR="00440A73" w:rsidRPr="00692279">
        <w:rPr>
          <w:rFonts w:ascii="Cambria" w:hAnsi="Cambria" w:cs="Arial"/>
        </w:rPr>
        <w:t>Entretanto, o Reclamante jamais percebeu tal valor, lhe sendo devida a compensação correspondente.</w:t>
      </w:r>
    </w:p>
    <w:p w14:paraId="48DDF9BF" w14:textId="77777777" w:rsidR="0001310D" w:rsidRPr="00692279" w:rsidRDefault="0001310D" w:rsidP="00522FB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6C2FB44" w14:textId="77777777" w:rsidR="00522FBE" w:rsidRPr="00692279" w:rsidRDefault="00BB3F1C" w:rsidP="00522FBE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artigo 71, </w:t>
      </w:r>
      <w:r w:rsidR="00440A73" w:rsidRPr="00692279">
        <w:rPr>
          <w:rFonts w:ascii="Cambria" w:hAnsi="Cambria" w:cs="Arial"/>
        </w:rPr>
        <w:t xml:space="preserve">CLT estabelece que deve ser concedido intervalo para refeição e descanso de pelo menos 1h, ainda que em jornada noturna. Contudo, mais essa </w:t>
      </w:r>
      <w:r w:rsidR="008B0002" w:rsidRPr="00692279">
        <w:rPr>
          <w:rFonts w:ascii="Cambria" w:hAnsi="Cambria" w:cs="Arial"/>
        </w:rPr>
        <w:t>benesse</w:t>
      </w:r>
      <w:r w:rsidR="00440A73" w:rsidRPr="00692279">
        <w:rPr>
          <w:rFonts w:ascii="Cambria" w:hAnsi="Cambria" w:cs="Arial"/>
        </w:rPr>
        <w:t xml:space="preserve"> lhe foi sonegada pela Reclamada, de forma que deve </w:t>
      </w:r>
      <w:r w:rsidR="00E83140" w:rsidRPr="00692279">
        <w:rPr>
          <w:rFonts w:ascii="Cambria" w:hAnsi="Cambria" w:cs="Arial"/>
        </w:rPr>
        <w:t xml:space="preserve">condena a Ré a reparar a lesão ao Reclamante, consoante o § 4º do artigo já citado, </w:t>
      </w:r>
      <w:r w:rsidR="00E83140" w:rsidRPr="00692279">
        <w:rPr>
          <w:rFonts w:ascii="Cambria" w:hAnsi="Cambria" w:cs="Arial"/>
          <w:i/>
        </w:rPr>
        <w:t>i</w:t>
      </w:r>
      <w:r w:rsidRPr="00692279">
        <w:rPr>
          <w:rFonts w:ascii="Cambria" w:hAnsi="Cambria" w:cs="Arial"/>
          <w:i/>
        </w:rPr>
        <w:t>n verbis</w:t>
      </w:r>
      <w:r w:rsidRPr="00692279">
        <w:rPr>
          <w:rFonts w:ascii="Cambria" w:hAnsi="Cambria" w:cs="Arial"/>
        </w:rPr>
        <w:t xml:space="preserve">: </w:t>
      </w:r>
      <w:r w:rsidR="00095705" w:rsidRPr="00692279">
        <w:rPr>
          <w:rFonts w:ascii="Cambria" w:hAnsi="Cambria" w:cs="Arial"/>
        </w:rPr>
        <w:t>“</w:t>
      </w:r>
      <w:r w:rsidRPr="00692279">
        <w:rPr>
          <w:rFonts w:ascii="Cambria" w:hAnsi="Cambria" w:cs="Arial"/>
          <w:i/>
        </w:rPr>
        <w:t>Quando o intervalo para repouso e alimentação, previsto neste artigo, não for concedido pelo empregador, este ficará obrigado a remunerar o período correspondente com um acréscimo de no mínimo 50% (cinqüenta por cento) sobre o valor da remuneração da hora normal de trabalho</w:t>
      </w:r>
      <w:r w:rsidR="00095705" w:rsidRPr="00692279">
        <w:rPr>
          <w:rFonts w:ascii="Cambria" w:hAnsi="Cambria" w:cs="Arial"/>
        </w:rPr>
        <w:t>”</w:t>
      </w:r>
      <w:r w:rsidRPr="00692279">
        <w:rPr>
          <w:rFonts w:ascii="Cambria" w:hAnsi="Cambria" w:cs="Arial"/>
          <w:b/>
          <w:bCs/>
          <w:i/>
          <w:iCs/>
        </w:rPr>
        <w:t xml:space="preserve">. </w:t>
      </w:r>
      <w:r w:rsidRPr="00692279">
        <w:rPr>
          <w:rFonts w:ascii="Cambria" w:hAnsi="Cambria" w:cs="Arial"/>
          <w:bCs/>
          <w:iCs/>
        </w:rPr>
        <w:t>Visto ser a convenção coletiva norma mais restrita e específica sobre os ditames que abonam ao Autor, vale seguir suas delimitações</w:t>
      </w:r>
      <w:r w:rsidR="00095705" w:rsidRPr="00692279">
        <w:rPr>
          <w:rFonts w:ascii="Cambria" w:hAnsi="Cambria" w:cs="Arial"/>
          <w:bCs/>
          <w:iCs/>
        </w:rPr>
        <w:t xml:space="preserve"> pecuniárias</w:t>
      </w:r>
      <w:r w:rsidRPr="00692279">
        <w:rPr>
          <w:rFonts w:ascii="Cambria" w:hAnsi="Cambria" w:cs="Arial"/>
          <w:bCs/>
          <w:iCs/>
        </w:rPr>
        <w:t>.</w:t>
      </w:r>
    </w:p>
    <w:p w14:paraId="012E223E" w14:textId="77777777" w:rsidR="00522FBE" w:rsidRPr="00692279" w:rsidRDefault="00522FBE" w:rsidP="00522FBE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61E46363" w14:textId="77777777" w:rsidR="00EB6A88" w:rsidRPr="00692279" w:rsidRDefault="00E83140" w:rsidP="00522FBE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Assim, considerando-se a </w:t>
      </w:r>
      <w:r w:rsidR="00361B80" w:rsidRPr="00692279">
        <w:rPr>
          <w:rFonts w:ascii="Cambria" w:hAnsi="Cambria" w:cs="Arial"/>
        </w:rPr>
        <w:t xml:space="preserve">circular da </w:t>
      </w:r>
      <w:r w:rsidRPr="00692279">
        <w:rPr>
          <w:rFonts w:ascii="Cambria" w:hAnsi="Cambria" w:cs="Arial"/>
        </w:rPr>
        <w:t xml:space="preserve">convenção coletiva do </w:t>
      </w:r>
      <w:r w:rsidR="00804D39" w:rsidRPr="00692279">
        <w:rPr>
          <w:rFonts w:ascii="Cambria" w:hAnsi="Cambria" w:cs="Arial"/>
        </w:rPr>
        <w:t>SINTEPS, que consta no</w:t>
      </w:r>
      <w:r w:rsidRPr="00692279">
        <w:rPr>
          <w:rFonts w:ascii="Cambria" w:hAnsi="Cambria" w:cs="Arial"/>
        </w:rPr>
        <w:t xml:space="preserve"> “livro ponto”, em sua folha 01, é devida ao Autor</w:t>
      </w:r>
      <w:r w:rsidR="00804D39" w:rsidRPr="00692279">
        <w:rPr>
          <w:rFonts w:ascii="Cambria" w:hAnsi="Cambria" w:cs="Arial"/>
        </w:rPr>
        <w:t xml:space="preserve"> a indenização do auxílio-alimentação que deveria ter sido pag</w:t>
      </w:r>
      <w:r w:rsidRPr="00692279">
        <w:rPr>
          <w:rFonts w:ascii="Cambria" w:hAnsi="Cambria" w:cs="Arial"/>
        </w:rPr>
        <w:t>o, bem como</w:t>
      </w:r>
      <w:r w:rsidR="00804D39" w:rsidRPr="00692279">
        <w:rPr>
          <w:rFonts w:ascii="Cambria" w:hAnsi="Cambria" w:cs="Arial"/>
        </w:rPr>
        <w:t xml:space="preserve"> </w:t>
      </w:r>
      <w:r w:rsidRPr="00692279">
        <w:rPr>
          <w:rFonts w:ascii="Cambria" w:hAnsi="Cambria" w:cs="Arial"/>
        </w:rPr>
        <w:t xml:space="preserve">a hora de intervalo intrajornada não conferido. </w:t>
      </w:r>
    </w:p>
    <w:p w14:paraId="11C5B605" w14:textId="77777777" w:rsidR="004C4436" w:rsidRPr="00692279" w:rsidRDefault="004C4436" w:rsidP="00522FB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8E48FB7" w14:textId="77777777" w:rsidR="002D67DC" w:rsidRPr="00692279" w:rsidRDefault="002D6A3B" w:rsidP="002D67DC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6</w:t>
      </w:r>
      <w:r w:rsidRPr="00692279">
        <w:rPr>
          <w:rFonts w:ascii="Cambria" w:hAnsi="Cambria" w:cs="Arial"/>
          <w:b/>
        </w:rPr>
        <w:t xml:space="preserve"> - </w:t>
      </w:r>
      <w:r w:rsidR="002D67DC" w:rsidRPr="00692279">
        <w:rPr>
          <w:rFonts w:ascii="Cambria" w:hAnsi="Cambria" w:cs="Arial"/>
          <w:b/>
        </w:rPr>
        <w:t>Da indenização dos valores do salário-família</w:t>
      </w:r>
    </w:p>
    <w:p w14:paraId="236A5EA3" w14:textId="77777777" w:rsidR="002D67DC" w:rsidRPr="00692279" w:rsidRDefault="002D67DC" w:rsidP="002D67DC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Reclamante </w:t>
      </w:r>
      <w:r w:rsidR="002B6F10" w:rsidRPr="00692279">
        <w:rPr>
          <w:rFonts w:ascii="Cambria" w:hAnsi="Cambria" w:cs="Arial"/>
        </w:rPr>
        <w:t>t</w:t>
      </w:r>
      <w:r w:rsidRPr="00692279">
        <w:rPr>
          <w:rFonts w:ascii="Cambria" w:hAnsi="Cambria" w:cs="Arial"/>
        </w:rPr>
        <w:t>inha 5 filhos com idade de quatorze anos ou menos, na época em que se fez presente a relação de trabalho com a Ré, condição para a percepção do salário-família. Porém, ainda que tenha requerido a verba junto ao Empregador fornecendo os documentos necessários, jamais recebeu qualquer pagamento a este título, pois o Reclamando nunca providenciou o encaminhamento da solicitação ao órgão previdenciário, pois sequer sua CTPS foi assinada.</w:t>
      </w:r>
    </w:p>
    <w:p w14:paraId="42BD500F" w14:textId="77777777" w:rsidR="002D67DC" w:rsidRPr="00692279" w:rsidRDefault="002D67DC" w:rsidP="002D67DC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3B515CE" w14:textId="77777777" w:rsidR="002D67DC" w:rsidRPr="00692279" w:rsidRDefault="002D67DC" w:rsidP="002D67DC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Assim, diante do prejuízo causado pela desídia do Reclamado, deve este ser condenado ao pagamento de indenização do valor total do salário-família, que </w:t>
      </w:r>
      <w:r w:rsidR="009C149C" w:rsidRPr="00692279">
        <w:rPr>
          <w:rFonts w:ascii="Cambria" w:hAnsi="Cambria" w:cs="Arial"/>
        </w:rPr>
        <w:t>era de R$ 15,74 mensais</w:t>
      </w:r>
      <w:r w:rsidR="00852D43" w:rsidRPr="00692279">
        <w:rPr>
          <w:rFonts w:ascii="Cambria" w:hAnsi="Cambria" w:cs="Arial"/>
        </w:rPr>
        <w:t>, por filho,</w:t>
      </w:r>
      <w:r w:rsidR="009C149C" w:rsidRPr="00692279">
        <w:rPr>
          <w:rFonts w:ascii="Cambria" w:hAnsi="Cambria" w:cs="Arial"/>
        </w:rPr>
        <w:t xml:space="preserve"> até 04/2007, quando elevado para R$ 16,26 pela </w:t>
      </w:r>
      <w:hyperlink r:id="rId27" w:history="1">
        <w:r w:rsidR="009C149C" w:rsidRPr="00692279">
          <w:rPr>
            <w:rStyle w:val="Hyperlink"/>
            <w:rFonts w:ascii="Cambria" w:hAnsi="Cambria" w:cs="Arial"/>
            <w:color w:val="auto"/>
            <w:u w:val="none"/>
          </w:rPr>
          <w:t>Portaria nº 142, de 11 de abril de 2007</w:t>
        </w:r>
      </w:hyperlink>
      <w:r w:rsidR="009C149C" w:rsidRPr="00692279">
        <w:rPr>
          <w:rFonts w:ascii="Cambria" w:hAnsi="Cambria" w:cs="Arial"/>
        </w:rPr>
        <w:t xml:space="preserve">,  </w:t>
      </w:r>
      <w:r w:rsidRPr="00692279">
        <w:rPr>
          <w:rFonts w:ascii="Cambria" w:hAnsi="Cambria" w:cs="Arial"/>
        </w:rPr>
        <w:t xml:space="preserve">devidamente atualizado e corrigido. </w:t>
      </w:r>
    </w:p>
    <w:p w14:paraId="05126F2F" w14:textId="77777777" w:rsidR="002D67DC" w:rsidRPr="00692279" w:rsidRDefault="002D67DC" w:rsidP="00522FB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F400E8E" w14:textId="77777777" w:rsidR="00852D43" w:rsidRPr="00692279" w:rsidRDefault="00852D43" w:rsidP="00852D43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477B2511" w14:textId="77777777" w:rsidR="00890AF9" w:rsidRPr="00692279" w:rsidRDefault="002D6A3B" w:rsidP="00852D43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7</w:t>
      </w:r>
      <w:r w:rsidRPr="00692279">
        <w:rPr>
          <w:rFonts w:ascii="Cambria" w:hAnsi="Cambria" w:cs="Arial"/>
          <w:b/>
        </w:rPr>
        <w:t xml:space="preserve">- </w:t>
      </w:r>
      <w:r w:rsidR="00890AF9" w:rsidRPr="00692279">
        <w:rPr>
          <w:rFonts w:ascii="Cambria" w:hAnsi="Cambria" w:cs="Arial"/>
          <w:b/>
        </w:rPr>
        <w:t>Do FGTS</w:t>
      </w:r>
    </w:p>
    <w:p w14:paraId="5A49E1F4" w14:textId="77777777" w:rsidR="00890AF9" w:rsidRPr="00692279" w:rsidRDefault="00890AF9" w:rsidP="00852D43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 Reclamante trabalhou para a empresa durante o período compreendido entre 06/01/2007 e 1</w:t>
      </w:r>
      <w:r w:rsidR="00E3199B" w:rsidRPr="00692279">
        <w:rPr>
          <w:rFonts w:ascii="Cambria" w:hAnsi="Cambria" w:cs="Arial"/>
        </w:rPr>
        <w:t>6</w:t>
      </w:r>
      <w:r w:rsidRPr="00692279">
        <w:rPr>
          <w:rFonts w:ascii="Cambria" w:hAnsi="Cambria" w:cs="Arial"/>
        </w:rPr>
        <w:t xml:space="preserve">/08/007. Durante este lapso temporal não foi efetuado nenhum depósito para o FGTS. Segundo a Súmula 362 do TST e Súmula 210 do STJ, a prescrição do direito de reclamar contra o não recolhimento do fundo é trintenária. Portando, não ocorreu a prescrição do direito trabalhista ao FGTS, devendo a Reclamada ser condenada ao pagamento do valor relativo </w:t>
      </w:r>
      <w:r w:rsidR="00DD148F" w:rsidRPr="00692279">
        <w:rPr>
          <w:rFonts w:ascii="Cambria" w:hAnsi="Cambria" w:cs="Arial"/>
        </w:rPr>
        <w:t>a</w:t>
      </w:r>
      <w:r w:rsidRPr="00692279">
        <w:rPr>
          <w:rFonts w:ascii="Cambria" w:hAnsi="Cambria" w:cs="Arial"/>
        </w:rPr>
        <w:t xml:space="preserve"> todo o período contratual.</w:t>
      </w:r>
    </w:p>
    <w:p w14:paraId="5F6E333E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21B0B70E" w14:textId="77777777" w:rsidR="00890AF9" w:rsidRPr="00692279" w:rsidRDefault="00890AF9" w:rsidP="00DD148F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Ainda, tendo ocorrido a despedida sem justa causa do Reclamante, é devido pelo Reclamado </w:t>
      </w:r>
      <w:r w:rsidR="00DD148F" w:rsidRPr="00692279">
        <w:rPr>
          <w:rFonts w:ascii="Cambria" w:hAnsi="Cambria" w:cs="Arial"/>
        </w:rPr>
        <w:t>também</w:t>
      </w:r>
      <w:r w:rsidRPr="00692279">
        <w:rPr>
          <w:rFonts w:ascii="Cambria" w:hAnsi="Cambria" w:cs="Arial"/>
        </w:rPr>
        <w:t xml:space="preserve"> a multa de 40% sobre os valores totais, inclusive do período do aviso-prévio não fornecido, corrigidos monetariamente e acrescidos de juros, de acordo com a Súmula 305 do TST.</w:t>
      </w:r>
    </w:p>
    <w:p w14:paraId="136B4C49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165A48D7" w14:textId="77777777" w:rsidR="00890AF9" w:rsidRPr="00692279" w:rsidRDefault="002D6A3B" w:rsidP="00890AF9">
      <w:pPr>
        <w:widowControl w:val="0"/>
        <w:spacing w:line="360" w:lineRule="auto"/>
        <w:ind w:firstLine="2268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8</w:t>
      </w:r>
      <w:r w:rsidRPr="00692279">
        <w:rPr>
          <w:rFonts w:ascii="Cambria" w:hAnsi="Cambria" w:cs="Arial"/>
          <w:b/>
        </w:rPr>
        <w:t xml:space="preserve"> - </w:t>
      </w:r>
      <w:r w:rsidR="00890AF9" w:rsidRPr="00692279">
        <w:rPr>
          <w:rFonts w:ascii="Cambria" w:hAnsi="Cambria" w:cs="Arial"/>
          <w:b/>
        </w:rPr>
        <w:t>Do Aviso Prévio</w:t>
      </w:r>
    </w:p>
    <w:p w14:paraId="20A91C0D" w14:textId="77777777" w:rsidR="00890AF9" w:rsidRPr="00692279" w:rsidRDefault="00890AF9" w:rsidP="00DD148F">
      <w:pPr>
        <w:spacing w:line="360" w:lineRule="auto"/>
        <w:ind w:firstLine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</w:rPr>
        <w:t xml:space="preserve">O aviso prévio é um direito garantido pelo art. 487, da CLT, </w:t>
      </w:r>
      <w:r w:rsidR="00DD148F" w:rsidRPr="00692279">
        <w:rPr>
          <w:rFonts w:ascii="Cambria" w:hAnsi="Cambria" w:cs="Arial"/>
        </w:rPr>
        <w:t>para os contratados por tempo indeterminado</w:t>
      </w:r>
      <w:r w:rsidR="00C2657B" w:rsidRPr="00692279">
        <w:rPr>
          <w:rFonts w:ascii="Cambria" w:hAnsi="Cambria" w:cs="Arial"/>
        </w:rPr>
        <w:t>, devendo seu prazo ser computado no tempo de trabalho.</w:t>
      </w:r>
    </w:p>
    <w:p w14:paraId="12A5DE31" w14:textId="77777777" w:rsidR="00890AF9" w:rsidRPr="00692279" w:rsidRDefault="00DD148F" w:rsidP="00890AF9">
      <w:pPr>
        <w:spacing w:line="360" w:lineRule="auto"/>
        <w:ind w:firstLine="2340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</w:rPr>
        <w:t xml:space="preserve">Contudo, o Reclamante não foi pré-avisado da rescisão, tampouco recebeu o valor correspondente, </w:t>
      </w:r>
      <w:r w:rsidR="00890AF9" w:rsidRPr="00692279">
        <w:rPr>
          <w:rFonts w:ascii="Cambria" w:hAnsi="Cambria" w:cs="Arial"/>
        </w:rPr>
        <w:t>faz</w:t>
      </w:r>
      <w:r w:rsidRPr="00692279">
        <w:rPr>
          <w:rFonts w:ascii="Cambria" w:hAnsi="Cambria" w:cs="Arial"/>
        </w:rPr>
        <w:t>endo</w:t>
      </w:r>
      <w:r w:rsidR="00890AF9" w:rsidRPr="00692279">
        <w:rPr>
          <w:rFonts w:ascii="Cambria" w:hAnsi="Cambria" w:cs="Arial"/>
        </w:rPr>
        <w:t xml:space="preserve"> jus </w:t>
      </w:r>
      <w:r w:rsidRPr="00692279">
        <w:rPr>
          <w:rFonts w:ascii="Cambria" w:hAnsi="Cambria" w:cs="Arial"/>
        </w:rPr>
        <w:t xml:space="preserve">à </w:t>
      </w:r>
      <w:r w:rsidR="00785093" w:rsidRPr="00692279">
        <w:rPr>
          <w:rFonts w:ascii="Cambria" w:hAnsi="Cambria" w:cs="Arial"/>
        </w:rPr>
        <w:t xml:space="preserve">indenização do </w:t>
      </w:r>
      <w:r w:rsidR="00890AF9" w:rsidRPr="00692279">
        <w:rPr>
          <w:rFonts w:ascii="Cambria" w:hAnsi="Cambria" w:cs="Arial"/>
        </w:rPr>
        <w:t>valor referente ao aviso prévio indenizado, devidamente atualizado</w:t>
      </w:r>
      <w:r w:rsidR="00E75B8C" w:rsidRPr="00692279">
        <w:rPr>
          <w:rFonts w:ascii="Cambria" w:hAnsi="Cambria" w:cs="Arial"/>
        </w:rPr>
        <w:t xml:space="preserve"> e corrigido</w:t>
      </w:r>
      <w:r w:rsidR="00890AF9" w:rsidRPr="00692279">
        <w:rPr>
          <w:rFonts w:ascii="Cambria" w:hAnsi="Cambria" w:cs="Arial"/>
        </w:rPr>
        <w:t>, com os reflexos legais</w:t>
      </w:r>
      <w:r w:rsidR="00C2657B" w:rsidRPr="00692279">
        <w:rPr>
          <w:rFonts w:ascii="Cambria" w:hAnsi="Cambria" w:cs="Arial"/>
        </w:rPr>
        <w:t>, com a projeção do período a fim de estabelecer a data correta da rescisão.</w:t>
      </w:r>
    </w:p>
    <w:p w14:paraId="0049AB83" w14:textId="77777777" w:rsidR="00890AF9" w:rsidRPr="00692279" w:rsidRDefault="00890AF9" w:rsidP="00890AF9">
      <w:pPr>
        <w:ind w:firstLine="2268"/>
        <w:rPr>
          <w:rFonts w:ascii="Cambria" w:hAnsi="Cambria" w:cs="Arial"/>
          <w:b/>
        </w:rPr>
      </w:pPr>
    </w:p>
    <w:p w14:paraId="25456C6D" w14:textId="77777777" w:rsidR="00890AF9" w:rsidRPr="00692279" w:rsidRDefault="002D6A3B" w:rsidP="00890AF9">
      <w:pPr>
        <w:ind w:firstLine="2268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9</w:t>
      </w:r>
      <w:r w:rsidRPr="00692279">
        <w:rPr>
          <w:rFonts w:ascii="Cambria" w:hAnsi="Cambria" w:cs="Arial"/>
          <w:b/>
        </w:rPr>
        <w:t xml:space="preserve"> - </w:t>
      </w:r>
      <w:r w:rsidR="00890AF9" w:rsidRPr="00692279">
        <w:rPr>
          <w:rFonts w:ascii="Cambria" w:hAnsi="Cambria" w:cs="Arial"/>
          <w:b/>
        </w:rPr>
        <w:t>Das Férias e 13º salários</w:t>
      </w:r>
    </w:p>
    <w:p w14:paraId="735D4F0A" w14:textId="77777777" w:rsidR="00890AF9" w:rsidRPr="00692279" w:rsidRDefault="00890AF9" w:rsidP="00890AF9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 Reclamante trabalhou pelo período equivalente de 8 meses para o Reclamado, fazendo jus ao pagamento de férias</w:t>
      </w:r>
      <w:r w:rsidR="00DA5A70" w:rsidRPr="00692279">
        <w:rPr>
          <w:rFonts w:ascii="Cambria" w:hAnsi="Cambria" w:cs="Arial"/>
        </w:rPr>
        <w:t xml:space="preserve"> proporcionais</w:t>
      </w:r>
      <w:r w:rsidRPr="00692279">
        <w:rPr>
          <w:rFonts w:ascii="Cambria" w:hAnsi="Cambria" w:cs="Arial"/>
        </w:rPr>
        <w:t>, acrescida em</w:t>
      </w:r>
      <w:r w:rsidR="00361B80" w:rsidRPr="00692279">
        <w:rPr>
          <w:rFonts w:ascii="Cambria" w:hAnsi="Cambria" w:cs="Arial"/>
        </w:rPr>
        <w:t xml:space="preserve"> 1/3 e 13º salário proporcional</w:t>
      </w:r>
      <w:r w:rsidRPr="00692279">
        <w:rPr>
          <w:rFonts w:ascii="Cambria" w:hAnsi="Cambria" w:cs="Arial"/>
        </w:rPr>
        <w:t xml:space="preserve"> a este tempo.</w:t>
      </w:r>
    </w:p>
    <w:p w14:paraId="5DAE18C2" w14:textId="77777777" w:rsidR="00DA5A70" w:rsidRPr="00692279" w:rsidRDefault="00DA5A70" w:rsidP="00890AF9">
      <w:pPr>
        <w:ind w:firstLine="2268"/>
        <w:jc w:val="both"/>
        <w:rPr>
          <w:rFonts w:ascii="Cambria" w:hAnsi="Cambria" w:cs="Arial"/>
        </w:rPr>
      </w:pPr>
    </w:p>
    <w:p w14:paraId="7AF8BA7E" w14:textId="77777777" w:rsidR="00890AF9" w:rsidRPr="00692279" w:rsidRDefault="00890AF9" w:rsidP="00890AF9">
      <w:pPr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É categórico o artigo 147 da Consolidação das Leis Trabalhistas, ao expressar: </w:t>
      </w:r>
    </w:p>
    <w:p w14:paraId="331762D1" w14:textId="77777777" w:rsidR="00890AF9" w:rsidRPr="00692279" w:rsidRDefault="00890AF9" w:rsidP="00890AF9">
      <w:pPr>
        <w:spacing w:line="360" w:lineRule="auto"/>
        <w:ind w:left="2280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>Art. 147. O empregado que for despedido sem justa causa, ou cujo contrato de trabalho se extinguir em prazo predeterminado, antes de completar 12 (doze) meses de serviço, terá direito à remuneração relativa ao período incompleto de férias, de conformidade com o disposto no artigo anterior.</w:t>
      </w:r>
    </w:p>
    <w:p w14:paraId="2336CD42" w14:textId="77777777" w:rsidR="00890AF9" w:rsidRPr="00692279" w:rsidRDefault="00890AF9" w:rsidP="00890AF9">
      <w:pPr>
        <w:spacing w:line="360" w:lineRule="auto"/>
        <w:ind w:left="2280"/>
        <w:jc w:val="both"/>
        <w:rPr>
          <w:rFonts w:ascii="Cambria" w:hAnsi="Cambria" w:cs="Arial"/>
          <w:sz w:val="20"/>
          <w:szCs w:val="20"/>
        </w:rPr>
      </w:pPr>
    </w:p>
    <w:p w14:paraId="086D34F2" w14:textId="77777777" w:rsidR="00890AF9" w:rsidRPr="00692279" w:rsidRDefault="00890AF9" w:rsidP="00890AF9">
      <w:pPr>
        <w:spacing w:line="360" w:lineRule="auto"/>
        <w:ind w:firstLine="228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As</w:t>
      </w:r>
      <w:r w:rsidR="00DA5A70" w:rsidRPr="00692279">
        <w:rPr>
          <w:rFonts w:ascii="Cambria" w:hAnsi="Cambria" w:cs="Arial"/>
        </w:rPr>
        <w:t xml:space="preserve">sim, forte nas </w:t>
      </w:r>
      <w:r w:rsidRPr="00692279">
        <w:rPr>
          <w:rFonts w:ascii="Cambria" w:hAnsi="Cambria" w:cs="Arial"/>
        </w:rPr>
        <w:t xml:space="preserve">súmulas 171 e 261 do TST, </w:t>
      </w:r>
      <w:r w:rsidR="00DA5A70" w:rsidRPr="00692279">
        <w:rPr>
          <w:rFonts w:ascii="Cambria" w:hAnsi="Cambria" w:cs="Arial"/>
        </w:rPr>
        <w:t>em concordância com o artigo supracitado, é direito do Autor</w:t>
      </w:r>
      <w:r w:rsidRPr="00692279">
        <w:rPr>
          <w:rFonts w:ascii="Cambria" w:hAnsi="Cambria" w:cs="Arial"/>
        </w:rPr>
        <w:t xml:space="preserve">, embora tenha </w:t>
      </w:r>
      <w:r w:rsidR="00DA5A70" w:rsidRPr="00692279">
        <w:rPr>
          <w:rFonts w:ascii="Cambria" w:hAnsi="Cambria" w:cs="Arial"/>
        </w:rPr>
        <w:t>trabalhado</w:t>
      </w:r>
      <w:r w:rsidRPr="00692279">
        <w:rPr>
          <w:rFonts w:ascii="Cambria" w:hAnsi="Cambria" w:cs="Arial"/>
        </w:rPr>
        <w:t xml:space="preserve"> por tempo inferior a um ano </w:t>
      </w:r>
      <w:r w:rsidR="00DA5A70" w:rsidRPr="00692279">
        <w:rPr>
          <w:rFonts w:ascii="Cambria" w:hAnsi="Cambria" w:cs="Arial"/>
        </w:rPr>
        <w:t xml:space="preserve">para a </w:t>
      </w:r>
      <w:r w:rsidRPr="00692279">
        <w:rPr>
          <w:rFonts w:ascii="Cambria" w:hAnsi="Cambria" w:cs="Arial"/>
        </w:rPr>
        <w:t xml:space="preserve">Requerida, receber valor indenizatório proporcional </w:t>
      </w:r>
      <w:r w:rsidR="00DA5A70" w:rsidRPr="00692279">
        <w:rPr>
          <w:rFonts w:ascii="Cambria" w:hAnsi="Cambria" w:cs="Arial"/>
        </w:rPr>
        <w:t xml:space="preserve">às férias e 13º salário. </w:t>
      </w:r>
    </w:p>
    <w:p w14:paraId="6094E4D4" w14:textId="77777777" w:rsidR="00890AF9" w:rsidRPr="00692279" w:rsidRDefault="002D6A3B" w:rsidP="00890AF9">
      <w:pPr>
        <w:spacing w:line="360" w:lineRule="auto"/>
        <w:ind w:firstLine="2340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</w:t>
      </w:r>
      <w:r w:rsidR="00284B62" w:rsidRPr="00692279">
        <w:rPr>
          <w:rFonts w:ascii="Cambria" w:hAnsi="Cambria" w:cs="Arial"/>
          <w:b/>
        </w:rPr>
        <w:t>10</w:t>
      </w:r>
      <w:r w:rsidRPr="00692279">
        <w:rPr>
          <w:rFonts w:ascii="Cambria" w:hAnsi="Cambria" w:cs="Arial"/>
          <w:b/>
        </w:rPr>
        <w:t xml:space="preserve"> - </w:t>
      </w:r>
      <w:r w:rsidR="00890AF9" w:rsidRPr="00692279">
        <w:rPr>
          <w:rFonts w:ascii="Cambria" w:hAnsi="Cambria" w:cs="Arial"/>
          <w:b/>
        </w:rPr>
        <w:t>Da Indenização do Seguro-Desemprego</w:t>
      </w:r>
    </w:p>
    <w:p w14:paraId="4B1B8CB4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Por inquestionáveis as infrações cometidas pelo Reclamado, e ainda, face ao não registro do contrato de trabalho, o Reclamante ficou impossibilitado de perceber o seguro-desemprego. Afinal, tivesse sido efetuado o devido registro, preencheria o Reclamante todos os requisitos para o recebimento do benefício, porquanto seu desligamento se deu por iniciativa do Empregador, sem justa causa, quando contava com período de trabalho superior ao necessário e estabelecido em lei.  </w:t>
      </w:r>
    </w:p>
    <w:p w14:paraId="7AF1C09C" w14:textId="77777777" w:rsidR="00890AF9" w:rsidRPr="00692279" w:rsidRDefault="00890AF9" w:rsidP="00890AF9">
      <w:pPr>
        <w:spacing w:line="360" w:lineRule="auto"/>
        <w:ind w:firstLine="2340"/>
        <w:jc w:val="both"/>
        <w:rPr>
          <w:rFonts w:ascii="Cambria" w:hAnsi="Cambria" w:cs="Arial"/>
        </w:rPr>
      </w:pPr>
    </w:p>
    <w:p w14:paraId="27771E1B" w14:textId="77777777" w:rsidR="00890AF9" w:rsidRPr="00692279" w:rsidRDefault="00890AF9" w:rsidP="00890AF9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Neste diapasão, como houve prejuízo ao Reclamante, causado única e exclusivamente pela conduta do Reclamado, resta a ele o dever de reparação, como já determinado pelos Tribunais do Trabalho:</w:t>
      </w:r>
    </w:p>
    <w:p w14:paraId="1FCAA7FC" w14:textId="77777777" w:rsidR="00890AF9" w:rsidRPr="00692279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b/>
          <w:bCs/>
          <w:sz w:val="20"/>
          <w:szCs w:val="20"/>
        </w:rPr>
        <w:t>Número do processo:  </w:t>
      </w:r>
      <w:r w:rsidRPr="00692279">
        <w:rPr>
          <w:rFonts w:ascii="Cambria" w:hAnsi="Cambria" w:cs="Arial"/>
          <w:sz w:val="20"/>
          <w:szCs w:val="20"/>
        </w:rPr>
        <w:t>00142-2005-016-04-00-3 (RO)  </w:t>
      </w:r>
    </w:p>
    <w:p w14:paraId="3C9B2E89" w14:textId="77777777" w:rsidR="00890AF9" w:rsidRPr="00692279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b/>
          <w:bCs/>
          <w:sz w:val="20"/>
          <w:szCs w:val="20"/>
        </w:rPr>
        <w:t>Juiz:  </w:t>
      </w:r>
      <w:r w:rsidRPr="00692279">
        <w:rPr>
          <w:rFonts w:ascii="Cambria" w:hAnsi="Cambria" w:cs="Arial"/>
          <w:sz w:val="20"/>
          <w:szCs w:val="20"/>
        </w:rPr>
        <w:t xml:space="preserve">LEONARDO MEURER BRASIL 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>Data de Publicação:  </w:t>
      </w:r>
      <w:r w:rsidRPr="00692279">
        <w:rPr>
          <w:rFonts w:ascii="Cambria" w:hAnsi="Cambria" w:cs="Arial"/>
          <w:sz w:val="20"/>
          <w:szCs w:val="20"/>
        </w:rPr>
        <w:t>20/04/2006</w:t>
      </w:r>
    </w:p>
    <w:p w14:paraId="28551C42" w14:textId="77777777" w:rsidR="00890AF9" w:rsidRPr="00692279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b/>
          <w:bCs/>
          <w:sz w:val="20"/>
          <w:szCs w:val="20"/>
        </w:rPr>
        <w:t xml:space="preserve">EMENTA: VÍNCULO EMPREGATÍCIO. </w:t>
      </w:r>
      <w:r w:rsidRPr="00692279">
        <w:rPr>
          <w:rFonts w:ascii="Cambria" w:hAnsi="Cambria" w:cs="Arial"/>
          <w:sz w:val="20"/>
          <w:szCs w:val="20"/>
        </w:rPr>
        <w:t xml:space="preserve">O reclamante prestou serviços de forma pessoal, não eventual, remunerado e subordinado, em proveito da empresa reclamada, estando preenchidos os pressupostos do artigo 3º da Consolidação das Leis do Trabalho, restando mantida a condenação ao pagamento das rescisórias e dos salários, Fundo de Garantia do Tempo de Serviço, bem como a determinação quanto ao seguro-desemprego. </w:t>
      </w:r>
      <w:r w:rsidRPr="00692279">
        <w:rPr>
          <w:rFonts w:ascii="Cambria" w:hAnsi="Cambria" w:cs="Arial"/>
          <w:sz w:val="20"/>
          <w:szCs w:val="20"/>
        </w:rPr>
        <w:br/>
        <w:t>Nega-se provimento, no tópico.</w:t>
      </w:r>
    </w:p>
    <w:p w14:paraId="6429C553" w14:textId="77777777" w:rsidR="00890AF9" w:rsidRPr="00692279" w:rsidRDefault="00890AF9" w:rsidP="00890AF9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</w:p>
    <w:p w14:paraId="3183E795" w14:textId="77777777" w:rsidR="00890AF9" w:rsidRPr="00692279" w:rsidRDefault="00890AF9" w:rsidP="00890AF9">
      <w:pPr>
        <w:ind w:left="2268"/>
        <w:rPr>
          <w:rFonts w:ascii="Cambria" w:hAnsi="Cambria" w:cs="Arial"/>
          <w:sz w:val="20"/>
          <w:szCs w:val="20"/>
        </w:rPr>
      </w:pPr>
      <w:hyperlink r:id="rId28" w:history="1">
        <w:r w:rsidRPr="00692279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692279">
        <w:rPr>
          <w:rFonts w:ascii="Cambria" w:hAnsi="Cambria" w:cs="Arial"/>
          <w:b/>
          <w:bCs/>
          <w:sz w:val="20"/>
          <w:szCs w:val="20"/>
        </w:rPr>
        <w:t xml:space="preserve"> do Processo  00501-2004-025-04-00-2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17/04/2006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29" w:tgtFrame="corag" w:history="1">
        <w:r w:rsidRPr="00692279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FABIANO DE CASTILHOS BERTOLUCCI</w:t>
      </w:r>
    </w:p>
    <w:p w14:paraId="2C57FE38" w14:textId="77777777" w:rsidR="00890AF9" w:rsidRPr="00692279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sz w:val="20"/>
          <w:szCs w:val="20"/>
        </w:rPr>
        <w:t xml:space="preserve">EMENTA: RECURSO DA RECLAMADA RELAÇÃO DE EMPREGO. O que normalmente diferencia o trabalho autônomo da relação de emprego, pois em ambas as relações jurídicas pode estar presente a pessoalidade, a onerosidade e a não-eventualidade, é o pressuposto da subordinação. No caso dos autos, correto o reconhecimento de vínculo empregatício, pois o conjunto probatório evidencia a presença da subordinação típica existente entre empregado e empregador. RESCISÃO CONTRATUAL. ÔNUS DA PROVA. O ônus de provar o término do contrato de trabalho, quando negado o despedimento, é do empregador, pois o princípio da continuidade da relação de emprego constitui presunção favorável ao empregado (Enunciado 212 do TST). Desse ônus, no entanto, não se desincumbiu o demandado. Condenação ao pagamento de parcelas rescisórias que se mantém. MULTA DO ARTIGO 477, § 8º, DA CLT. RELAÇÃO DE EMPREGO RECONHECIDA JUDICIALMENTE. Tratando-se de relação de emprego controversa, reconhecida através de decisão judicial, a mora se constitui somente a partir do efetivo trânsito em julgado, sendo, portanto, inaplicável à espécie a multa do artigo 477, § 8º, da CLT. RECURSO DA RECLAMANTE SEGURO DESEMPREGO. </w:t>
      </w:r>
      <w:r w:rsidRPr="00692279">
        <w:rPr>
          <w:rFonts w:ascii="Cambria" w:hAnsi="Cambria" w:cs="Arial"/>
          <w:b/>
          <w:sz w:val="20"/>
          <w:szCs w:val="20"/>
        </w:rPr>
        <w:t>FORNECIMENTO DE GUIAS. INDENIZAÇÃO SUBSTITUTIVA. O empregador tem a obrigação legal de fornecer ao empregado desligado a "Comunicação de Dispensa - CD", para fins de requerimento do seguro-desemprego, independentemente da aferição de qualquer condição imposta ao empregado para a obtenção do benefício. Restando evidente a impossibilidade de recebimento do seguro-desemprego pela reclamante por culpa do empregador, deve ele arcar com os prejuízos a que deu causa. Aplicável a Súmula 389 do TST.</w:t>
      </w:r>
      <w:r w:rsidRPr="00692279">
        <w:rPr>
          <w:rFonts w:ascii="Cambria" w:hAnsi="Cambria" w:cs="Arial"/>
          <w:sz w:val="20"/>
          <w:szCs w:val="20"/>
        </w:rPr>
        <w:t xml:space="preserve"> </w:t>
      </w:r>
    </w:p>
    <w:p w14:paraId="46C081EF" w14:textId="77777777" w:rsidR="00890AF9" w:rsidRPr="00692279" w:rsidRDefault="00890AF9" w:rsidP="00890AF9">
      <w:pPr>
        <w:spacing w:line="360" w:lineRule="auto"/>
        <w:ind w:left="2340"/>
        <w:jc w:val="both"/>
        <w:rPr>
          <w:rFonts w:ascii="Cambria" w:hAnsi="Cambria" w:cs="Arial"/>
          <w:sz w:val="20"/>
          <w:szCs w:val="20"/>
        </w:rPr>
      </w:pPr>
    </w:p>
    <w:p w14:paraId="624594A0" w14:textId="77777777" w:rsidR="00890AF9" w:rsidRPr="00692279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b/>
          <w:sz w:val="20"/>
          <w:szCs w:val="20"/>
        </w:rPr>
        <w:t>EMENTA:</w:t>
      </w:r>
      <w:r w:rsidRPr="00692279">
        <w:rPr>
          <w:rFonts w:ascii="Cambria" w:hAnsi="Cambria" w:cs="Arial"/>
          <w:sz w:val="20"/>
          <w:szCs w:val="20"/>
        </w:rPr>
        <w:t xml:space="preserve"> Reconhecendo o vínculo de emprego do empregado, mediante sentença e evidenciado que a rescisão deu-se sem justa causa, cabível a indenização relativa ao seguro-desemprego, pois evidente que, não registrado o obreiro, não poderia o empregador fornecer as guias indispensáveis para habilitá-lo ao benefício assegurado em lei. Improvado o período em que o empregado ficou ao desemprego após a despedida, defere-se a indenização em valor que será apurado em liquidação de sentença por artigos. (TRT-9ªR.3ªT - Ac.n.º27255/95- Rel. Arnaldo Ferreira).</w:t>
      </w:r>
    </w:p>
    <w:p w14:paraId="2263A00F" w14:textId="77777777" w:rsidR="00890AF9" w:rsidRPr="00692279" w:rsidRDefault="00890AF9" w:rsidP="00890AF9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6300226F" w14:textId="77777777" w:rsidR="00733787" w:rsidRPr="00692279" w:rsidRDefault="00733787" w:rsidP="00890AF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735E500" w14:textId="77777777" w:rsidR="00733787" w:rsidRPr="00692279" w:rsidRDefault="00733787" w:rsidP="00733787">
      <w:pPr>
        <w:ind w:left="2280"/>
        <w:rPr>
          <w:rFonts w:ascii="Cambria" w:hAnsi="Cambria" w:cs="Arial"/>
          <w:sz w:val="20"/>
          <w:szCs w:val="20"/>
        </w:rPr>
      </w:pPr>
      <w:r w:rsidRPr="00692279">
        <w:rPr>
          <w:rFonts w:ascii="Cambria" w:hAnsi="Cambria" w:cs="Arial"/>
          <w:b/>
          <w:bCs/>
          <w:sz w:val="20"/>
          <w:szCs w:val="20"/>
        </w:rPr>
        <w:t>ACÒRDÃO do Processo  00751-2005-013-04-00-3 (RO)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692279">
        <w:rPr>
          <w:rFonts w:ascii="Cambria" w:hAnsi="Cambria" w:cs="Arial"/>
          <w:sz w:val="20"/>
          <w:szCs w:val="20"/>
        </w:rPr>
        <w:t>23/07/2007</w:t>
      </w:r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Fonte: </w:t>
      </w:r>
      <w:bookmarkStart w:id="0" w:name="corag"/>
      <w:r w:rsidRPr="00692279">
        <w:rPr>
          <w:rFonts w:ascii="Cambria" w:hAnsi="Cambria" w:cs="Arial"/>
          <w:sz w:val="20"/>
          <w:szCs w:val="20"/>
        </w:rPr>
        <w:fldChar w:fldCharType="begin"/>
      </w:r>
      <w:r w:rsidRPr="00692279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692279">
        <w:rPr>
          <w:rFonts w:ascii="Cambria" w:hAnsi="Cambria" w:cs="Arial"/>
          <w:sz w:val="20"/>
          <w:szCs w:val="20"/>
        </w:rPr>
        <w:fldChar w:fldCharType="separate"/>
      </w:r>
      <w:r w:rsidRPr="00692279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692279">
        <w:rPr>
          <w:rFonts w:ascii="Cambria" w:hAnsi="Cambria" w:cs="Arial"/>
          <w:sz w:val="20"/>
          <w:szCs w:val="20"/>
        </w:rPr>
        <w:fldChar w:fldCharType="end"/>
      </w:r>
      <w:bookmarkEnd w:id="0"/>
      <w:r w:rsidRPr="00692279">
        <w:rPr>
          <w:rFonts w:ascii="Cambria" w:hAnsi="Cambria" w:cs="Arial"/>
          <w:sz w:val="20"/>
          <w:szCs w:val="20"/>
        </w:rPr>
        <w:br/>
      </w:r>
      <w:r w:rsidRPr="00692279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692279">
        <w:rPr>
          <w:rFonts w:ascii="Cambria" w:hAnsi="Cambria" w:cs="Arial"/>
          <w:sz w:val="20"/>
          <w:szCs w:val="20"/>
        </w:rPr>
        <w:t>MARCELO GONÇALVES DE OLIVEIRA</w:t>
      </w:r>
    </w:p>
    <w:p w14:paraId="099F0154" w14:textId="77777777" w:rsidR="00733787" w:rsidRPr="00692279" w:rsidRDefault="00733787" w:rsidP="00733787">
      <w:pPr>
        <w:ind w:left="2280"/>
        <w:rPr>
          <w:rFonts w:ascii="Cambria" w:hAnsi="Cambria"/>
        </w:rPr>
      </w:pPr>
      <w:r w:rsidRPr="00692279">
        <w:rPr>
          <w:rFonts w:ascii="Cambria" w:hAnsi="Cambria" w:cs="Arial"/>
          <w:sz w:val="20"/>
          <w:szCs w:val="20"/>
        </w:rPr>
        <w:t>EMENTA: SEGURO-DESEMPREGO. INDENIZAÇÃO. A determinação de fornecimento das guias que viabilizam o gozo do benefício do seguro desemprego, que se descumprida, enseja o pagamento de indenização correspondente ao valor pecuniário que o empregado deixou de auferir, decorre do reconhecimento do vínculo de emprego, não se tratando de verba estranha ao Direito do Trabalho. Nesse sentido a jurisprudência consubstanciada na Súmula nº 389, do Colendo do TST</w:t>
      </w:r>
      <w:r w:rsidRPr="00692279">
        <w:rPr>
          <w:rFonts w:ascii="Cambria" w:hAnsi="Cambria"/>
        </w:rPr>
        <w:t xml:space="preserve">. </w:t>
      </w:r>
    </w:p>
    <w:p w14:paraId="34029C34" w14:textId="77777777" w:rsidR="00733787" w:rsidRPr="00692279" w:rsidRDefault="00733787" w:rsidP="00890AF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632F4291" w14:textId="77777777" w:rsidR="00890AF9" w:rsidRPr="00692279" w:rsidRDefault="00890AF9" w:rsidP="00890AF9">
      <w:pPr>
        <w:spacing w:line="360" w:lineRule="auto"/>
        <w:ind w:firstLine="2280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Isto posto, requer a condenação do Demandado ao pagamento de indenização cabível, no montante equivalente a 3 parcelas, conforme previsto na legislação para o seguro-desemprego.</w:t>
      </w:r>
    </w:p>
    <w:p w14:paraId="2719A00D" w14:textId="77777777" w:rsidR="0092183F" w:rsidRPr="00692279" w:rsidRDefault="0092183F" w:rsidP="00890AF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D1DD15D" w14:textId="77777777" w:rsidR="00522FBE" w:rsidRPr="00692279" w:rsidRDefault="002D6A3B" w:rsidP="00522FBE">
      <w:pPr>
        <w:spacing w:line="360" w:lineRule="auto"/>
        <w:ind w:firstLine="2280"/>
        <w:jc w:val="both"/>
        <w:rPr>
          <w:rFonts w:ascii="Cambria" w:hAnsi="Cambria" w:cs="Arial"/>
          <w:b/>
        </w:rPr>
      </w:pPr>
      <w:r w:rsidRPr="00692279">
        <w:rPr>
          <w:rFonts w:ascii="Cambria" w:hAnsi="Cambria" w:cs="Arial"/>
          <w:b/>
        </w:rPr>
        <w:t>2.1</w:t>
      </w:r>
      <w:r w:rsidR="00284B62" w:rsidRPr="00692279">
        <w:rPr>
          <w:rFonts w:ascii="Cambria" w:hAnsi="Cambria" w:cs="Arial"/>
          <w:b/>
        </w:rPr>
        <w:t>1</w:t>
      </w:r>
      <w:r w:rsidRPr="00692279">
        <w:rPr>
          <w:rFonts w:ascii="Cambria" w:hAnsi="Cambria" w:cs="Arial"/>
          <w:b/>
        </w:rPr>
        <w:t xml:space="preserve"> - </w:t>
      </w:r>
      <w:r w:rsidR="00522FBE" w:rsidRPr="00692279">
        <w:rPr>
          <w:rFonts w:ascii="Cambria" w:hAnsi="Cambria" w:cs="Arial"/>
          <w:b/>
        </w:rPr>
        <w:t>Da multa do art. 477, § 8º, da CLT</w:t>
      </w:r>
    </w:p>
    <w:p w14:paraId="1BF5B0EF" w14:textId="77777777" w:rsidR="00522FBE" w:rsidRPr="00692279" w:rsidRDefault="00522FBE" w:rsidP="00522FBE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Reclamante foi dispensado em </w:t>
      </w:r>
      <w:r w:rsidR="00C2657B" w:rsidRPr="00692279">
        <w:rPr>
          <w:rFonts w:ascii="Cambria" w:hAnsi="Cambria" w:cs="Arial"/>
        </w:rPr>
        <w:t>agosto</w:t>
      </w:r>
      <w:r w:rsidRPr="00692279">
        <w:rPr>
          <w:rFonts w:ascii="Cambria" w:hAnsi="Cambria" w:cs="Arial"/>
        </w:rPr>
        <w:t xml:space="preserve"> de 2007 e até a presente data, não lhe foram pagos corretamente os seus direitos trabalhistas. Diante disso, ocorre a incidência do disposto no artigo 477, § 8º, da CLT, referente à multa, no valor equivalente ao salário percebido pelo empregado, devido ao não atendimento do constante no § 6º. </w:t>
      </w:r>
    </w:p>
    <w:p w14:paraId="3B9173A0" w14:textId="77777777" w:rsidR="0092183F" w:rsidRPr="00692279" w:rsidRDefault="0092183F" w:rsidP="00890AF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60DA0CF" w14:textId="77777777" w:rsidR="00522FBE" w:rsidRPr="00692279" w:rsidRDefault="002D6A3B" w:rsidP="00522FBE">
      <w:pPr>
        <w:spacing w:line="360" w:lineRule="auto"/>
        <w:ind w:firstLine="2280"/>
        <w:jc w:val="both"/>
        <w:rPr>
          <w:rFonts w:ascii="Cambria" w:hAnsi="Cambria" w:cs="Arial"/>
          <w:b/>
          <w:bCs/>
        </w:rPr>
      </w:pPr>
      <w:r w:rsidRPr="00692279">
        <w:rPr>
          <w:rFonts w:ascii="Cambria" w:hAnsi="Cambria" w:cs="Arial"/>
          <w:b/>
          <w:bCs/>
        </w:rPr>
        <w:t>2.1</w:t>
      </w:r>
      <w:r w:rsidR="00284B62" w:rsidRPr="00692279">
        <w:rPr>
          <w:rFonts w:ascii="Cambria" w:hAnsi="Cambria" w:cs="Arial"/>
          <w:b/>
          <w:bCs/>
        </w:rPr>
        <w:t>2</w:t>
      </w:r>
      <w:r w:rsidRPr="00692279">
        <w:rPr>
          <w:rFonts w:ascii="Cambria" w:hAnsi="Cambria" w:cs="Arial"/>
          <w:b/>
          <w:bCs/>
        </w:rPr>
        <w:t xml:space="preserve"> - </w:t>
      </w:r>
      <w:r w:rsidR="00522FBE" w:rsidRPr="00692279">
        <w:rPr>
          <w:rFonts w:ascii="Cambria" w:hAnsi="Cambria" w:cs="Arial"/>
          <w:b/>
          <w:bCs/>
        </w:rPr>
        <w:t>Do pagamento acrescido em 50%</w:t>
      </w:r>
    </w:p>
    <w:p w14:paraId="63DEFD50" w14:textId="77777777" w:rsidR="00522FBE" w:rsidRPr="00692279" w:rsidRDefault="00522FBE" w:rsidP="00522FBE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O Reclamante foi dispensado </w:t>
      </w:r>
      <w:r w:rsidRPr="00692279">
        <w:rPr>
          <w:rFonts w:ascii="Cambria" w:hAnsi="Cambria" w:cs="Arial"/>
          <w:bCs/>
        </w:rPr>
        <w:t>sem justa causa</w:t>
      </w:r>
      <w:r w:rsidRPr="00692279">
        <w:rPr>
          <w:rFonts w:ascii="Cambria" w:hAnsi="Cambria" w:cs="Arial"/>
        </w:rPr>
        <w:t>, e o Reclamado, até a presente data, não pagou as verbas rescisórias e, bem assim, entende-se incontroversa referidas verbas, devendo ser pagas à data do comparecimento à Justiça do Trabalho, sob pena de o Reclamado pagá-las acrescidas de 50% (cinqüenta por cento), conforme o artigo 467 da CLT.</w:t>
      </w:r>
    </w:p>
    <w:p w14:paraId="7CA8D747" w14:textId="77777777" w:rsidR="009617E3" w:rsidRPr="00692279" w:rsidRDefault="009617E3" w:rsidP="00522FB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457AA3D" w14:textId="77777777" w:rsidR="001342BB" w:rsidRPr="00692279" w:rsidRDefault="001342BB">
      <w:pPr>
        <w:rPr>
          <w:rFonts w:ascii="Cambria" w:hAnsi="Cambria"/>
        </w:rPr>
      </w:pPr>
    </w:p>
    <w:p w14:paraId="622AD248" w14:textId="77777777" w:rsidR="001342BB" w:rsidRPr="00692279" w:rsidRDefault="001342BB" w:rsidP="001342BB">
      <w:pPr>
        <w:spacing w:line="360" w:lineRule="auto"/>
        <w:ind w:firstLine="2340"/>
        <w:jc w:val="both"/>
        <w:rPr>
          <w:rFonts w:ascii="Cambria" w:hAnsi="Cambria" w:cs="Arial"/>
          <w:b/>
          <w:u w:val="single"/>
        </w:rPr>
      </w:pPr>
      <w:r w:rsidRPr="00692279">
        <w:rPr>
          <w:rFonts w:ascii="Cambria" w:hAnsi="Cambria" w:cs="Arial"/>
          <w:b/>
          <w:u w:val="single"/>
        </w:rPr>
        <w:t>3 - DO PEDIDO</w:t>
      </w:r>
    </w:p>
    <w:p w14:paraId="1FD1F232" w14:textId="77777777" w:rsidR="001342BB" w:rsidRPr="00692279" w:rsidRDefault="001342BB" w:rsidP="001342BB">
      <w:pPr>
        <w:spacing w:line="360" w:lineRule="auto"/>
        <w:ind w:firstLine="2340"/>
        <w:jc w:val="both"/>
        <w:rPr>
          <w:rFonts w:ascii="Cambria" w:hAnsi="Cambria" w:cs="Arial"/>
          <w:b/>
          <w:u w:val="single"/>
        </w:rPr>
      </w:pPr>
    </w:p>
    <w:p w14:paraId="54451A11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  <w:i/>
        </w:rPr>
        <w:t>Ex positis</w:t>
      </w:r>
      <w:r w:rsidRPr="00692279">
        <w:rPr>
          <w:rFonts w:ascii="Cambria" w:hAnsi="Cambria" w:cs="Arial"/>
        </w:rPr>
        <w:t>, requer a Vossa Excelência:</w:t>
      </w:r>
    </w:p>
    <w:p w14:paraId="7A05D6F6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D14A4EF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- a procedência total da presente Reclamatória, condenando </w:t>
      </w:r>
      <w:r w:rsidR="00A770F2" w:rsidRPr="00692279">
        <w:rPr>
          <w:rFonts w:ascii="Cambria" w:hAnsi="Cambria" w:cs="Arial"/>
        </w:rPr>
        <w:t xml:space="preserve">primeiramente a Reclamada </w:t>
      </w:r>
      <w:r w:rsidR="00845662" w:rsidRPr="00692279">
        <w:rPr>
          <w:rFonts w:ascii="Cambria" w:hAnsi="Cambria" w:cs="Arial"/>
        </w:rPr>
        <w:t xml:space="preserve">__________________ </w:t>
      </w:r>
      <w:r w:rsidR="00A770F2" w:rsidRPr="00692279">
        <w:rPr>
          <w:rFonts w:ascii="Cambria" w:hAnsi="Cambria" w:cs="Arial"/>
        </w:rPr>
        <w:t>e subsidiariamente o</w:t>
      </w:r>
      <w:r w:rsidR="00A505F5" w:rsidRPr="00692279">
        <w:rPr>
          <w:rFonts w:ascii="Cambria" w:hAnsi="Cambria" w:cs="Arial"/>
        </w:rPr>
        <w:t>s</w:t>
      </w:r>
      <w:r w:rsidR="00A770F2" w:rsidRPr="00692279">
        <w:rPr>
          <w:rFonts w:ascii="Cambria" w:hAnsi="Cambria" w:cs="Arial"/>
        </w:rPr>
        <w:t xml:space="preserve"> demais</w:t>
      </w:r>
      <w:r w:rsidRPr="00692279">
        <w:rPr>
          <w:rFonts w:ascii="Cambria" w:hAnsi="Cambria" w:cs="Arial"/>
        </w:rPr>
        <w:t xml:space="preserve"> Reclamado</w:t>
      </w:r>
      <w:r w:rsidR="00A505F5" w:rsidRPr="00692279">
        <w:rPr>
          <w:rFonts w:ascii="Cambria" w:hAnsi="Cambria" w:cs="Arial"/>
        </w:rPr>
        <w:t>s</w:t>
      </w:r>
      <w:r w:rsidRPr="00692279">
        <w:rPr>
          <w:rFonts w:ascii="Cambria" w:hAnsi="Cambria" w:cs="Arial"/>
        </w:rPr>
        <w:t xml:space="preserve"> a:</w:t>
      </w:r>
    </w:p>
    <w:p w14:paraId="2C08518C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a) reconhecer o vínculo de emprego com o Reclamante;</w:t>
      </w:r>
    </w:p>
    <w:p w14:paraId="562D30D7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b) efetuar a anotação na CTPS do Reclamante, abrangendo todo o período efetivamente trabalhado;</w:t>
      </w:r>
    </w:p>
    <w:p w14:paraId="1EB77ECD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c) efetuar o pagamento do valor relativo ao depósito do FGTS que deveria ter sido feito durante todo o período trabalhado, bem como o valor da multa pela demissão sem justa causa, incidida em 40% sobre os valores totais: R$ </w:t>
      </w:r>
      <w:r w:rsidR="00A505F5" w:rsidRPr="00692279">
        <w:rPr>
          <w:rFonts w:ascii="Cambria" w:hAnsi="Cambria" w:cs="Arial"/>
        </w:rPr>
        <w:t>776,90</w:t>
      </w:r>
      <w:r w:rsidRPr="00692279">
        <w:rPr>
          <w:rFonts w:ascii="Cambria" w:hAnsi="Cambria" w:cs="Arial"/>
        </w:rPr>
        <w:t>;</w:t>
      </w:r>
    </w:p>
    <w:p w14:paraId="00883806" w14:textId="77777777" w:rsidR="00E84520" w:rsidRPr="00692279" w:rsidRDefault="00E84520" w:rsidP="00E84520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d) indenizar o valor de 20% </w:t>
      </w:r>
      <w:r w:rsidR="00F9728C" w:rsidRPr="00692279">
        <w:rPr>
          <w:rFonts w:ascii="Cambria" w:hAnsi="Cambria" w:cs="Arial"/>
        </w:rPr>
        <w:t>sobre os</w:t>
      </w:r>
      <w:r w:rsidRPr="00692279">
        <w:rPr>
          <w:rFonts w:ascii="Cambria" w:hAnsi="Cambria" w:cs="Arial"/>
        </w:rPr>
        <w:t xml:space="preserve"> salários</w:t>
      </w:r>
      <w:r w:rsidR="00F9728C" w:rsidRPr="00692279">
        <w:rPr>
          <w:rFonts w:ascii="Cambria" w:hAnsi="Cambria" w:cs="Arial"/>
        </w:rPr>
        <w:t>, a título de</w:t>
      </w:r>
      <w:r w:rsidRPr="00692279">
        <w:rPr>
          <w:rFonts w:ascii="Cambria" w:hAnsi="Cambria" w:cs="Arial"/>
        </w:rPr>
        <w:t xml:space="preserve"> </w:t>
      </w:r>
      <w:r w:rsidR="00F9728C" w:rsidRPr="00692279">
        <w:rPr>
          <w:rFonts w:ascii="Cambria" w:hAnsi="Cambria" w:cs="Arial"/>
        </w:rPr>
        <w:t>adicional</w:t>
      </w:r>
      <w:r w:rsidRPr="00692279">
        <w:rPr>
          <w:rFonts w:ascii="Cambria" w:hAnsi="Cambria" w:cs="Arial"/>
        </w:rPr>
        <w:t xml:space="preserve"> noturno, ao longo de toda a relação de trabalho existente entre as partes, e visto a habitualidade que este se fez presente, refletir o valor </w:t>
      </w:r>
      <w:r w:rsidRPr="00692279">
        <w:rPr>
          <w:rFonts w:ascii="Cambria" w:hAnsi="Cambria" w:cs="Arial"/>
          <w:lang w:bidi="he-IL"/>
        </w:rPr>
        <w:t xml:space="preserve">nas férias com 1/3 de adicional, nas gratificações natalinas, nos repousos semanais, em feriados e no FGTS: R$ </w:t>
      </w:r>
      <w:r w:rsidR="00F9728C" w:rsidRPr="00692279">
        <w:rPr>
          <w:rFonts w:ascii="Cambria" w:hAnsi="Cambria" w:cs="Arial"/>
          <w:lang w:bidi="he-IL"/>
        </w:rPr>
        <w:t>720,00</w:t>
      </w:r>
      <w:r w:rsidRPr="00692279">
        <w:rPr>
          <w:rFonts w:ascii="Cambria" w:hAnsi="Cambria" w:cs="Arial"/>
          <w:lang w:bidi="he-IL"/>
        </w:rPr>
        <w:t>;</w:t>
      </w:r>
    </w:p>
    <w:p w14:paraId="04D9DE7A" w14:textId="77777777" w:rsidR="00E84520" w:rsidRPr="00692279" w:rsidRDefault="00E84520" w:rsidP="00E84520">
      <w:pPr>
        <w:pStyle w:val="Estilo"/>
        <w:spacing w:line="360" w:lineRule="auto"/>
        <w:ind w:firstLine="2268"/>
        <w:jc w:val="both"/>
        <w:rPr>
          <w:rFonts w:ascii="Cambria" w:hAnsi="Cambria" w:cs="Arial"/>
          <w:lang w:bidi="he-IL"/>
        </w:rPr>
      </w:pPr>
      <w:r w:rsidRPr="00692279">
        <w:rPr>
          <w:rFonts w:ascii="Cambria" w:hAnsi="Cambria" w:cs="Arial"/>
        </w:rPr>
        <w:t>e)</w:t>
      </w:r>
      <w:r w:rsidRPr="00692279">
        <w:rPr>
          <w:rFonts w:ascii="Cambria" w:hAnsi="Cambria" w:cs="Arial"/>
          <w:lang w:bidi="he-IL"/>
        </w:rPr>
        <w:t xml:space="preserve"> realizar o pagamento de todas horas extras</w:t>
      </w:r>
      <w:r w:rsidR="00757AAC" w:rsidRPr="00692279">
        <w:rPr>
          <w:rFonts w:ascii="Cambria" w:hAnsi="Cambria" w:cs="Arial"/>
          <w:lang w:bidi="he-IL"/>
        </w:rPr>
        <w:t>, com adicional de 50% e 100%,</w:t>
      </w:r>
      <w:r w:rsidRPr="00692279">
        <w:rPr>
          <w:rFonts w:ascii="Cambria" w:hAnsi="Cambria" w:cs="Arial"/>
          <w:lang w:bidi="he-IL"/>
        </w:rPr>
        <w:t xml:space="preserve"> trabalhadas pelo autor, ao longo de toda a relação de contratualidade, com reflexo, devido à habitualidade, nas férias com 1/3 de adicional, nas gratificações natalinas, nos repousos semanais, em feriados e no FGTS: R$ </w:t>
      </w:r>
      <w:r w:rsidR="00757AAC" w:rsidRPr="00692279">
        <w:rPr>
          <w:rFonts w:ascii="Cambria" w:hAnsi="Cambria" w:cs="Arial"/>
          <w:lang w:bidi="he-IL"/>
        </w:rPr>
        <w:t>2</w:t>
      </w:r>
      <w:r w:rsidR="00F9728C" w:rsidRPr="00692279">
        <w:rPr>
          <w:rFonts w:ascii="Cambria" w:hAnsi="Cambria" w:cs="Arial"/>
          <w:lang w:bidi="he-IL"/>
        </w:rPr>
        <w:t>.914,75</w:t>
      </w:r>
      <w:r w:rsidRPr="00692279">
        <w:rPr>
          <w:rFonts w:ascii="Cambria" w:hAnsi="Cambria" w:cs="Arial"/>
          <w:lang w:bidi="he-IL"/>
        </w:rPr>
        <w:t>;</w:t>
      </w:r>
    </w:p>
    <w:p w14:paraId="3538ACD0" w14:textId="77777777" w:rsidR="00E84520" w:rsidRPr="00692279" w:rsidRDefault="00E84520" w:rsidP="00E84520">
      <w:pPr>
        <w:pStyle w:val="Estilo"/>
        <w:spacing w:line="360" w:lineRule="auto"/>
        <w:ind w:firstLine="2268"/>
        <w:jc w:val="both"/>
        <w:rPr>
          <w:rFonts w:ascii="Cambria" w:hAnsi="Cambria" w:cs="Arial"/>
          <w:lang w:bidi="he-IL"/>
        </w:rPr>
      </w:pPr>
      <w:r w:rsidRPr="00692279">
        <w:rPr>
          <w:rFonts w:ascii="Cambria" w:hAnsi="Cambria" w:cs="Arial"/>
          <w:lang w:bidi="he-IL"/>
        </w:rPr>
        <w:t>f) efetuar o pagamento do Auxílio Alimentaç</w:t>
      </w:r>
      <w:r w:rsidR="0062637C" w:rsidRPr="00692279">
        <w:rPr>
          <w:rFonts w:ascii="Cambria" w:hAnsi="Cambria" w:cs="Arial"/>
          <w:lang w:bidi="he-IL"/>
        </w:rPr>
        <w:t>ão conforme determinado pelo item 2.</w:t>
      </w:r>
      <w:r w:rsidR="00873057" w:rsidRPr="00692279">
        <w:rPr>
          <w:rFonts w:ascii="Cambria" w:hAnsi="Cambria" w:cs="Arial"/>
          <w:lang w:bidi="he-IL"/>
        </w:rPr>
        <w:t>5</w:t>
      </w:r>
      <w:r w:rsidR="0062637C" w:rsidRPr="00692279">
        <w:rPr>
          <w:rFonts w:ascii="Cambria" w:hAnsi="Cambria" w:cs="Arial"/>
          <w:lang w:bidi="he-IL"/>
        </w:rPr>
        <w:t xml:space="preserve"> do presente requerimento, no valor de R$ 4,50</w:t>
      </w:r>
      <w:r w:rsidRPr="00692279">
        <w:rPr>
          <w:rFonts w:ascii="Cambria" w:hAnsi="Cambria" w:cs="Arial"/>
          <w:lang w:bidi="he-IL"/>
        </w:rPr>
        <w:t xml:space="preserve"> </w:t>
      </w:r>
      <w:r w:rsidR="0062637C" w:rsidRPr="00692279">
        <w:rPr>
          <w:rFonts w:ascii="Cambria" w:hAnsi="Cambria" w:cs="Arial"/>
          <w:lang w:bidi="he-IL"/>
        </w:rPr>
        <w:t>diários desde sua contratação até a data de 1º de maio de 2008, quando este v</w:t>
      </w:r>
      <w:r w:rsidR="00873057" w:rsidRPr="00692279">
        <w:rPr>
          <w:rFonts w:ascii="Cambria" w:hAnsi="Cambria" w:cs="Arial"/>
          <w:lang w:bidi="he-IL"/>
        </w:rPr>
        <w:t>alor passa para R$ 4,70 diários:</w:t>
      </w:r>
      <w:r w:rsidR="0062637C" w:rsidRPr="00692279">
        <w:rPr>
          <w:rFonts w:ascii="Cambria" w:hAnsi="Cambria" w:cs="Arial"/>
          <w:lang w:bidi="he-IL"/>
        </w:rPr>
        <w:t xml:space="preserve"> R$ </w:t>
      </w:r>
      <w:r w:rsidR="00873057" w:rsidRPr="00692279">
        <w:rPr>
          <w:rFonts w:ascii="Cambria" w:hAnsi="Cambria" w:cs="Arial"/>
          <w:lang w:bidi="he-IL"/>
        </w:rPr>
        <w:t>822,50;</w:t>
      </w:r>
      <w:r w:rsidR="0062637C" w:rsidRPr="00692279">
        <w:rPr>
          <w:rFonts w:ascii="Cambria" w:hAnsi="Cambria" w:cs="Arial"/>
          <w:lang w:bidi="he-IL"/>
        </w:rPr>
        <w:t xml:space="preserve"> </w:t>
      </w:r>
    </w:p>
    <w:p w14:paraId="5A4A7944" w14:textId="77777777" w:rsidR="00896284" w:rsidRPr="00692279" w:rsidRDefault="00524DE5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g) </w:t>
      </w:r>
      <w:r w:rsidR="00896284" w:rsidRPr="00692279">
        <w:rPr>
          <w:rFonts w:ascii="Cambria" w:hAnsi="Cambria" w:cs="Arial"/>
        </w:rPr>
        <w:t>e</w:t>
      </w:r>
      <w:r w:rsidRPr="00692279">
        <w:rPr>
          <w:rFonts w:ascii="Cambria" w:hAnsi="Cambria" w:cs="Arial"/>
        </w:rPr>
        <w:t>fetuar o pagamento do valor correspondent</w:t>
      </w:r>
      <w:r w:rsidR="00896284" w:rsidRPr="00692279">
        <w:rPr>
          <w:rFonts w:ascii="Cambria" w:hAnsi="Cambria" w:cs="Arial"/>
        </w:rPr>
        <w:t>e ao salário de janeiro de 2007: R$ 360,00;</w:t>
      </w:r>
    </w:p>
    <w:p w14:paraId="761B0E1D" w14:textId="77777777" w:rsidR="00524DE5" w:rsidRPr="00692279" w:rsidRDefault="00896284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h) pagar </w:t>
      </w:r>
      <w:r w:rsidR="00524DE5" w:rsidRPr="00692279">
        <w:rPr>
          <w:rFonts w:ascii="Cambria" w:hAnsi="Cambria" w:cs="Arial"/>
        </w:rPr>
        <w:t xml:space="preserve">o valor </w:t>
      </w:r>
      <w:r w:rsidRPr="00692279">
        <w:rPr>
          <w:rFonts w:ascii="Cambria" w:hAnsi="Cambria" w:cs="Arial"/>
        </w:rPr>
        <w:t xml:space="preserve">correspondente </w:t>
      </w:r>
      <w:r w:rsidR="00BE56E3" w:rsidRPr="00692279">
        <w:rPr>
          <w:rFonts w:ascii="Cambria" w:hAnsi="Cambria" w:cs="Arial"/>
          <w:lang w:bidi="he-IL"/>
        </w:rPr>
        <w:t>às</w:t>
      </w:r>
      <w:r w:rsidR="00524DE5" w:rsidRPr="00692279">
        <w:rPr>
          <w:rFonts w:ascii="Cambria" w:hAnsi="Cambria" w:cs="Arial"/>
          <w:lang w:bidi="he-IL"/>
        </w:rPr>
        <w:t xml:space="preserve"> férias</w:t>
      </w:r>
      <w:r w:rsidRPr="00692279">
        <w:rPr>
          <w:rFonts w:ascii="Cambria" w:hAnsi="Cambria" w:cs="Arial"/>
          <w:lang w:bidi="he-IL"/>
        </w:rPr>
        <w:t xml:space="preserve"> proporcionais com 1/3 de adicional: </w:t>
      </w:r>
      <w:r w:rsidR="00524DE5" w:rsidRPr="00692279">
        <w:rPr>
          <w:rFonts w:ascii="Cambria" w:hAnsi="Cambria" w:cs="Arial"/>
          <w:lang w:bidi="he-IL"/>
        </w:rPr>
        <w:t xml:space="preserve">R$ </w:t>
      </w:r>
      <w:r w:rsidR="00A160AE" w:rsidRPr="00692279">
        <w:rPr>
          <w:rFonts w:ascii="Cambria" w:hAnsi="Cambria" w:cs="Arial"/>
          <w:lang w:bidi="he-IL"/>
        </w:rPr>
        <w:t>652,70</w:t>
      </w:r>
      <w:r w:rsidR="00524DE5" w:rsidRPr="00692279">
        <w:rPr>
          <w:rFonts w:ascii="Cambria" w:hAnsi="Cambria" w:cs="Arial"/>
          <w:lang w:bidi="he-IL"/>
        </w:rPr>
        <w:t>;</w:t>
      </w:r>
    </w:p>
    <w:p w14:paraId="06F95FFB" w14:textId="77777777" w:rsidR="00E84520" w:rsidRPr="00692279" w:rsidRDefault="00A160AE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i</w:t>
      </w:r>
      <w:r w:rsidR="00E84520" w:rsidRPr="00692279">
        <w:rPr>
          <w:rFonts w:ascii="Cambria" w:hAnsi="Cambria" w:cs="Arial"/>
        </w:rPr>
        <w:t>) efetuar o pagamento do valor devido a título de aviso prévio não trabalhado</w:t>
      </w:r>
      <w:r w:rsidR="00E43913" w:rsidRPr="00692279">
        <w:rPr>
          <w:rFonts w:ascii="Cambria" w:hAnsi="Cambria" w:cs="Arial"/>
        </w:rPr>
        <w:t xml:space="preserve"> nem indenizado</w:t>
      </w:r>
      <w:r w:rsidR="00E84520" w:rsidRPr="00692279">
        <w:rPr>
          <w:rFonts w:ascii="Cambria" w:hAnsi="Cambria" w:cs="Arial"/>
        </w:rPr>
        <w:t>: R$</w:t>
      </w:r>
      <w:r w:rsidRPr="00692279">
        <w:rPr>
          <w:rFonts w:ascii="Cambria" w:hAnsi="Cambria" w:cs="Arial"/>
          <w:color w:val="FF6600"/>
        </w:rPr>
        <w:t xml:space="preserve"> </w:t>
      </w:r>
      <w:r w:rsidRPr="00692279">
        <w:rPr>
          <w:rFonts w:ascii="Cambria" w:hAnsi="Cambria" w:cs="Arial"/>
        </w:rPr>
        <w:t>732,00</w:t>
      </w:r>
      <w:r w:rsidR="00E84520" w:rsidRPr="00692279">
        <w:rPr>
          <w:rFonts w:ascii="Cambria" w:hAnsi="Cambria" w:cs="Arial"/>
        </w:rPr>
        <w:t>;</w:t>
      </w:r>
    </w:p>
    <w:p w14:paraId="27E3D3F6" w14:textId="77777777" w:rsidR="00E84520" w:rsidRPr="00692279" w:rsidRDefault="00757AAC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j</w:t>
      </w:r>
      <w:r w:rsidR="00E84520" w:rsidRPr="00692279">
        <w:rPr>
          <w:rFonts w:ascii="Cambria" w:hAnsi="Cambria" w:cs="Arial"/>
        </w:rPr>
        <w:t xml:space="preserve">) </w:t>
      </w:r>
      <w:r w:rsidR="00A160AE" w:rsidRPr="00692279">
        <w:rPr>
          <w:rFonts w:ascii="Cambria" w:hAnsi="Cambria" w:cs="Arial"/>
        </w:rPr>
        <w:t>pagar os valores referentes ao</w:t>
      </w:r>
      <w:r w:rsidR="00E84520" w:rsidRPr="00692279">
        <w:rPr>
          <w:rFonts w:ascii="Cambria" w:hAnsi="Cambria" w:cs="Arial"/>
        </w:rPr>
        <w:t xml:space="preserve"> 13° salários </w:t>
      </w:r>
      <w:r w:rsidR="00A160AE" w:rsidRPr="00692279">
        <w:rPr>
          <w:rFonts w:ascii="Cambria" w:hAnsi="Cambria" w:cs="Arial"/>
        </w:rPr>
        <w:t>proporcional</w:t>
      </w:r>
      <w:r w:rsidR="00E84520" w:rsidRPr="00692279">
        <w:rPr>
          <w:rFonts w:ascii="Cambria" w:hAnsi="Cambria" w:cs="Arial"/>
        </w:rPr>
        <w:t xml:space="preserve"> não pago, com os reflexos das horas extras: R$ </w:t>
      </w:r>
      <w:r w:rsidR="00A160AE" w:rsidRPr="00692279">
        <w:rPr>
          <w:rFonts w:ascii="Cambria" w:hAnsi="Cambria" w:cs="Arial"/>
        </w:rPr>
        <w:t>488,29</w:t>
      </w:r>
      <w:r w:rsidR="00E84520" w:rsidRPr="00692279">
        <w:rPr>
          <w:rFonts w:ascii="Cambria" w:hAnsi="Cambria" w:cs="Arial"/>
        </w:rPr>
        <w:t>;</w:t>
      </w:r>
    </w:p>
    <w:p w14:paraId="6A474B8C" w14:textId="77777777" w:rsidR="00A160AE" w:rsidRPr="00692279" w:rsidRDefault="00757AAC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l</w:t>
      </w:r>
      <w:r w:rsidR="00E84520" w:rsidRPr="00692279">
        <w:rPr>
          <w:rFonts w:ascii="Cambria" w:hAnsi="Cambria" w:cs="Arial"/>
        </w:rPr>
        <w:t>) pagar o valor de INSS do Reclamante não recolhido: R$</w:t>
      </w:r>
      <w:r w:rsidR="00A160AE" w:rsidRPr="00692279">
        <w:rPr>
          <w:rFonts w:ascii="Cambria" w:hAnsi="Cambria" w:cs="Arial"/>
        </w:rPr>
        <w:t xml:space="preserve"> 373,25;</w:t>
      </w:r>
    </w:p>
    <w:p w14:paraId="4C2A2921" w14:textId="77777777" w:rsidR="00E84520" w:rsidRPr="00692279" w:rsidRDefault="00757AAC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m</w:t>
      </w:r>
      <w:r w:rsidR="00E84520" w:rsidRPr="00692279">
        <w:rPr>
          <w:rFonts w:ascii="Cambria" w:hAnsi="Cambria" w:cs="Arial"/>
        </w:rPr>
        <w:t>) pagar a indenização referente aos valores de seguro-desemprego que não puderam ser recebidos por culpa d</w:t>
      </w:r>
      <w:r w:rsidR="0037075F" w:rsidRPr="00692279">
        <w:rPr>
          <w:rFonts w:ascii="Cambria" w:hAnsi="Cambria" w:cs="Arial"/>
        </w:rPr>
        <w:t>a</w:t>
      </w:r>
      <w:r w:rsidR="00E84520" w:rsidRPr="00692279">
        <w:rPr>
          <w:rFonts w:ascii="Cambria" w:hAnsi="Cambria" w:cs="Arial"/>
        </w:rPr>
        <w:t xml:space="preserve"> Reclamad</w:t>
      </w:r>
      <w:r w:rsidR="0037075F" w:rsidRPr="00692279">
        <w:rPr>
          <w:rFonts w:ascii="Cambria" w:hAnsi="Cambria" w:cs="Arial"/>
        </w:rPr>
        <w:t>a</w:t>
      </w:r>
      <w:r w:rsidR="00E84520" w:rsidRPr="00692279">
        <w:rPr>
          <w:rFonts w:ascii="Cambria" w:hAnsi="Cambria" w:cs="Arial"/>
        </w:rPr>
        <w:t xml:space="preserve">: R$ </w:t>
      </w:r>
      <w:r w:rsidR="00A160AE" w:rsidRPr="00692279">
        <w:rPr>
          <w:rFonts w:ascii="Cambria" w:hAnsi="Cambria" w:cs="Arial"/>
        </w:rPr>
        <w:t>1</w:t>
      </w:r>
      <w:r w:rsidR="00E33335" w:rsidRPr="00692279">
        <w:rPr>
          <w:rFonts w:ascii="Cambria" w:hAnsi="Cambria" w:cs="Arial"/>
        </w:rPr>
        <w:t>.</w:t>
      </w:r>
      <w:r w:rsidR="00A160AE" w:rsidRPr="00692279">
        <w:rPr>
          <w:rFonts w:ascii="Cambria" w:hAnsi="Cambria" w:cs="Arial"/>
        </w:rPr>
        <w:t>245,00;</w:t>
      </w:r>
    </w:p>
    <w:p w14:paraId="0878A6B7" w14:textId="77777777" w:rsidR="0037075F" w:rsidRPr="00692279" w:rsidRDefault="00757AAC" w:rsidP="0037075F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n</w:t>
      </w:r>
      <w:r w:rsidR="0037075F" w:rsidRPr="00692279">
        <w:rPr>
          <w:rFonts w:ascii="Cambria" w:hAnsi="Cambria" w:cs="Arial"/>
        </w:rPr>
        <w:t>) pagar a indenização referente aos valores de salário-família que não puderam ser recebidos por culpa da Reclamada: R$ 706,86;</w:t>
      </w:r>
    </w:p>
    <w:p w14:paraId="17A07826" w14:textId="77777777" w:rsidR="00E84520" w:rsidRPr="00692279" w:rsidRDefault="00757AAC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o</w:t>
      </w:r>
      <w:r w:rsidR="00E84520" w:rsidRPr="00692279">
        <w:rPr>
          <w:rFonts w:ascii="Cambria" w:hAnsi="Cambria" w:cs="Arial"/>
        </w:rPr>
        <w:t xml:space="preserve">) efetuar o pagamento da multa disposta no 477, § 8, da CLT: R$ </w:t>
      </w:r>
      <w:r w:rsidR="00A160AE" w:rsidRPr="00692279">
        <w:rPr>
          <w:rFonts w:ascii="Cambria" w:hAnsi="Cambria" w:cs="Arial"/>
        </w:rPr>
        <w:t>450,00</w:t>
      </w:r>
      <w:r w:rsidR="00E84520" w:rsidRPr="00692279">
        <w:rPr>
          <w:rFonts w:ascii="Cambria" w:hAnsi="Cambria" w:cs="Arial"/>
        </w:rPr>
        <w:t>.</w:t>
      </w:r>
    </w:p>
    <w:p w14:paraId="022E1017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C2C045E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- a apuração dos valores devidos em liquidação de sentença, com aplicação de juros e correção monetária até o efetivo pagam</w:t>
      </w:r>
      <w:r w:rsidR="0017779D" w:rsidRPr="00692279">
        <w:rPr>
          <w:rFonts w:ascii="Cambria" w:hAnsi="Cambria" w:cs="Arial"/>
        </w:rPr>
        <w:t>e</w:t>
      </w:r>
      <w:r w:rsidRPr="00692279">
        <w:rPr>
          <w:rFonts w:ascii="Cambria" w:hAnsi="Cambria" w:cs="Arial"/>
        </w:rPr>
        <w:t xml:space="preserve">nto; </w:t>
      </w:r>
    </w:p>
    <w:p w14:paraId="7FB064F6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D1E27E8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- a aplicação do disposto no artigo 467 da CLT em caso de não pagamento das verbas devidas até a data do comparecimento à Justiça do Trabalho, aumentado o valor devido na proporção de 50%;</w:t>
      </w:r>
    </w:p>
    <w:p w14:paraId="78EDB08A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19AA65A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- a citação do Reclamado, para que, querendo, ofereça contestação, sob pena de </w:t>
      </w:r>
      <w:r w:rsidR="00A160AE" w:rsidRPr="00692279">
        <w:rPr>
          <w:rFonts w:ascii="Cambria" w:hAnsi="Cambria" w:cs="Arial"/>
        </w:rPr>
        <w:t xml:space="preserve">confissão e </w:t>
      </w:r>
      <w:r w:rsidRPr="00692279">
        <w:rPr>
          <w:rFonts w:ascii="Cambria" w:hAnsi="Cambria" w:cs="Arial"/>
        </w:rPr>
        <w:t>revelia;</w:t>
      </w:r>
    </w:p>
    <w:p w14:paraId="34ECAD3A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6BE5E70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- o benefício da Assistência Judiciária Gratuita, por tratar-se o Reclamante de pessoa pobre nos termos da lei, não possuindo condições financeiras de arcar com os custos da presente ação sem prejuízo de sua subsistência e de sua família;</w:t>
      </w:r>
    </w:p>
    <w:p w14:paraId="0039DCC3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6D6D1DF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>- a condenação da Reclamada ao pagamento de custas judiciais e honorários advocatícios, em 15% sobre o valor da condenação;</w:t>
      </w:r>
    </w:p>
    <w:p w14:paraId="3A3E3839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FFFAD42" w14:textId="77777777" w:rsidR="00E84520" w:rsidRPr="00692279" w:rsidRDefault="00E84520" w:rsidP="00E84520">
      <w:pPr>
        <w:spacing w:line="360" w:lineRule="auto"/>
        <w:ind w:firstLine="2268"/>
        <w:jc w:val="both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- a produção de todos os meios de prova em Direito admitidos, </w:t>
      </w:r>
      <w:r w:rsidR="00A160AE" w:rsidRPr="00692279">
        <w:rPr>
          <w:rFonts w:ascii="Cambria" w:hAnsi="Cambria" w:cs="Arial"/>
        </w:rPr>
        <w:t>principalmente depoimento pessoal dos representantes dos Reclamados e</w:t>
      </w:r>
      <w:r w:rsidRPr="00692279">
        <w:rPr>
          <w:rFonts w:ascii="Cambria" w:hAnsi="Cambria" w:cs="Arial"/>
        </w:rPr>
        <w:t xml:space="preserve"> </w:t>
      </w:r>
      <w:r w:rsidR="00A160AE" w:rsidRPr="00692279">
        <w:rPr>
          <w:rFonts w:ascii="Cambria" w:hAnsi="Cambria" w:cs="Arial"/>
        </w:rPr>
        <w:t>depoimento testemunhal.</w:t>
      </w:r>
    </w:p>
    <w:p w14:paraId="0EA6B2EB" w14:textId="77777777" w:rsidR="001342BB" w:rsidRPr="00692279" w:rsidRDefault="001342BB" w:rsidP="001342BB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C2A9140" w14:textId="77777777" w:rsidR="001342BB" w:rsidRPr="00692279" w:rsidRDefault="001342BB" w:rsidP="001342BB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81320B5" w14:textId="77777777" w:rsidR="001342BB" w:rsidRPr="00692279" w:rsidRDefault="001342BB" w:rsidP="001342BB">
      <w:pPr>
        <w:spacing w:line="360" w:lineRule="auto"/>
        <w:ind w:firstLine="2268"/>
        <w:jc w:val="center"/>
        <w:rPr>
          <w:rFonts w:ascii="Cambria" w:hAnsi="Cambria" w:cs="Arial"/>
        </w:rPr>
      </w:pPr>
    </w:p>
    <w:p w14:paraId="10DAC581" w14:textId="77777777" w:rsidR="001342BB" w:rsidRPr="00692279" w:rsidRDefault="001342BB" w:rsidP="00845662">
      <w:pPr>
        <w:spacing w:line="360" w:lineRule="auto"/>
        <w:jc w:val="center"/>
        <w:rPr>
          <w:rFonts w:ascii="Cambria" w:hAnsi="Cambria" w:cs="Arial"/>
        </w:rPr>
      </w:pPr>
      <w:r w:rsidRPr="00692279">
        <w:rPr>
          <w:rFonts w:ascii="Cambria" w:hAnsi="Cambria" w:cs="Arial"/>
        </w:rPr>
        <w:t xml:space="preserve">Atribui à causa o valor de R$ </w:t>
      </w:r>
      <w:r w:rsidR="00757AAC" w:rsidRPr="00692279">
        <w:rPr>
          <w:rFonts w:ascii="Cambria" w:hAnsi="Cambria" w:cs="Arial"/>
        </w:rPr>
        <w:t>10.24</w:t>
      </w:r>
      <w:r w:rsidR="008B791B" w:rsidRPr="00692279">
        <w:rPr>
          <w:rFonts w:ascii="Cambria" w:hAnsi="Cambria" w:cs="Arial"/>
        </w:rPr>
        <w:t>2</w:t>
      </w:r>
      <w:r w:rsidR="00757AAC" w:rsidRPr="00692279">
        <w:rPr>
          <w:rFonts w:ascii="Cambria" w:hAnsi="Cambria" w:cs="Arial"/>
        </w:rPr>
        <w:t>,</w:t>
      </w:r>
      <w:r w:rsidR="008B791B" w:rsidRPr="00692279">
        <w:rPr>
          <w:rFonts w:ascii="Cambria" w:hAnsi="Cambria" w:cs="Arial"/>
        </w:rPr>
        <w:t>25</w:t>
      </w:r>
      <w:r w:rsidRPr="00692279">
        <w:rPr>
          <w:rFonts w:ascii="Cambria" w:hAnsi="Cambria" w:cs="Arial"/>
        </w:rPr>
        <w:t>.</w:t>
      </w:r>
    </w:p>
    <w:p w14:paraId="33D7A22E" w14:textId="77777777" w:rsidR="001342BB" w:rsidRPr="00692279" w:rsidRDefault="001342BB" w:rsidP="001342BB">
      <w:pPr>
        <w:spacing w:line="360" w:lineRule="auto"/>
        <w:ind w:firstLine="2268"/>
        <w:rPr>
          <w:rFonts w:ascii="Cambria" w:hAnsi="Cambria" w:cs="Arial"/>
        </w:rPr>
      </w:pPr>
    </w:p>
    <w:p w14:paraId="7275A104" w14:textId="77777777" w:rsidR="001342BB" w:rsidRPr="00692279" w:rsidRDefault="001342BB" w:rsidP="00845662">
      <w:pPr>
        <w:spacing w:line="360" w:lineRule="auto"/>
        <w:jc w:val="center"/>
        <w:rPr>
          <w:rFonts w:ascii="Cambria" w:hAnsi="Cambria" w:cs="Arial"/>
        </w:rPr>
      </w:pPr>
      <w:r w:rsidRPr="00692279">
        <w:rPr>
          <w:rFonts w:ascii="Cambria" w:hAnsi="Cambria" w:cs="Arial"/>
        </w:rPr>
        <w:t>Nestes termos, pede deferimento.</w:t>
      </w:r>
    </w:p>
    <w:p w14:paraId="25AEFC48" w14:textId="77777777" w:rsidR="001342BB" w:rsidRPr="00692279" w:rsidRDefault="001342BB" w:rsidP="001342BB">
      <w:pPr>
        <w:spacing w:line="360" w:lineRule="auto"/>
        <w:ind w:firstLine="2268"/>
        <w:rPr>
          <w:rFonts w:ascii="Cambria" w:hAnsi="Cambria" w:cs="Arial"/>
        </w:rPr>
      </w:pPr>
    </w:p>
    <w:p w14:paraId="45112A4D" w14:textId="77777777" w:rsidR="001342BB" w:rsidRPr="00692279" w:rsidRDefault="00FC014C" w:rsidP="00845662">
      <w:pPr>
        <w:spacing w:line="360" w:lineRule="auto"/>
        <w:jc w:val="center"/>
        <w:rPr>
          <w:rFonts w:ascii="Cambria" w:hAnsi="Cambria" w:cs="Arial"/>
        </w:rPr>
      </w:pPr>
      <w:r w:rsidRPr="00692279">
        <w:rPr>
          <w:rFonts w:ascii="Cambria" w:hAnsi="Cambria" w:cs="Arial"/>
        </w:rPr>
        <w:t>____________</w:t>
      </w:r>
      <w:r w:rsidR="001342BB" w:rsidRPr="00692279">
        <w:rPr>
          <w:rFonts w:ascii="Cambria" w:hAnsi="Cambria" w:cs="Arial"/>
        </w:rPr>
        <w:t xml:space="preserve">, </w:t>
      </w:r>
      <w:r w:rsidRPr="00692279">
        <w:rPr>
          <w:rFonts w:ascii="Cambria" w:hAnsi="Cambria" w:cs="Arial"/>
        </w:rPr>
        <w:t>_____</w:t>
      </w:r>
      <w:r w:rsidR="00A216F7" w:rsidRPr="00692279">
        <w:rPr>
          <w:rFonts w:ascii="Cambria" w:hAnsi="Cambria" w:cs="Arial"/>
        </w:rPr>
        <w:t xml:space="preserve">de </w:t>
      </w:r>
      <w:r w:rsidRPr="00692279">
        <w:rPr>
          <w:rFonts w:ascii="Cambria" w:hAnsi="Cambria" w:cs="Arial"/>
        </w:rPr>
        <w:t>____________</w:t>
      </w:r>
      <w:r w:rsidR="00A216F7" w:rsidRPr="00692279">
        <w:rPr>
          <w:rFonts w:ascii="Cambria" w:hAnsi="Cambria" w:cs="Arial"/>
        </w:rPr>
        <w:t xml:space="preserve"> </w:t>
      </w:r>
      <w:r w:rsidRPr="00692279">
        <w:rPr>
          <w:rFonts w:ascii="Cambria" w:hAnsi="Cambria" w:cs="Arial"/>
        </w:rPr>
        <w:t>de 20__.</w:t>
      </w:r>
    </w:p>
    <w:p w14:paraId="3E90A523" w14:textId="77777777" w:rsidR="001342BB" w:rsidRPr="00692279" w:rsidRDefault="001342BB" w:rsidP="001342BB">
      <w:pPr>
        <w:spacing w:line="360" w:lineRule="auto"/>
        <w:ind w:firstLine="2268"/>
        <w:rPr>
          <w:rFonts w:ascii="Cambria" w:hAnsi="Cambria" w:cs="Arial"/>
        </w:rPr>
      </w:pPr>
    </w:p>
    <w:p w14:paraId="4E1C0F66" w14:textId="77777777" w:rsidR="001342BB" w:rsidRPr="00692279" w:rsidRDefault="001342BB" w:rsidP="001342BB">
      <w:pPr>
        <w:spacing w:line="360" w:lineRule="auto"/>
        <w:ind w:firstLine="2268"/>
        <w:rPr>
          <w:rFonts w:ascii="Cambria" w:hAnsi="Cambria" w:cs="Arial"/>
        </w:rPr>
      </w:pPr>
    </w:p>
    <w:p w14:paraId="2587942C" w14:textId="77777777" w:rsidR="001342BB" w:rsidRPr="00692279" w:rsidRDefault="001342BB" w:rsidP="001342BB">
      <w:pPr>
        <w:spacing w:line="360" w:lineRule="auto"/>
        <w:ind w:firstLine="2268"/>
        <w:rPr>
          <w:rFonts w:ascii="Cambria" w:hAnsi="Cambria" w:cs="Arial"/>
        </w:rPr>
      </w:pPr>
    </w:p>
    <w:p w14:paraId="5D4C26D6" w14:textId="77777777" w:rsidR="001342BB" w:rsidRPr="00692279" w:rsidRDefault="001342BB" w:rsidP="001342BB">
      <w:pPr>
        <w:spacing w:line="360" w:lineRule="auto"/>
        <w:jc w:val="center"/>
        <w:rPr>
          <w:rFonts w:ascii="Cambria" w:hAnsi="Cambria" w:cs="Arial"/>
        </w:rPr>
      </w:pPr>
    </w:p>
    <w:p w14:paraId="4D7ACB30" w14:textId="77777777" w:rsidR="001342BB" w:rsidRPr="00692279" w:rsidRDefault="00845662" w:rsidP="001342BB">
      <w:pPr>
        <w:spacing w:line="360" w:lineRule="auto"/>
        <w:jc w:val="center"/>
        <w:rPr>
          <w:rFonts w:ascii="Cambria" w:hAnsi="Cambria" w:cs="Arial"/>
        </w:rPr>
      </w:pPr>
      <w:r w:rsidRPr="00692279">
        <w:rPr>
          <w:rFonts w:ascii="Cambria" w:hAnsi="Cambria" w:cs="Arial"/>
        </w:rPr>
        <w:t>_________________</w:t>
      </w:r>
    </w:p>
    <w:p w14:paraId="7AD1DC68" w14:textId="77777777" w:rsidR="001342BB" w:rsidRPr="00692279" w:rsidRDefault="00FC014C" w:rsidP="001342BB">
      <w:pPr>
        <w:spacing w:line="360" w:lineRule="auto"/>
        <w:jc w:val="center"/>
        <w:rPr>
          <w:rFonts w:ascii="Cambria" w:hAnsi="Cambria" w:cs="Arial"/>
        </w:rPr>
      </w:pPr>
      <w:r w:rsidRPr="00692279">
        <w:rPr>
          <w:rFonts w:ascii="Cambria" w:hAnsi="Cambria" w:cs="Arial"/>
        </w:rPr>
        <w:t>OAB/UF</w:t>
      </w:r>
      <w:r w:rsidR="001342BB" w:rsidRPr="00692279">
        <w:rPr>
          <w:rFonts w:ascii="Cambria" w:hAnsi="Cambria" w:cs="Arial"/>
        </w:rPr>
        <w:t xml:space="preserve"> </w:t>
      </w:r>
      <w:r w:rsidR="00845662" w:rsidRPr="00692279">
        <w:rPr>
          <w:rFonts w:ascii="Cambria" w:hAnsi="Cambria" w:cs="Arial"/>
        </w:rPr>
        <w:t>______</w:t>
      </w:r>
    </w:p>
    <w:p w14:paraId="6001782B" w14:textId="77777777" w:rsidR="00D942B4" w:rsidRPr="00692279" w:rsidRDefault="00D942B4" w:rsidP="001342BB">
      <w:pPr>
        <w:spacing w:line="360" w:lineRule="auto"/>
        <w:jc w:val="center"/>
        <w:rPr>
          <w:rFonts w:ascii="Cambria" w:hAnsi="Cambria" w:cs="Arial"/>
        </w:rPr>
      </w:pPr>
    </w:p>
    <w:p w14:paraId="336BE329" w14:textId="77777777" w:rsidR="001342BB" w:rsidRPr="00692279" w:rsidRDefault="001342BB">
      <w:pPr>
        <w:rPr>
          <w:rFonts w:ascii="Cambria" w:hAnsi="Cambria"/>
        </w:rPr>
      </w:pPr>
    </w:p>
    <w:sectPr w:rsidR="001342BB" w:rsidRPr="00692279" w:rsidSect="0007642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325A0" w14:textId="77777777" w:rsidR="007C6E0D" w:rsidRDefault="007C6E0D">
      <w:r>
        <w:separator/>
      </w:r>
    </w:p>
  </w:endnote>
  <w:endnote w:type="continuationSeparator" w:id="0">
    <w:p w14:paraId="51BC8C64" w14:textId="77777777" w:rsidR="007C6E0D" w:rsidRDefault="007C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A843B" w14:textId="77777777" w:rsidR="00D942B4" w:rsidRDefault="00D942B4" w:rsidP="00303AD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C7F9264" w14:textId="77777777" w:rsidR="00D942B4" w:rsidRDefault="00D942B4" w:rsidP="00350F8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D32DF" w14:textId="23F0969C" w:rsidR="00D942B4" w:rsidRPr="00692279" w:rsidRDefault="00692279" w:rsidP="00692279">
    <w:pPr>
      <w:pStyle w:val="Rodap"/>
      <w:ind w:right="360"/>
      <w:jc w:val="center"/>
      <w:rPr>
        <w:color w:val="C0C0C0"/>
      </w:rPr>
    </w:pPr>
    <w:r w:rsidRPr="00692279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92028" w14:textId="77777777" w:rsidR="00692279" w:rsidRDefault="006922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6780E" w14:textId="77777777" w:rsidR="007C6E0D" w:rsidRDefault="007C6E0D">
      <w:r>
        <w:separator/>
      </w:r>
    </w:p>
  </w:footnote>
  <w:footnote w:type="continuationSeparator" w:id="0">
    <w:p w14:paraId="160D9C19" w14:textId="77777777" w:rsidR="007C6E0D" w:rsidRDefault="007C6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7C97" w14:textId="77777777" w:rsidR="00692279" w:rsidRDefault="006922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F3436" w14:textId="66F36EDA" w:rsidR="00D942B4" w:rsidRPr="00692279" w:rsidRDefault="00692279" w:rsidP="00692279">
    <w:pPr>
      <w:pStyle w:val="Cabealho"/>
      <w:jc w:val="center"/>
      <w:rPr>
        <w:color w:val="C0C0C0"/>
      </w:rPr>
    </w:pPr>
    <w:r w:rsidRPr="00692279">
      <w:rPr>
        <w:rFonts w:ascii="Book Antiqua" w:hAnsi="Book Antiqua"/>
        <w:color w:val="C0C0C0"/>
        <w:sz w:val="20"/>
        <w:szCs w:val="2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75F7" w14:textId="77777777" w:rsidR="00692279" w:rsidRDefault="006922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A567F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2304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1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8FB"/>
    <w:rsid w:val="0001310D"/>
    <w:rsid w:val="000245BB"/>
    <w:rsid w:val="00053879"/>
    <w:rsid w:val="0006001D"/>
    <w:rsid w:val="000630C8"/>
    <w:rsid w:val="00070004"/>
    <w:rsid w:val="00070023"/>
    <w:rsid w:val="00076427"/>
    <w:rsid w:val="000809CD"/>
    <w:rsid w:val="00095705"/>
    <w:rsid w:val="000D0D0F"/>
    <w:rsid w:val="000D5493"/>
    <w:rsid w:val="00110896"/>
    <w:rsid w:val="00120737"/>
    <w:rsid w:val="0012470B"/>
    <w:rsid w:val="001274AD"/>
    <w:rsid w:val="001342BB"/>
    <w:rsid w:val="001348DA"/>
    <w:rsid w:val="00143807"/>
    <w:rsid w:val="00143F3D"/>
    <w:rsid w:val="0014686D"/>
    <w:rsid w:val="00155829"/>
    <w:rsid w:val="00161FE9"/>
    <w:rsid w:val="00170E37"/>
    <w:rsid w:val="0017779D"/>
    <w:rsid w:val="00180AAD"/>
    <w:rsid w:val="00183F42"/>
    <w:rsid w:val="001A3281"/>
    <w:rsid w:val="001A49DE"/>
    <w:rsid w:val="001A5FF3"/>
    <w:rsid w:val="001B3389"/>
    <w:rsid w:val="001B76C8"/>
    <w:rsid w:val="001C32BD"/>
    <w:rsid w:val="001C60FA"/>
    <w:rsid w:val="001D30B7"/>
    <w:rsid w:val="001F2DAC"/>
    <w:rsid w:val="002051DE"/>
    <w:rsid w:val="002228B6"/>
    <w:rsid w:val="0022641C"/>
    <w:rsid w:val="002353B3"/>
    <w:rsid w:val="00245C2D"/>
    <w:rsid w:val="00252071"/>
    <w:rsid w:val="00272D07"/>
    <w:rsid w:val="002777C0"/>
    <w:rsid w:val="00284B62"/>
    <w:rsid w:val="002869D6"/>
    <w:rsid w:val="002908AE"/>
    <w:rsid w:val="002A31A0"/>
    <w:rsid w:val="002A41BC"/>
    <w:rsid w:val="002B6F10"/>
    <w:rsid w:val="002D67DC"/>
    <w:rsid w:val="002D6A3B"/>
    <w:rsid w:val="002E6930"/>
    <w:rsid w:val="002F34E1"/>
    <w:rsid w:val="002F4DCD"/>
    <w:rsid w:val="00303ADB"/>
    <w:rsid w:val="0030628E"/>
    <w:rsid w:val="003068C4"/>
    <w:rsid w:val="0033173E"/>
    <w:rsid w:val="00333C20"/>
    <w:rsid w:val="00341381"/>
    <w:rsid w:val="00350F8A"/>
    <w:rsid w:val="003565EE"/>
    <w:rsid w:val="00361B80"/>
    <w:rsid w:val="00362146"/>
    <w:rsid w:val="003637C2"/>
    <w:rsid w:val="003645FE"/>
    <w:rsid w:val="003666CA"/>
    <w:rsid w:val="00366B32"/>
    <w:rsid w:val="0037075F"/>
    <w:rsid w:val="00374B85"/>
    <w:rsid w:val="00384495"/>
    <w:rsid w:val="00385917"/>
    <w:rsid w:val="00391995"/>
    <w:rsid w:val="003A4253"/>
    <w:rsid w:val="003A627A"/>
    <w:rsid w:val="003B5840"/>
    <w:rsid w:val="003D2DDF"/>
    <w:rsid w:val="003E42D2"/>
    <w:rsid w:val="003E4FDF"/>
    <w:rsid w:val="003E5BFC"/>
    <w:rsid w:val="00407614"/>
    <w:rsid w:val="00410A05"/>
    <w:rsid w:val="004154EA"/>
    <w:rsid w:val="00427B7B"/>
    <w:rsid w:val="004331D3"/>
    <w:rsid w:val="00440A73"/>
    <w:rsid w:val="0044348F"/>
    <w:rsid w:val="00465E0F"/>
    <w:rsid w:val="004672F9"/>
    <w:rsid w:val="00472127"/>
    <w:rsid w:val="00475EE3"/>
    <w:rsid w:val="004768AA"/>
    <w:rsid w:val="00477329"/>
    <w:rsid w:val="00490EB6"/>
    <w:rsid w:val="004C4436"/>
    <w:rsid w:val="004D248E"/>
    <w:rsid w:val="004D48A0"/>
    <w:rsid w:val="004E69A9"/>
    <w:rsid w:val="005053C3"/>
    <w:rsid w:val="00521053"/>
    <w:rsid w:val="00522FBE"/>
    <w:rsid w:val="00524A54"/>
    <w:rsid w:val="00524DE5"/>
    <w:rsid w:val="005273AE"/>
    <w:rsid w:val="0053221D"/>
    <w:rsid w:val="00536CDC"/>
    <w:rsid w:val="005419F5"/>
    <w:rsid w:val="00542D7C"/>
    <w:rsid w:val="0056073B"/>
    <w:rsid w:val="00562DC0"/>
    <w:rsid w:val="00567056"/>
    <w:rsid w:val="00577D9D"/>
    <w:rsid w:val="00587A5A"/>
    <w:rsid w:val="00587D43"/>
    <w:rsid w:val="0059091A"/>
    <w:rsid w:val="005A5D32"/>
    <w:rsid w:val="005B2B44"/>
    <w:rsid w:val="005B4767"/>
    <w:rsid w:val="005C0498"/>
    <w:rsid w:val="005C29D4"/>
    <w:rsid w:val="005D35CE"/>
    <w:rsid w:val="005D7873"/>
    <w:rsid w:val="005F0197"/>
    <w:rsid w:val="0060013D"/>
    <w:rsid w:val="00614E97"/>
    <w:rsid w:val="00616461"/>
    <w:rsid w:val="0062637C"/>
    <w:rsid w:val="00630B01"/>
    <w:rsid w:val="00637B99"/>
    <w:rsid w:val="006400BA"/>
    <w:rsid w:val="00641CF5"/>
    <w:rsid w:val="006535D9"/>
    <w:rsid w:val="006606C3"/>
    <w:rsid w:val="00667856"/>
    <w:rsid w:val="00672E39"/>
    <w:rsid w:val="00680E52"/>
    <w:rsid w:val="00692279"/>
    <w:rsid w:val="006A1175"/>
    <w:rsid w:val="006A7A3C"/>
    <w:rsid w:val="006C0519"/>
    <w:rsid w:val="006D28F6"/>
    <w:rsid w:val="006D71C2"/>
    <w:rsid w:val="006E214B"/>
    <w:rsid w:val="006F448E"/>
    <w:rsid w:val="007001F7"/>
    <w:rsid w:val="00706C4C"/>
    <w:rsid w:val="00707E99"/>
    <w:rsid w:val="00720EB4"/>
    <w:rsid w:val="00733787"/>
    <w:rsid w:val="00743873"/>
    <w:rsid w:val="0074496E"/>
    <w:rsid w:val="00746DE0"/>
    <w:rsid w:val="00751A23"/>
    <w:rsid w:val="00757AAC"/>
    <w:rsid w:val="00764503"/>
    <w:rsid w:val="00771B51"/>
    <w:rsid w:val="00774E5E"/>
    <w:rsid w:val="007769AF"/>
    <w:rsid w:val="00782245"/>
    <w:rsid w:val="00785093"/>
    <w:rsid w:val="00790875"/>
    <w:rsid w:val="007B000C"/>
    <w:rsid w:val="007B13B1"/>
    <w:rsid w:val="007B176D"/>
    <w:rsid w:val="007B1B99"/>
    <w:rsid w:val="007B5EE2"/>
    <w:rsid w:val="007C3CF0"/>
    <w:rsid w:val="007C6E0D"/>
    <w:rsid w:val="007E29A6"/>
    <w:rsid w:val="007E49C0"/>
    <w:rsid w:val="007F0EF3"/>
    <w:rsid w:val="00804D39"/>
    <w:rsid w:val="008126DB"/>
    <w:rsid w:val="00845662"/>
    <w:rsid w:val="00851140"/>
    <w:rsid w:val="00852D43"/>
    <w:rsid w:val="008663F8"/>
    <w:rsid w:val="0087079A"/>
    <w:rsid w:val="00873057"/>
    <w:rsid w:val="008843BC"/>
    <w:rsid w:val="00890AF9"/>
    <w:rsid w:val="00892054"/>
    <w:rsid w:val="008929F5"/>
    <w:rsid w:val="008959C0"/>
    <w:rsid w:val="00896284"/>
    <w:rsid w:val="008A3B8A"/>
    <w:rsid w:val="008A3FEC"/>
    <w:rsid w:val="008B0002"/>
    <w:rsid w:val="008B13FC"/>
    <w:rsid w:val="008B698A"/>
    <w:rsid w:val="008B791B"/>
    <w:rsid w:val="008B7A5B"/>
    <w:rsid w:val="008C3B12"/>
    <w:rsid w:val="008D054A"/>
    <w:rsid w:val="008D1F27"/>
    <w:rsid w:val="008D31E8"/>
    <w:rsid w:val="008D4675"/>
    <w:rsid w:val="008E42CD"/>
    <w:rsid w:val="008F3160"/>
    <w:rsid w:val="008F369D"/>
    <w:rsid w:val="0090412E"/>
    <w:rsid w:val="009167AE"/>
    <w:rsid w:val="00916F4C"/>
    <w:rsid w:val="0092183F"/>
    <w:rsid w:val="00936EA4"/>
    <w:rsid w:val="00950BF8"/>
    <w:rsid w:val="00953BBD"/>
    <w:rsid w:val="0095631C"/>
    <w:rsid w:val="00960EB0"/>
    <w:rsid w:val="009617E3"/>
    <w:rsid w:val="00980F69"/>
    <w:rsid w:val="0098108D"/>
    <w:rsid w:val="0098640E"/>
    <w:rsid w:val="00986EEA"/>
    <w:rsid w:val="009954AA"/>
    <w:rsid w:val="009A61F8"/>
    <w:rsid w:val="009B197C"/>
    <w:rsid w:val="009C149C"/>
    <w:rsid w:val="009C2015"/>
    <w:rsid w:val="009C5443"/>
    <w:rsid w:val="009C5F0F"/>
    <w:rsid w:val="009D5435"/>
    <w:rsid w:val="009D6039"/>
    <w:rsid w:val="009E2A6B"/>
    <w:rsid w:val="009E55F7"/>
    <w:rsid w:val="009F49FE"/>
    <w:rsid w:val="00A00BF8"/>
    <w:rsid w:val="00A02B35"/>
    <w:rsid w:val="00A1112F"/>
    <w:rsid w:val="00A160AE"/>
    <w:rsid w:val="00A216F7"/>
    <w:rsid w:val="00A2308E"/>
    <w:rsid w:val="00A24DAE"/>
    <w:rsid w:val="00A25947"/>
    <w:rsid w:val="00A474F6"/>
    <w:rsid w:val="00A505F5"/>
    <w:rsid w:val="00A63319"/>
    <w:rsid w:val="00A770F2"/>
    <w:rsid w:val="00A965AE"/>
    <w:rsid w:val="00AA6040"/>
    <w:rsid w:val="00AB064F"/>
    <w:rsid w:val="00AB613F"/>
    <w:rsid w:val="00AB7EEF"/>
    <w:rsid w:val="00AC0C0F"/>
    <w:rsid w:val="00AD3B9F"/>
    <w:rsid w:val="00AE23D5"/>
    <w:rsid w:val="00AE3400"/>
    <w:rsid w:val="00B04E03"/>
    <w:rsid w:val="00B07741"/>
    <w:rsid w:val="00B14DF7"/>
    <w:rsid w:val="00B31890"/>
    <w:rsid w:val="00B37399"/>
    <w:rsid w:val="00B57F15"/>
    <w:rsid w:val="00B6543F"/>
    <w:rsid w:val="00B77B50"/>
    <w:rsid w:val="00B80E54"/>
    <w:rsid w:val="00B944E5"/>
    <w:rsid w:val="00B97CE6"/>
    <w:rsid w:val="00BA2750"/>
    <w:rsid w:val="00BB0156"/>
    <w:rsid w:val="00BB3F1C"/>
    <w:rsid w:val="00BC6064"/>
    <w:rsid w:val="00BC7148"/>
    <w:rsid w:val="00BD189F"/>
    <w:rsid w:val="00BD52D3"/>
    <w:rsid w:val="00BE33E9"/>
    <w:rsid w:val="00BE56E3"/>
    <w:rsid w:val="00BE7964"/>
    <w:rsid w:val="00BF5181"/>
    <w:rsid w:val="00C24493"/>
    <w:rsid w:val="00C25E42"/>
    <w:rsid w:val="00C2657B"/>
    <w:rsid w:val="00C30297"/>
    <w:rsid w:val="00C43308"/>
    <w:rsid w:val="00C50D07"/>
    <w:rsid w:val="00C533C1"/>
    <w:rsid w:val="00C7021E"/>
    <w:rsid w:val="00C802D4"/>
    <w:rsid w:val="00C8209D"/>
    <w:rsid w:val="00C878C2"/>
    <w:rsid w:val="00C941D3"/>
    <w:rsid w:val="00CD3F35"/>
    <w:rsid w:val="00CE1D9F"/>
    <w:rsid w:val="00CE6F02"/>
    <w:rsid w:val="00CE713B"/>
    <w:rsid w:val="00D01EEA"/>
    <w:rsid w:val="00D0493B"/>
    <w:rsid w:val="00D06A04"/>
    <w:rsid w:val="00D14E6F"/>
    <w:rsid w:val="00D242CC"/>
    <w:rsid w:val="00D26736"/>
    <w:rsid w:val="00D3197C"/>
    <w:rsid w:val="00D32C6C"/>
    <w:rsid w:val="00D42C29"/>
    <w:rsid w:val="00D44B2A"/>
    <w:rsid w:val="00D51A25"/>
    <w:rsid w:val="00D51AAC"/>
    <w:rsid w:val="00D529A7"/>
    <w:rsid w:val="00D6262A"/>
    <w:rsid w:val="00D62CC9"/>
    <w:rsid w:val="00D64A90"/>
    <w:rsid w:val="00D72E46"/>
    <w:rsid w:val="00D74F30"/>
    <w:rsid w:val="00D81526"/>
    <w:rsid w:val="00D833E6"/>
    <w:rsid w:val="00D8350D"/>
    <w:rsid w:val="00D93B3A"/>
    <w:rsid w:val="00D93D80"/>
    <w:rsid w:val="00D942B4"/>
    <w:rsid w:val="00D9673B"/>
    <w:rsid w:val="00DA288F"/>
    <w:rsid w:val="00DA5A70"/>
    <w:rsid w:val="00DA7D48"/>
    <w:rsid w:val="00DB51A6"/>
    <w:rsid w:val="00DC1A63"/>
    <w:rsid w:val="00DD148F"/>
    <w:rsid w:val="00DD2175"/>
    <w:rsid w:val="00DE5D73"/>
    <w:rsid w:val="00DE77FD"/>
    <w:rsid w:val="00DF4A2C"/>
    <w:rsid w:val="00E1381A"/>
    <w:rsid w:val="00E217B5"/>
    <w:rsid w:val="00E239D8"/>
    <w:rsid w:val="00E23A0B"/>
    <w:rsid w:val="00E30CC2"/>
    <w:rsid w:val="00E3199B"/>
    <w:rsid w:val="00E31A53"/>
    <w:rsid w:val="00E33335"/>
    <w:rsid w:val="00E37CBA"/>
    <w:rsid w:val="00E41940"/>
    <w:rsid w:val="00E43913"/>
    <w:rsid w:val="00E43E52"/>
    <w:rsid w:val="00E57BFA"/>
    <w:rsid w:val="00E60A5F"/>
    <w:rsid w:val="00E673AD"/>
    <w:rsid w:val="00E70C63"/>
    <w:rsid w:val="00E7448B"/>
    <w:rsid w:val="00E75B8C"/>
    <w:rsid w:val="00E83140"/>
    <w:rsid w:val="00E84520"/>
    <w:rsid w:val="00EB6A88"/>
    <w:rsid w:val="00EC374F"/>
    <w:rsid w:val="00EC6154"/>
    <w:rsid w:val="00ED06B2"/>
    <w:rsid w:val="00ED6A99"/>
    <w:rsid w:val="00ED6E27"/>
    <w:rsid w:val="00EE496A"/>
    <w:rsid w:val="00EF2FBE"/>
    <w:rsid w:val="00F10007"/>
    <w:rsid w:val="00F1268C"/>
    <w:rsid w:val="00F13C02"/>
    <w:rsid w:val="00F151BC"/>
    <w:rsid w:val="00F26B7D"/>
    <w:rsid w:val="00F27D2F"/>
    <w:rsid w:val="00F33F7B"/>
    <w:rsid w:val="00F37D6C"/>
    <w:rsid w:val="00F42263"/>
    <w:rsid w:val="00F43B08"/>
    <w:rsid w:val="00F538FB"/>
    <w:rsid w:val="00F67D0C"/>
    <w:rsid w:val="00F70560"/>
    <w:rsid w:val="00F757D1"/>
    <w:rsid w:val="00F840D4"/>
    <w:rsid w:val="00F920CD"/>
    <w:rsid w:val="00F9728C"/>
    <w:rsid w:val="00FA011F"/>
    <w:rsid w:val="00FA726E"/>
    <w:rsid w:val="00FC014C"/>
    <w:rsid w:val="00FC22B1"/>
    <w:rsid w:val="00FC5208"/>
    <w:rsid w:val="00FE30FE"/>
    <w:rsid w:val="00FE3FE7"/>
    <w:rsid w:val="00FE6110"/>
    <w:rsid w:val="00FF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9FB1D87"/>
  <w15:chartTrackingRefBased/>
  <w15:docId w15:val="{0CBFFD78-C832-4A11-9CC4-0D775971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F9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rsid w:val="00630B0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630B01"/>
    <w:pPr>
      <w:tabs>
        <w:tab w:val="center" w:pos="4419"/>
        <w:tab w:val="right" w:pos="8838"/>
      </w:tabs>
    </w:pPr>
  </w:style>
  <w:style w:type="character" w:styleId="Hyperlink">
    <w:name w:val="Hyperlink"/>
    <w:rsid w:val="00D51AAC"/>
    <w:rPr>
      <w:color w:val="0000FF"/>
      <w:u w:val="single"/>
    </w:rPr>
  </w:style>
  <w:style w:type="table" w:styleId="Tabelacomgrade">
    <w:name w:val="Table Grid"/>
    <w:basedOn w:val="Tabelanormal"/>
    <w:rsid w:val="00890A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">
    <w:name w:val="Estilo"/>
    <w:rsid w:val="001342B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NormalWeb">
    <w:name w:val="Normal (Web)"/>
    <w:basedOn w:val="Normal"/>
    <w:rsid w:val="00B97CE6"/>
    <w:pPr>
      <w:spacing w:before="100" w:beforeAutospacing="1" w:after="100" w:afterAutospacing="1"/>
    </w:pPr>
    <w:rPr>
      <w:color w:val="000000"/>
    </w:rPr>
  </w:style>
  <w:style w:type="character" w:styleId="Nmerodepgina">
    <w:name w:val="page number"/>
    <w:basedOn w:val="Fontepargpadro"/>
    <w:rsid w:val="00350F8A"/>
  </w:style>
  <w:style w:type="character" w:customStyle="1" w:styleId="CabealhoChar">
    <w:name w:val="Cabeçalho Char"/>
    <w:link w:val="Cabealho"/>
    <w:uiPriority w:val="99"/>
    <w:rsid w:val="0012470B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2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rt4.jus.br/nj4jurisp/jurispnovo.TratarAcordao?pCodProcesso=646001&amp;pNroFormatadoComClasse=01385-2003-018-04-00-0%20(RXOF/RO)&amp;pDataPublicacao=01/06/2007&amp;pNomeJuiz=ANA+ROSA+PEREIRA+ZAGO+SAGRILO&amp;pCodAndamento=25633905&amp;pOrdemApresentacao=1&amp;pTextoTraduzido=tomador%20E%20subsidi&#225;ria%20E%20condom&#237;nio%20" TargetMode="External"/><Relationship Id="rId18" Type="http://schemas.openxmlformats.org/officeDocument/2006/relationships/hyperlink" Target="http://www.corag.rs.gov.br" TargetMode="External"/><Relationship Id="rId26" Type="http://schemas.openxmlformats.org/officeDocument/2006/relationships/hyperlink" Target="http://www.corag.rs.gov.br" TargetMode="External"/><Relationship Id="rId21" Type="http://schemas.openxmlformats.org/officeDocument/2006/relationships/hyperlink" Target="http://www.trt4.gov.br/nj4jurisp/jurispnovo.TratarAcordao?pCodProcesso=743275&amp;pNroFormatadoComClasse=00804-2005-004-04-00-5%20%28RO%29&amp;pDataPublicacao=04/05/2007&amp;pNomeJuiz=ROSANE+SERAFINI+CASA+NOVA&amp;pCodAndamento=25211249&amp;pOrdemApresentacao=1&amp;pTextoTraduzido=reconhecimento%20%20E%20adicional%20%20E%20noturno%20E%20habitual%20trabalho%20%20OU%20empregat%C3%ADcio%20OU%20crach%C3%A1%20OU%20ponto" TargetMode="External"/><Relationship Id="rId34" Type="http://schemas.openxmlformats.org/officeDocument/2006/relationships/header" Target="header3.xml"/><Relationship Id="rId7" Type="http://schemas.openxmlformats.org/officeDocument/2006/relationships/hyperlink" Target="http://www.trt4.gov.br/nj4jurisp/jurispnovo.TratarAcordao?pCodProcesso=759394&amp;pNroFormatadoComClasse=00231-2006-732-04-00-7%20%28RO%29&amp;pDataPublicacao=21/05/2007&amp;pNomeJuiz=LUIZ+ALBERTO+DE+VARGAS&amp;pCodAndamento=25553655&amp;pOrdemApresentacao=1&amp;pTextoTraduzido=reconhecimento%20%20E%20v%C3%ADnculo%20%20E%20carteira%20E%20assinar%20trabalho%20%20OU%20empregat%C3%ADcio%20OU%20crach%C3%A1%20OU%20ponto" TargetMode="External"/><Relationship Id="rId12" Type="http://schemas.openxmlformats.org/officeDocument/2006/relationships/hyperlink" Target="http://www.corag.rs.gov.br" TargetMode="External"/><Relationship Id="rId17" Type="http://schemas.openxmlformats.org/officeDocument/2006/relationships/hyperlink" Target="http://www.trt4.jus.br/nj4jurisp/jurispnovo.TratarAcordao?pCodProcesso=755897&amp;pNroFormatadoComClasse=00259-2006-003-04-00-1%20(RO)&amp;pDataPublicacao=03/04/2007&amp;pNomeJuiz=PAULO+JOS&#201;+DA+ROCHA&amp;pCodAndamento=25043583&amp;pOrdemApresentacao=1&amp;pTextoTraduzido=tomador%20E%20subsidi&#225;ria%20E%20condom&#237;nio%20" TargetMode="External"/><Relationship Id="rId25" Type="http://schemas.openxmlformats.org/officeDocument/2006/relationships/hyperlink" Target="http://www.trt4.gov.br/nj4jurisp/jurispnovo.TratarAcordao?pCodProcesso=751748&amp;pNroFormatadoComClasse=01243-2005-021-04-00-7%20%28RO%29&amp;pDataPublicacao=29/05/2007&amp;pNomeJuiz=IONE+SALIN+GON%C3%87ALVES&amp;pCodAndamento=25645249&amp;pOrdemApresentacao=1&amp;pTextoTraduzido=reconhecimento%20%20E%20hora%20E%20extra%20E%20habitual%20trabalho%20%20OU%20empregat%C3%ADcio%20OU%20crach%C3%A1%20OU%20ponto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://www.corag.rs.gov.br" TargetMode="External"/><Relationship Id="rId20" Type="http://schemas.openxmlformats.org/officeDocument/2006/relationships/hyperlink" Target="http://www.corag.rs.gov.br" TargetMode="External"/><Relationship Id="rId29" Type="http://schemas.openxmlformats.org/officeDocument/2006/relationships/hyperlink" Target="http://www.corag.rs.gov.b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rt4.jus.br/nj4jurisp/jurispnovo.TratarAcordao?pCodProcesso=786645&amp;pNroFormatadoComClasse=00239-2006-025-04-00-8%20(RO)&amp;pDataPublicacao=09/11/2007&amp;pNomeJuiz=VANDA+KRINDGES+MARQUES&amp;pCodAndamento=26740813&amp;pOrdemApresentacao=1&amp;pTextoTraduzido=tomador%20E%20subsidi&#225;ria%20E%20condom&#237;nio%20" TargetMode="External"/><Relationship Id="rId24" Type="http://schemas.openxmlformats.org/officeDocument/2006/relationships/hyperlink" Target="http://www.corag.rs.gov.br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trt4.jus.br/nj4jurisp/jurispnovo.TratarAcordao?pCodProcesso=763739&amp;pNroFormatadoComClasse=01306-2005-014-04-00-7%20(RO)&amp;pDataPublicacao=29/05/2007&amp;pNomeJuiz=T&#194;NIA+MACIEL+DE+SOUZA&amp;pCodAndamento=25602972&amp;pOrdemApresentacao=1&amp;pTextoTraduzido=tomador%20E%20subsidi&#225;ria%20E%20condom&#237;nio%20" TargetMode="External"/><Relationship Id="rId23" Type="http://schemas.openxmlformats.org/officeDocument/2006/relationships/hyperlink" Target="http://www.trt4.gov.br/nj4jurisp/jurispnovo.TratarAcordao?pCodProcesso=761517&amp;pNroFormatadoComClasse=00339-2006-006-04-00-6%20%28RO%29&amp;pDataPublicacao=11/06/2007&amp;pNomeJuiz=MILTON+VARELA+DUTRA&amp;pCodAndamento=25682015&amp;pOrdemApresentacao=1&amp;pTextoTraduzido=FGTS%20E%20benef%C3%ADcio%20E%20reconhecido%20E%20direito%20trabalho%20%20OU%20empregat%C3%ADcio%20OU%20crach%C3%A1%20OU%20ponto" TargetMode="External"/><Relationship Id="rId28" Type="http://schemas.openxmlformats.org/officeDocument/2006/relationships/hyperlink" Target="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&#231;&#227;o%2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.corag.rs.gov.br" TargetMode="External"/><Relationship Id="rId19" Type="http://schemas.openxmlformats.org/officeDocument/2006/relationships/hyperlink" Target="http://www.trt4.gov.br/nj4jurisp/jurispnovo.TratarAcordao?pCodProcesso=755976&amp;pNroFormatadoComClasse=00321-2006-232-04-00-7%20%28RO%29&amp;pDataPublicacao=04/06/2007&amp;pNomeJuiz=DENISE+MARIA+DE+BARROS&amp;pCodAndamento=25639506&amp;pOrdemApresentacao=1&amp;pTextoTraduzido=reconhecimento%20%20E%20adicional%20%20E%20noturno%20E%20habitual%20trabalho%20%20OU%20empregat%C3%ADcio%20OU%20crach%C3%A1%20OU%20ponto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trt4.gov.br/nj4jurisp/jurispnovo.TratarAcordao?pCodProcesso=793050&amp;pNroFormatadoComClasse=00646-2006-461-04-00-1%20%28RO%29&amp;pDataPublicacao=12/12/2007&amp;pNomeJuiz=VANDA+KRINDGES+MARQUES&amp;pCodAndamento=27031357&amp;pOrdemApresentacao=1&amp;pTextoTraduzido=reconhecimento%20%20E%20v%C3%ADnculo%20%20E%20carteira%20E%20assinar%20trabalho%20%20OU%20empregat%C3%ADcio%20OU%20crach%C3%A1%20OU%20ponto" TargetMode="External"/><Relationship Id="rId14" Type="http://schemas.openxmlformats.org/officeDocument/2006/relationships/hyperlink" Target="http://www.corag.rs.gov.br" TargetMode="External"/><Relationship Id="rId22" Type="http://schemas.openxmlformats.org/officeDocument/2006/relationships/hyperlink" Target="http://www.corag.rs.gov.br" TargetMode="External"/><Relationship Id="rId27" Type="http://schemas.openxmlformats.org/officeDocument/2006/relationships/hyperlink" Target="http://www81.dataprev.gov.br/sislex/paginas/66/MPS/2007/142.htm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://www.corag.rs.gov.br" TargetMode="External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os\timbrad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timbrado.dot</Template>
  <TotalTime>0</TotalTime>
  <Pages>3</Pages>
  <Words>4955</Words>
  <Characters>26763</Characters>
  <Application>Microsoft Office Word</Application>
  <DocSecurity>0</DocSecurity>
  <Lines>223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____ VARA DO TRABALHO DA COMARCA DE SANTA MARIA - RS</vt:lpstr>
      <vt:lpstr>EXCELENTÍSSIMO SENHOR DOUTOR JUIZ DA ____ VARA DO TRABALHO DA COMARCA DE SANTA MARIA - RS</vt:lpstr>
    </vt:vector>
  </TitlesOfParts>
  <Company/>
  <LinksUpToDate>false</LinksUpToDate>
  <CharactersWithSpaces>31655</CharactersWithSpaces>
  <SharedDoc>false</SharedDoc>
  <HLinks>
    <vt:vector size="144" baseType="variant">
      <vt:variant>
        <vt:i4>3276912</vt:i4>
      </vt:variant>
      <vt:variant>
        <vt:i4>69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3276912</vt:i4>
      </vt:variant>
      <vt:variant>
        <vt:i4>66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6750250</vt:i4>
      </vt:variant>
      <vt:variant>
        <vt:i4>63</vt:i4>
      </vt:variant>
      <vt:variant>
        <vt:i4>0</vt:i4>
      </vt:variant>
      <vt:variant>
        <vt:i4>5</vt:i4>
      </vt:variant>
      <vt:variant>
        <vt:lpwstr>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ção%20</vt:lpwstr>
      </vt:variant>
      <vt:variant>
        <vt:lpwstr/>
      </vt:variant>
      <vt:variant>
        <vt:i4>6619245</vt:i4>
      </vt:variant>
      <vt:variant>
        <vt:i4>60</vt:i4>
      </vt:variant>
      <vt:variant>
        <vt:i4>0</vt:i4>
      </vt:variant>
      <vt:variant>
        <vt:i4>5</vt:i4>
      </vt:variant>
      <vt:variant>
        <vt:lpwstr>http://www81.dataprev.gov.br/sislex/paginas/66/MPS/2007/142.htm</vt:lpwstr>
      </vt:variant>
      <vt:variant>
        <vt:lpwstr/>
      </vt:variant>
      <vt:variant>
        <vt:i4>3276912</vt:i4>
      </vt:variant>
      <vt:variant>
        <vt:i4>57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3539059</vt:i4>
      </vt:variant>
      <vt:variant>
        <vt:i4>54</vt:i4>
      </vt:variant>
      <vt:variant>
        <vt:i4>0</vt:i4>
      </vt:variant>
      <vt:variant>
        <vt:i4>5</vt:i4>
      </vt:variant>
      <vt:variant>
        <vt:lpwstr>http://www.trt4.gov.br/nj4jurisp/jurispnovo.TratarAcordao?pCodProcesso=751748&amp;pNroFormatadoComClasse=01243-2005-021-04-00-7%20%28RO%29&amp;pDataPublicacao=29/05/2007&amp;pNomeJuiz=IONE+SALIN+GON%C3%87ALVES&amp;pCodAndamento=25645249&amp;pOrdemApresentacao=1&amp;pTextoTraduzido=reconhecimento%20%20E%20hora%20E%20extra%20E%20habitual%20trabalho%20%20OU%20empregat%C3%ADcio%20OU%20crach%C3%A1%20OU%20ponto</vt:lpwstr>
      </vt:variant>
      <vt:variant>
        <vt:lpwstr/>
      </vt:variant>
      <vt:variant>
        <vt:i4>3276912</vt:i4>
      </vt:variant>
      <vt:variant>
        <vt:i4>51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3866735</vt:i4>
      </vt:variant>
      <vt:variant>
        <vt:i4>48</vt:i4>
      </vt:variant>
      <vt:variant>
        <vt:i4>0</vt:i4>
      </vt:variant>
      <vt:variant>
        <vt:i4>5</vt:i4>
      </vt:variant>
      <vt:variant>
        <vt:lpwstr>http://www.trt4.gov.br/nj4jurisp/jurispnovo.TratarAcordao?pCodProcesso=761517&amp;pNroFormatadoComClasse=00339-2006-006-04-00-6%20%28RO%29&amp;pDataPublicacao=11/06/2007&amp;pNomeJuiz=MILTON+VARELA+DUTRA&amp;pCodAndamento=25682015&amp;pOrdemApresentacao=1&amp;pTextoTraduzido=FGTS%20E%20benef%C3%ADcio%20E%20reconhecido%20E%20direito%20trabalho%20%20OU%20empregat%C3%ADcio%20OU%20crach%C3%A1%20OU%20ponto</vt:lpwstr>
      </vt:variant>
      <vt:variant>
        <vt:lpwstr/>
      </vt:variant>
      <vt:variant>
        <vt:i4>3276912</vt:i4>
      </vt:variant>
      <vt:variant>
        <vt:i4>45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6553642</vt:i4>
      </vt:variant>
      <vt:variant>
        <vt:i4>42</vt:i4>
      </vt:variant>
      <vt:variant>
        <vt:i4>0</vt:i4>
      </vt:variant>
      <vt:variant>
        <vt:i4>5</vt:i4>
      </vt:variant>
      <vt:variant>
        <vt:lpwstr>http://www.trt4.gov.br/nj4jurisp/jurispnovo.TratarAcordao?pCodProcesso=743275&amp;pNroFormatadoComClasse=00804-2005-004-04-00-5%20%28RO%29&amp;pDataPublicacao=04/05/2007&amp;pNomeJuiz=ROSANE+SERAFINI+CASA+NOVA&amp;pCodAndamento=25211249&amp;pOrdemApresentacao=1&amp;pTextoTraduzido=reconhecimento%20%20E%20adicional%20%20E%20noturno%20E%20habitual%20trabalho%20%20OU%20empregat%C3%ADcio%20OU%20crach%C3%A1%20OU%20ponto</vt:lpwstr>
      </vt:variant>
      <vt:variant>
        <vt:lpwstr/>
      </vt:variant>
      <vt:variant>
        <vt:i4>3276912</vt:i4>
      </vt:variant>
      <vt:variant>
        <vt:i4>39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7340079</vt:i4>
      </vt:variant>
      <vt:variant>
        <vt:i4>36</vt:i4>
      </vt:variant>
      <vt:variant>
        <vt:i4>0</vt:i4>
      </vt:variant>
      <vt:variant>
        <vt:i4>5</vt:i4>
      </vt:variant>
      <vt:variant>
        <vt:lpwstr>http://www.trt4.gov.br/nj4jurisp/jurispnovo.TratarAcordao?pCodProcesso=755976&amp;pNroFormatadoComClasse=00321-2006-232-04-00-7%20%28RO%29&amp;pDataPublicacao=04/06/2007&amp;pNomeJuiz=DENISE+MARIA+DE+BARROS&amp;pCodAndamento=25639506&amp;pOrdemApresentacao=1&amp;pTextoTraduzido=reconhecimento%20%20E%20adicional%20%20E%20noturno%20E%20habitual%20trabalho%20%20OU%20empregat%C3%ADcio%20OU%20crach%C3%A1%20OU%20ponto</vt:lpwstr>
      </vt:variant>
      <vt:variant>
        <vt:lpwstr/>
      </vt:variant>
      <vt:variant>
        <vt:i4>3276912</vt:i4>
      </vt:variant>
      <vt:variant>
        <vt:i4>33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16646245</vt:i4>
      </vt:variant>
      <vt:variant>
        <vt:i4>30</vt:i4>
      </vt:variant>
      <vt:variant>
        <vt:i4>0</vt:i4>
      </vt:variant>
      <vt:variant>
        <vt:i4>5</vt:i4>
      </vt:variant>
      <vt:variant>
        <vt:lpwstr>http://www.trt4.jus.br/nj4jurisp/jurispnovo.TratarAcordao?pCodProcesso=755897&amp;pNroFormatadoComClasse=00259-2006-003-04-00-1%20(RO)&amp;pDataPublicacao=03/04/2007&amp;pNomeJuiz=PAULO+JOSÉ+DA+ROCHA&amp;pCodAndamento=25043583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27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15597687</vt:i4>
      </vt:variant>
      <vt:variant>
        <vt:i4>24</vt:i4>
      </vt:variant>
      <vt:variant>
        <vt:i4>0</vt:i4>
      </vt:variant>
      <vt:variant>
        <vt:i4>5</vt:i4>
      </vt:variant>
      <vt:variant>
        <vt:lpwstr>http://www.trt4.jus.br/nj4jurisp/jurispnovo.TratarAcordao?pCodProcesso=763739&amp;pNroFormatadoComClasse=01306-2005-014-04-00-7%20(RO)&amp;pDataPublicacao=29/05/2007&amp;pNomeJuiz=TÂNIA+MACIEL+DE+SOUZA&amp;pCodAndamento=25602972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21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3997823</vt:i4>
      </vt:variant>
      <vt:variant>
        <vt:i4>18</vt:i4>
      </vt:variant>
      <vt:variant>
        <vt:i4>0</vt:i4>
      </vt:variant>
      <vt:variant>
        <vt:i4>5</vt:i4>
      </vt:variant>
      <vt:variant>
        <vt:lpwstr>http://www.trt4.jus.br/nj4jurisp/jurispnovo.TratarAcordao?pCodProcesso=646001&amp;pNroFormatadoComClasse=01385-2003-018-04-00-0%20(RXOF/RO)&amp;pDataPublicacao=01/06/2007&amp;pNomeJuiz=ANA+ROSA+PEREIRA+ZAGO+SAGRILO&amp;pCodAndamento=25633905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15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7667767</vt:i4>
      </vt:variant>
      <vt:variant>
        <vt:i4>12</vt:i4>
      </vt:variant>
      <vt:variant>
        <vt:i4>0</vt:i4>
      </vt:variant>
      <vt:variant>
        <vt:i4>5</vt:i4>
      </vt:variant>
      <vt:variant>
        <vt:lpwstr>http://www.trt4.jus.br/nj4jurisp/jurispnovo.TratarAcordao?pCodProcesso=786645&amp;pNroFormatadoComClasse=00239-2006-025-04-00-8%20(RO)&amp;pDataPublicacao=09/11/2007&amp;pNomeJuiz=VANDA+KRINDGES+MARQUES&amp;pCodAndamento=26740813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7995492</vt:i4>
      </vt:variant>
      <vt:variant>
        <vt:i4>6</vt:i4>
      </vt:variant>
      <vt:variant>
        <vt:i4>0</vt:i4>
      </vt:variant>
      <vt:variant>
        <vt:i4>5</vt:i4>
      </vt:variant>
      <vt:variant>
        <vt:lpwstr>http://www.trt4.gov.br/nj4jurisp/jurispnovo.TratarAcordao?pCodProcesso=793050&amp;pNroFormatadoComClasse=00646-2006-461-04-00-1%20%28RO%29&amp;pDataPublicacao=12/12/2007&amp;pNomeJuiz=VANDA+KRINDGES+MARQUES&amp;pCodAndamento=27031357&amp;pOrdemApresentacao=1&amp;pTextoTraduzido=reconhecimento%20%20E%20v%C3%ADnculo%20%20E%20carteira%20E%20assinar%20trabalho%20%20OU%20empregat%C3%ADcio%20OU%20crach%C3%A1%20OU%20ponto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7143475</vt:i4>
      </vt:variant>
      <vt:variant>
        <vt:i4>0</vt:i4>
      </vt:variant>
      <vt:variant>
        <vt:i4>0</vt:i4>
      </vt:variant>
      <vt:variant>
        <vt:i4>5</vt:i4>
      </vt:variant>
      <vt:variant>
        <vt:lpwstr>http://www.trt4.gov.br/nj4jurisp/jurispnovo.TratarAcordao?pCodProcesso=759394&amp;pNroFormatadoComClasse=00231-2006-732-04-00-7%20%28RO%29&amp;pDataPublicacao=21/05/2007&amp;pNomeJuiz=LUIZ+ALBERTO+DE+VARGAS&amp;pCodAndamento=25553655&amp;pOrdemApresentacao=1&amp;pTextoTraduzido=reconhecimento%20%20E%20v%C3%ADnculo%20%20E%20carteira%20E%20assinar%20trabalho%20%20OU%20empregat%C3%ADcio%20OU%20crach%C3%A1%20OU%20pont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____ VARA DO TRABALHO DA COMARCA DE SANTA MARIA - RS</dc:title>
  <dc:subject/>
  <dc:creator>Ricardo Jobim</dc:creator>
  <cp:keywords/>
  <cp:lastModifiedBy>Anderson Chile</cp:lastModifiedBy>
  <cp:revision>2</cp:revision>
  <cp:lastPrinted>2008-04-28T19:27:00Z</cp:lastPrinted>
  <dcterms:created xsi:type="dcterms:W3CDTF">2023-11-06T21:04:00Z</dcterms:created>
  <dcterms:modified xsi:type="dcterms:W3CDTF">2023-11-06T21:04:00Z</dcterms:modified>
</cp:coreProperties>
</file>