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8D563" w14:textId="77777777" w:rsidR="00C4032E" w:rsidRPr="00802328" w:rsidRDefault="00C4032E" w:rsidP="00C4032E">
      <w:pPr>
        <w:pStyle w:val="Estilo"/>
        <w:spacing w:before="254" w:line="235" w:lineRule="exact"/>
        <w:ind w:left="14" w:right="86"/>
        <w:rPr>
          <w:rFonts w:ascii="Cambria" w:hAnsi="Cambria" w:cs="Arial"/>
        </w:rPr>
      </w:pPr>
      <w:r w:rsidRPr="00802328">
        <w:rPr>
          <w:rFonts w:ascii="Cambria" w:hAnsi="Cambria" w:cs="Arial"/>
        </w:rPr>
        <w:t>EXCELENTISSÍMO SENHOR JUIZ DE DIREITO DA _________ VARA DO TRABALHO DA (COMARCA/SIGLA ESTADO)</w:t>
      </w:r>
    </w:p>
    <w:p w14:paraId="04FF32D3" w14:textId="77777777" w:rsidR="00C4032E" w:rsidRPr="00802328" w:rsidRDefault="00C4032E" w:rsidP="00C4032E">
      <w:pPr>
        <w:pStyle w:val="Estilo"/>
        <w:spacing w:before="254" w:line="235" w:lineRule="exact"/>
        <w:ind w:left="14" w:right="86"/>
        <w:rPr>
          <w:rFonts w:ascii="Cambria" w:hAnsi="Cambria" w:cs="Arial"/>
        </w:rPr>
      </w:pPr>
    </w:p>
    <w:p w14:paraId="4D4D85CB" w14:textId="77777777" w:rsidR="00C4032E" w:rsidRPr="00802328" w:rsidRDefault="00C4032E" w:rsidP="00C4032E">
      <w:pPr>
        <w:pStyle w:val="Estilo"/>
        <w:spacing w:before="254" w:line="235" w:lineRule="exact"/>
        <w:ind w:left="14" w:right="86"/>
        <w:rPr>
          <w:rFonts w:ascii="Cambria" w:hAnsi="Cambria" w:cs="Arial"/>
        </w:rPr>
      </w:pPr>
    </w:p>
    <w:p w14:paraId="32129EFA" w14:textId="77777777" w:rsidR="00C4032E" w:rsidRPr="00802328" w:rsidRDefault="00C4032E" w:rsidP="00C4032E">
      <w:pPr>
        <w:pStyle w:val="Estilo"/>
        <w:spacing w:before="254" w:line="235" w:lineRule="exact"/>
        <w:ind w:left="14" w:right="86"/>
        <w:rPr>
          <w:rFonts w:ascii="Cambria" w:hAnsi="Cambria" w:cs="Arial"/>
        </w:rPr>
      </w:pPr>
    </w:p>
    <w:p w14:paraId="0F69BBAF" w14:textId="77777777" w:rsidR="00C4032E" w:rsidRPr="00802328" w:rsidRDefault="00C4032E" w:rsidP="00C4032E">
      <w:pPr>
        <w:pStyle w:val="Estilo"/>
        <w:spacing w:before="254" w:line="235" w:lineRule="exact"/>
        <w:ind w:left="14" w:right="86"/>
        <w:rPr>
          <w:rFonts w:ascii="Cambria" w:hAnsi="Cambria" w:cs="Arial"/>
        </w:rPr>
      </w:pPr>
    </w:p>
    <w:p w14:paraId="6651DA66" w14:textId="77777777" w:rsidR="00C4032E" w:rsidRPr="00802328" w:rsidRDefault="00C4032E" w:rsidP="00C4032E">
      <w:pPr>
        <w:jc w:val="both"/>
        <w:rPr>
          <w:rFonts w:ascii="Cambria" w:hAnsi="Cambria" w:cs="Arial"/>
        </w:rPr>
      </w:pPr>
    </w:p>
    <w:p w14:paraId="6D34733D" w14:textId="77777777" w:rsidR="00C4032E" w:rsidRPr="00802328" w:rsidRDefault="00C4032E" w:rsidP="00C4032E">
      <w:pPr>
        <w:spacing w:line="360" w:lineRule="auto"/>
        <w:ind w:firstLine="708"/>
        <w:jc w:val="both"/>
        <w:rPr>
          <w:rFonts w:ascii="Cambria" w:hAnsi="Cambria" w:cs="Arial"/>
        </w:rPr>
      </w:pPr>
      <w:r w:rsidRPr="00802328">
        <w:rPr>
          <w:rFonts w:ascii="Cambria" w:hAnsi="Cambria" w:cs="Arial"/>
        </w:rPr>
        <w:t>(REQUERENTE)....., brasileiro (a), (estado civil), profissional da área de ....., portador (a) do CIRG n.º ..... e do CPF n.º .....,(endereço eletrônico), residente e domiciliado (a) na Rua ....., n.º ....., Bairro ....., Cidade ....., Estado ....., por intermédio de seu (sua) advogado(a) infra assinado (procuração em anexo - doc. 01), com escritório profissional sito à Rua ....., nº ....., Bairro ....., Cidade ....., Estado ....., onde recebe notificações e intimações,  vem à presença de Vossa Excelência com fulcro nos artigos 840 da CLT e 319 do NCPC propor a</w:t>
      </w:r>
    </w:p>
    <w:p w14:paraId="1035D27D" w14:textId="77777777" w:rsidR="00C4032E" w:rsidRPr="00802328" w:rsidRDefault="00C4032E" w:rsidP="00C4032E">
      <w:pPr>
        <w:widowControl w:val="0"/>
        <w:spacing w:line="360" w:lineRule="auto"/>
        <w:ind w:firstLine="2268"/>
        <w:jc w:val="both"/>
        <w:rPr>
          <w:rFonts w:ascii="Cambria" w:hAnsi="Cambria" w:cs="Arial"/>
        </w:rPr>
      </w:pPr>
    </w:p>
    <w:p w14:paraId="7BD8CB77" w14:textId="77777777" w:rsidR="00C4032E" w:rsidRPr="00802328" w:rsidRDefault="00C4032E" w:rsidP="00C4032E">
      <w:pPr>
        <w:widowControl w:val="0"/>
        <w:spacing w:line="360" w:lineRule="auto"/>
        <w:ind w:firstLine="2268"/>
        <w:rPr>
          <w:rFonts w:ascii="Cambria" w:hAnsi="Cambria" w:cs="Arial"/>
          <w:b/>
          <w:bCs/>
        </w:rPr>
      </w:pPr>
      <w:r w:rsidRPr="00802328">
        <w:rPr>
          <w:rFonts w:ascii="Cambria" w:hAnsi="Cambria" w:cs="Arial"/>
          <w:b/>
          <w:bCs/>
        </w:rPr>
        <w:t>RECLAMATÓRIA TRABALHISTA</w:t>
      </w:r>
    </w:p>
    <w:p w14:paraId="47028E10" w14:textId="77777777" w:rsidR="00C4032E" w:rsidRPr="00802328" w:rsidRDefault="00C4032E" w:rsidP="00C4032E">
      <w:pPr>
        <w:widowControl w:val="0"/>
        <w:spacing w:line="360" w:lineRule="auto"/>
        <w:ind w:firstLine="2268"/>
        <w:jc w:val="both"/>
        <w:rPr>
          <w:rFonts w:ascii="Cambria" w:hAnsi="Cambria" w:cs="Arial"/>
          <w:b/>
          <w:bCs/>
        </w:rPr>
      </w:pPr>
    </w:p>
    <w:p w14:paraId="4810E323" w14:textId="77777777" w:rsidR="00C4032E" w:rsidRPr="00802328" w:rsidRDefault="00C4032E" w:rsidP="00C4032E">
      <w:pPr>
        <w:spacing w:after="200" w:line="276" w:lineRule="auto"/>
        <w:ind w:firstLine="708"/>
        <w:jc w:val="both"/>
        <w:rPr>
          <w:rFonts w:ascii="Cambria" w:eastAsia="Calibri" w:hAnsi="Cambria" w:cs="Arial"/>
          <w:lang w:eastAsia="en-US"/>
        </w:rPr>
      </w:pPr>
      <w:r w:rsidRPr="00802328">
        <w:rPr>
          <w:rFonts w:ascii="Cambria" w:hAnsi="Cambria" w:cs="Arial"/>
        </w:rPr>
        <w:t>Em face de (REQUERIDO)....., pessoa jurídica de direito privado, inscrita no CNPJ sob o n.º ....., com sede na Rua ....., n.º ....., Bairro ......, Cidade ....., Estado ....., CEP ....., pelos motivos de fato e de direito a seguir aduzidos.</w:t>
      </w:r>
    </w:p>
    <w:p w14:paraId="4AE6A210" w14:textId="77777777" w:rsidR="00890AF9" w:rsidRPr="00802328" w:rsidRDefault="00890AF9" w:rsidP="00890AF9">
      <w:pPr>
        <w:spacing w:line="360" w:lineRule="auto"/>
        <w:ind w:left="2279"/>
        <w:jc w:val="both"/>
        <w:rPr>
          <w:rFonts w:ascii="Cambria" w:hAnsi="Cambria" w:cs="Arial"/>
        </w:rPr>
      </w:pPr>
    </w:p>
    <w:p w14:paraId="0CE40C51" w14:textId="77777777" w:rsidR="00890AF9" w:rsidRPr="00802328" w:rsidRDefault="00890AF9" w:rsidP="00890AF9">
      <w:pPr>
        <w:spacing w:line="360" w:lineRule="auto"/>
        <w:ind w:left="2279"/>
        <w:jc w:val="both"/>
        <w:rPr>
          <w:rFonts w:ascii="Cambria" w:hAnsi="Cambria" w:cs="Arial"/>
        </w:rPr>
      </w:pPr>
    </w:p>
    <w:p w14:paraId="23B9445D" w14:textId="77777777" w:rsidR="00890AF9" w:rsidRPr="00802328" w:rsidRDefault="002D6A3B" w:rsidP="000E77D2">
      <w:pPr>
        <w:widowControl w:val="0"/>
        <w:spacing w:line="360" w:lineRule="auto"/>
        <w:ind w:firstLine="2279"/>
        <w:jc w:val="both"/>
        <w:rPr>
          <w:rFonts w:ascii="Cambria" w:hAnsi="Cambria" w:cs="Arial"/>
          <w:b/>
        </w:rPr>
      </w:pPr>
      <w:r w:rsidRPr="00802328">
        <w:rPr>
          <w:rFonts w:ascii="Cambria" w:hAnsi="Cambria" w:cs="Arial"/>
          <w:b/>
        </w:rPr>
        <w:t xml:space="preserve">1 </w:t>
      </w:r>
      <w:r w:rsidR="000E77D2" w:rsidRPr="00802328">
        <w:rPr>
          <w:rFonts w:ascii="Cambria" w:hAnsi="Cambria" w:cs="Arial"/>
          <w:b/>
        </w:rPr>
        <w:t>–</w:t>
      </w:r>
      <w:r w:rsidRPr="00802328">
        <w:rPr>
          <w:rFonts w:ascii="Cambria" w:hAnsi="Cambria" w:cs="Arial"/>
          <w:b/>
        </w:rPr>
        <w:t xml:space="preserve"> </w:t>
      </w:r>
      <w:r w:rsidR="00890AF9" w:rsidRPr="00802328">
        <w:rPr>
          <w:rFonts w:ascii="Cambria" w:hAnsi="Cambria" w:cs="Arial"/>
          <w:b/>
        </w:rPr>
        <w:t>DOS FATOS</w:t>
      </w:r>
    </w:p>
    <w:p w14:paraId="15805B76" w14:textId="77777777" w:rsidR="00DB3619" w:rsidRPr="00802328" w:rsidRDefault="00890AF9" w:rsidP="00DE1092">
      <w:pPr>
        <w:widowControl w:val="0"/>
        <w:spacing w:line="360" w:lineRule="auto"/>
        <w:ind w:firstLine="2279"/>
        <w:jc w:val="both"/>
        <w:rPr>
          <w:rFonts w:ascii="Cambria" w:hAnsi="Cambria" w:cs="Arial"/>
        </w:rPr>
      </w:pPr>
      <w:r w:rsidRPr="00802328">
        <w:rPr>
          <w:rFonts w:ascii="Cambria" w:hAnsi="Cambria" w:cs="Arial"/>
        </w:rPr>
        <w:t xml:space="preserve">O </w:t>
      </w:r>
      <w:r w:rsidR="002F34E1" w:rsidRPr="00802328">
        <w:rPr>
          <w:rFonts w:ascii="Cambria" w:hAnsi="Cambria" w:cs="Arial"/>
        </w:rPr>
        <w:t xml:space="preserve">Autor foi contratado pela </w:t>
      </w:r>
      <w:r w:rsidRPr="00802328">
        <w:rPr>
          <w:rFonts w:ascii="Cambria" w:hAnsi="Cambria" w:cs="Arial"/>
        </w:rPr>
        <w:t>R</w:t>
      </w:r>
      <w:r w:rsidR="002F34E1" w:rsidRPr="00802328">
        <w:rPr>
          <w:rFonts w:ascii="Cambria" w:hAnsi="Cambria" w:cs="Arial"/>
        </w:rPr>
        <w:t xml:space="preserve">eclamada </w:t>
      </w:r>
      <w:r w:rsidRPr="00802328">
        <w:rPr>
          <w:rFonts w:ascii="Cambria" w:hAnsi="Cambria" w:cs="Arial"/>
        </w:rPr>
        <w:t xml:space="preserve">em </w:t>
      </w:r>
      <w:r w:rsidR="00477C55" w:rsidRPr="00802328">
        <w:rPr>
          <w:rFonts w:ascii="Cambria" w:hAnsi="Cambria" w:cs="Arial"/>
        </w:rPr>
        <w:t>14/03/2008</w:t>
      </w:r>
      <w:r w:rsidRPr="00802328">
        <w:rPr>
          <w:rFonts w:ascii="Cambria" w:hAnsi="Cambria" w:cs="Arial"/>
        </w:rPr>
        <w:t xml:space="preserve">, para a função </w:t>
      </w:r>
      <w:r w:rsidR="00720EB4" w:rsidRPr="00802328">
        <w:rPr>
          <w:rFonts w:ascii="Cambria" w:hAnsi="Cambria" w:cs="Arial"/>
        </w:rPr>
        <w:t xml:space="preserve">de </w:t>
      </w:r>
      <w:r w:rsidR="00CA0DE1" w:rsidRPr="00802328">
        <w:rPr>
          <w:rFonts w:ascii="Cambria" w:hAnsi="Cambria" w:cs="Arial"/>
        </w:rPr>
        <w:t>ensacador de pão</w:t>
      </w:r>
      <w:r w:rsidR="00DE1092" w:rsidRPr="00802328">
        <w:rPr>
          <w:rFonts w:ascii="Cambria" w:hAnsi="Cambria" w:cs="Arial"/>
        </w:rPr>
        <w:t xml:space="preserve">, </w:t>
      </w:r>
      <w:r w:rsidR="007A046C" w:rsidRPr="00802328">
        <w:rPr>
          <w:rFonts w:ascii="Cambria" w:hAnsi="Cambria" w:cs="Arial"/>
        </w:rPr>
        <w:t xml:space="preserve">com jornada das 7h30min às 12h, de segunda a sábado, </w:t>
      </w:r>
      <w:r w:rsidR="00073CDF" w:rsidRPr="00802328">
        <w:rPr>
          <w:rFonts w:ascii="Cambria" w:hAnsi="Cambria" w:cs="Arial"/>
        </w:rPr>
        <w:t xml:space="preserve">com remuneração </w:t>
      </w:r>
      <w:r w:rsidR="00DB3619" w:rsidRPr="00802328">
        <w:rPr>
          <w:rFonts w:ascii="Cambria" w:hAnsi="Cambria" w:cs="Arial"/>
        </w:rPr>
        <w:t>es</w:t>
      </w:r>
      <w:r w:rsidR="00073CDF" w:rsidRPr="00802328">
        <w:rPr>
          <w:rFonts w:ascii="Cambria" w:hAnsi="Cambria" w:cs="Arial"/>
        </w:rPr>
        <w:t xml:space="preserve">tabelecida em R$ 5,00 por </w:t>
      </w:r>
      <w:r w:rsidR="007A046C" w:rsidRPr="00802328">
        <w:rPr>
          <w:rFonts w:ascii="Cambria" w:hAnsi="Cambria" w:cs="Arial"/>
        </w:rPr>
        <w:t>dia.</w:t>
      </w:r>
    </w:p>
    <w:p w14:paraId="78416FC4" w14:textId="77777777" w:rsidR="00DB3619" w:rsidRPr="00802328" w:rsidRDefault="00DB3619" w:rsidP="00DE1092">
      <w:pPr>
        <w:widowControl w:val="0"/>
        <w:spacing w:line="360" w:lineRule="auto"/>
        <w:ind w:firstLine="2279"/>
        <w:jc w:val="both"/>
        <w:rPr>
          <w:rFonts w:ascii="Cambria" w:hAnsi="Cambria" w:cs="Arial"/>
        </w:rPr>
      </w:pPr>
    </w:p>
    <w:p w14:paraId="0169B15C" w14:textId="77777777" w:rsidR="00630241" w:rsidRPr="00802328" w:rsidRDefault="00630241" w:rsidP="00630241">
      <w:pPr>
        <w:spacing w:line="360" w:lineRule="auto"/>
        <w:ind w:firstLine="2279"/>
        <w:jc w:val="both"/>
        <w:rPr>
          <w:rFonts w:ascii="Cambria" w:hAnsi="Cambria" w:cs="Arial"/>
        </w:rPr>
      </w:pPr>
      <w:r w:rsidRPr="00802328">
        <w:rPr>
          <w:rFonts w:ascii="Cambria" w:hAnsi="Cambria" w:cs="Arial"/>
        </w:rPr>
        <w:t xml:space="preserve">Em 21/11/2009 foi despedido sem justa causa, sem que tenha havido </w:t>
      </w:r>
      <w:r w:rsidR="00132E24" w:rsidRPr="00802328">
        <w:rPr>
          <w:rFonts w:ascii="Cambria" w:hAnsi="Cambria" w:cs="Arial"/>
        </w:rPr>
        <w:t xml:space="preserve">pagamento das verbas rescisórias, tampouco </w:t>
      </w:r>
      <w:r w:rsidRPr="00802328">
        <w:rPr>
          <w:rFonts w:ascii="Cambria" w:hAnsi="Cambria" w:cs="Arial"/>
        </w:rPr>
        <w:t>registro em CTPS.</w:t>
      </w:r>
    </w:p>
    <w:p w14:paraId="4EC5D357" w14:textId="77777777" w:rsidR="0032634F" w:rsidRPr="00802328" w:rsidRDefault="0032634F" w:rsidP="00DE1092">
      <w:pPr>
        <w:widowControl w:val="0"/>
        <w:spacing w:line="360" w:lineRule="auto"/>
        <w:ind w:firstLine="2279"/>
        <w:jc w:val="both"/>
        <w:rPr>
          <w:rFonts w:ascii="Cambria" w:hAnsi="Cambria" w:cs="Arial"/>
        </w:rPr>
      </w:pPr>
    </w:p>
    <w:p w14:paraId="16497DEF" w14:textId="77777777" w:rsidR="0032634F" w:rsidRPr="00802328" w:rsidRDefault="0032634F" w:rsidP="00DE1092">
      <w:pPr>
        <w:widowControl w:val="0"/>
        <w:spacing w:line="360" w:lineRule="auto"/>
        <w:ind w:firstLine="2279"/>
        <w:jc w:val="both"/>
        <w:rPr>
          <w:rFonts w:ascii="Cambria" w:hAnsi="Cambria" w:cs="Arial"/>
        </w:rPr>
      </w:pPr>
    </w:p>
    <w:p w14:paraId="1C710A26" w14:textId="77777777" w:rsidR="004E47E9" w:rsidRPr="00802328" w:rsidRDefault="004E47E9" w:rsidP="00132E24">
      <w:pPr>
        <w:widowControl w:val="0"/>
        <w:spacing w:line="360" w:lineRule="auto"/>
        <w:ind w:firstLine="2279"/>
        <w:jc w:val="both"/>
        <w:rPr>
          <w:rFonts w:ascii="Cambria" w:hAnsi="Cambria" w:cs="Arial"/>
          <w:b/>
        </w:rPr>
      </w:pPr>
      <w:r w:rsidRPr="00802328">
        <w:rPr>
          <w:rFonts w:ascii="Cambria" w:hAnsi="Cambria" w:cs="Arial"/>
          <w:b/>
        </w:rPr>
        <w:t xml:space="preserve">2 – DO DIREITO </w:t>
      </w:r>
    </w:p>
    <w:p w14:paraId="379F22DB" w14:textId="77777777" w:rsidR="001E388D" w:rsidRPr="00802328" w:rsidRDefault="00C30D34" w:rsidP="00132E24">
      <w:pPr>
        <w:widowControl w:val="0"/>
        <w:spacing w:line="360" w:lineRule="auto"/>
        <w:ind w:firstLine="2279"/>
        <w:jc w:val="both"/>
        <w:rPr>
          <w:rFonts w:ascii="Cambria" w:hAnsi="Cambria" w:cs="Arial"/>
          <w:b/>
        </w:rPr>
      </w:pPr>
      <w:r w:rsidRPr="00802328">
        <w:rPr>
          <w:rFonts w:ascii="Cambria" w:hAnsi="Cambria" w:cs="Arial"/>
          <w:b/>
        </w:rPr>
        <w:t xml:space="preserve">2.1 </w:t>
      </w:r>
      <w:r w:rsidR="00F53109" w:rsidRPr="00802328">
        <w:rPr>
          <w:rFonts w:ascii="Cambria" w:hAnsi="Cambria" w:cs="Arial"/>
          <w:b/>
        </w:rPr>
        <w:t>–</w:t>
      </w:r>
      <w:r w:rsidRPr="00802328">
        <w:rPr>
          <w:rFonts w:ascii="Cambria" w:hAnsi="Cambria" w:cs="Arial"/>
          <w:b/>
        </w:rPr>
        <w:t xml:space="preserve"> </w:t>
      </w:r>
      <w:r w:rsidR="001E388D" w:rsidRPr="00802328">
        <w:rPr>
          <w:rFonts w:ascii="Cambria" w:hAnsi="Cambria" w:cs="Arial"/>
          <w:b/>
        </w:rPr>
        <w:t>Da CTPS</w:t>
      </w:r>
    </w:p>
    <w:p w14:paraId="6F08F73C" w14:textId="77777777" w:rsidR="001E388D" w:rsidRPr="00802328" w:rsidRDefault="001E388D" w:rsidP="00132E24">
      <w:pPr>
        <w:widowControl w:val="0"/>
        <w:spacing w:line="360" w:lineRule="auto"/>
        <w:ind w:firstLine="2340"/>
        <w:jc w:val="both"/>
        <w:rPr>
          <w:rFonts w:ascii="Cambria" w:hAnsi="Cambria" w:cs="Arial"/>
        </w:rPr>
      </w:pPr>
      <w:r w:rsidRPr="00802328">
        <w:rPr>
          <w:rFonts w:ascii="Cambria" w:hAnsi="Cambria" w:cs="Arial"/>
        </w:rPr>
        <w:t xml:space="preserve">O vínculo empregatício e a questão fundamental da existência </w:t>
      </w:r>
      <w:r w:rsidRPr="00802328">
        <w:rPr>
          <w:rFonts w:ascii="Cambria" w:hAnsi="Cambria" w:cs="Arial"/>
        </w:rPr>
        <w:lastRenderedPageBreak/>
        <w:t xml:space="preserve">de subordinação entre o Reclamante e a Reclamada se configura claramente, pois, na função de </w:t>
      </w:r>
      <w:r w:rsidR="00E41A2D" w:rsidRPr="00802328">
        <w:rPr>
          <w:rFonts w:ascii="Cambria" w:hAnsi="Cambria" w:cs="Arial"/>
        </w:rPr>
        <w:t xml:space="preserve">ensacador de pão </w:t>
      </w:r>
      <w:r w:rsidRPr="00802328">
        <w:rPr>
          <w:rFonts w:ascii="Cambria" w:hAnsi="Cambria" w:cs="Arial"/>
        </w:rPr>
        <w:t xml:space="preserve">sempre ficou totalmente adstrito aos comandos que lhe eram direcionados, </w:t>
      </w:r>
      <w:r w:rsidR="00E41A2D" w:rsidRPr="00802328">
        <w:rPr>
          <w:rFonts w:ascii="Cambria" w:hAnsi="Cambria" w:cs="Arial"/>
        </w:rPr>
        <w:t>sem jamais possuir</w:t>
      </w:r>
      <w:r w:rsidRPr="00802328">
        <w:rPr>
          <w:rFonts w:ascii="Cambria" w:hAnsi="Cambria" w:cs="Arial"/>
        </w:rPr>
        <w:t xml:space="preserve"> qualquer independência no exercício de suas atividades.</w:t>
      </w:r>
    </w:p>
    <w:p w14:paraId="4601A42B" w14:textId="77777777" w:rsidR="001E388D" w:rsidRPr="00802328" w:rsidRDefault="001E388D" w:rsidP="001E388D">
      <w:pPr>
        <w:spacing w:line="360" w:lineRule="auto"/>
        <w:ind w:firstLine="2340"/>
        <w:jc w:val="both"/>
        <w:rPr>
          <w:rFonts w:ascii="Cambria" w:hAnsi="Cambria" w:cs="Arial"/>
        </w:rPr>
      </w:pPr>
    </w:p>
    <w:p w14:paraId="4803EAB3" w14:textId="77777777" w:rsidR="001E388D" w:rsidRPr="00802328" w:rsidRDefault="001E388D" w:rsidP="001E388D">
      <w:pPr>
        <w:spacing w:line="360" w:lineRule="auto"/>
        <w:ind w:firstLine="2340"/>
        <w:jc w:val="both"/>
        <w:rPr>
          <w:rFonts w:ascii="Cambria" w:hAnsi="Cambria" w:cs="Arial"/>
        </w:rPr>
      </w:pPr>
      <w:r w:rsidRPr="00802328">
        <w:rPr>
          <w:rFonts w:ascii="Cambria" w:hAnsi="Cambria" w:cs="Arial"/>
        </w:rPr>
        <w:t>A questão da subordinação pode ser conceituada como uma sujeição ao poder de outrem, às ordens de terceiros, uma posição de dependência. Ou, segundo a lição do ilustre Amauri Mascaro Nascimento:</w:t>
      </w:r>
    </w:p>
    <w:p w14:paraId="594FB024" w14:textId="77777777" w:rsidR="000C099A" w:rsidRPr="00802328" w:rsidRDefault="000C099A" w:rsidP="001E388D">
      <w:pPr>
        <w:spacing w:line="360" w:lineRule="auto"/>
        <w:ind w:firstLine="2340"/>
        <w:jc w:val="both"/>
        <w:rPr>
          <w:rFonts w:ascii="Cambria" w:hAnsi="Cambria" w:cs="Arial"/>
        </w:rPr>
      </w:pPr>
    </w:p>
    <w:p w14:paraId="61252A1F" w14:textId="77777777" w:rsidR="000C099A" w:rsidRPr="00802328" w:rsidRDefault="000C099A" w:rsidP="001E388D">
      <w:pPr>
        <w:spacing w:line="360" w:lineRule="auto"/>
        <w:ind w:firstLine="2340"/>
        <w:jc w:val="both"/>
        <w:rPr>
          <w:rFonts w:ascii="Cambria" w:hAnsi="Cambria" w:cs="Arial"/>
        </w:rPr>
      </w:pPr>
    </w:p>
    <w:p w14:paraId="69CDC751" w14:textId="77777777" w:rsidR="001E388D" w:rsidRPr="00802328" w:rsidRDefault="001E388D" w:rsidP="001E388D">
      <w:pPr>
        <w:ind w:left="2268"/>
        <w:jc w:val="both"/>
        <w:rPr>
          <w:rFonts w:ascii="Cambria" w:hAnsi="Cambria" w:cs="Arial"/>
          <w:sz w:val="20"/>
          <w:szCs w:val="20"/>
        </w:rPr>
      </w:pPr>
      <w:r w:rsidRPr="00802328">
        <w:rPr>
          <w:rFonts w:ascii="Cambria" w:hAnsi="Cambria" w:cs="Arial"/>
          <w:sz w:val="20"/>
          <w:szCs w:val="20"/>
        </w:rPr>
        <w:t>Prefiro definir subordinação como uma situação em que se encontra o trabalhador, decorrente da limitação contratual da autonomia de sua vontade, para o fim de transferir ao empregador o poder de direção sobre a atividade que desempenhará. A subordinação significa uma limitação à autonomia do empregado, de tal modo que a execução dos serviços deve pautar-se por certas normas que não serão por ele traçadas.</w:t>
      </w:r>
    </w:p>
    <w:p w14:paraId="16646963" w14:textId="77777777" w:rsidR="001E388D" w:rsidRPr="00802328" w:rsidRDefault="001E388D" w:rsidP="001E388D">
      <w:pPr>
        <w:spacing w:line="360" w:lineRule="auto"/>
        <w:ind w:firstLine="2340"/>
        <w:jc w:val="both"/>
        <w:rPr>
          <w:rFonts w:ascii="Cambria" w:hAnsi="Cambria" w:cs="Arial"/>
        </w:rPr>
      </w:pPr>
    </w:p>
    <w:p w14:paraId="252BB137" w14:textId="77777777" w:rsidR="000C099A" w:rsidRPr="00802328" w:rsidRDefault="000C099A" w:rsidP="001E388D">
      <w:pPr>
        <w:spacing w:line="360" w:lineRule="auto"/>
        <w:ind w:firstLine="2340"/>
        <w:jc w:val="both"/>
        <w:rPr>
          <w:rFonts w:ascii="Cambria" w:hAnsi="Cambria" w:cs="Arial"/>
        </w:rPr>
      </w:pPr>
    </w:p>
    <w:p w14:paraId="183A51F1" w14:textId="77777777" w:rsidR="001E388D" w:rsidRPr="00802328" w:rsidRDefault="001E388D" w:rsidP="001E388D">
      <w:pPr>
        <w:spacing w:line="360" w:lineRule="auto"/>
        <w:ind w:firstLine="2340"/>
        <w:jc w:val="both"/>
        <w:rPr>
          <w:rFonts w:ascii="Cambria" w:hAnsi="Cambria" w:cs="Arial"/>
        </w:rPr>
      </w:pPr>
      <w:r w:rsidRPr="00802328">
        <w:rPr>
          <w:rFonts w:ascii="Cambria" w:hAnsi="Cambria" w:cs="Arial"/>
        </w:rPr>
        <w:t>Importante, dessa forma, destacar que o Reclamante não desempenhava suas atividades autonomamente. No cumprimento de seus encargos, obedecia às normas e diretrizes estabelecidas pela Reclamada para desempenho de suas atividades, bem como as desempenhava com exclusividade, intensidade, continuidade e repetição.</w:t>
      </w:r>
    </w:p>
    <w:p w14:paraId="10663E8E" w14:textId="77777777" w:rsidR="001053A0" w:rsidRPr="00802328" w:rsidRDefault="001053A0" w:rsidP="001E388D">
      <w:pPr>
        <w:spacing w:line="360" w:lineRule="auto"/>
        <w:ind w:firstLine="2340"/>
        <w:jc w:val="both"/>
        <w:rPr>
          <w:rFonts w:ascii="Cambria" w:hAnsi="Cambria" w:cs="Arial"/>
        </w:rPr>
      </w:pPr>
    </w:p>
    <w:p w14:paraId="3D7A834F" w14:textId="77777777" w:rsidR="001053A0" w:rsidRPr="00802328" w:rsidRDefault="001053A0" w:rsidP="001053A0">
      <w:pPr>
        <w:spacing w:line="360" w:lineRule="auto"/>
        <w:ind w:firstLine="2340"/>
        <w:jc w:val="both"/>
        <w:rPr>
          <w:rFonts w:ascii="Cambria" w:hAnsi="Cambria" w:cs="Arial"/>
        </w:rPr>
      </w:pPr>
      <w:r w:rsidRPr="00802328">
        <w:rPr>
          <w:rFonts w:ascii="Cambria" w:hAnsi="Cambria" w:cs="Arial"/>
        </w:rPr>
        <w:t>Destarte, demonstrada a relação empregatícia existente entre as partes, não resta dúvida que o Reclamante faz jus à anotação do contrato de trabalho em sua CTPS, bem como o pagamento de todas as verbas trabalhistas, previdenciárias e rescisórias que lhe foram sonegadas.</w:t>
      </w:r>
    </w:p>
    <w:p w14:paraId="200C509B" w14:textId="77777777" w:rsidR="001E388D" w:rsidRPr="00802328" w:rsidRDefault="001E388D" w:rsidP="00F53109">
      <w:pPr>
        <w:widowControl w:val="0"/>
        <w:spacing w:line="360" w:lineRule="auto"/>
        <w:ind w:firstLine="2279"/>
        <w:jc w:val="both"/>
        <w:rPr>
          <w:rFonts w:ascii="Cambria" w:hAnsi="Cambria" w:cs="Arial"/>
          <w:b/>
        </w:rPr>
      </w:pPr>
    </w:p>
    <w:p w14:paraId="137D1B29" w14:textId="77777777" w:rsidR="00C30D34" w:rsidRPr="00802328" w:rsidRDefault="001053A0" w:rsidP="001053A0">
      <w:pPr>
        <w:widowControl w:val="0"/>
        <w:spacing w:line="360" w:lineRule="auto"/>
        <w:ind w:firstLine="2279"/>
        <w:jc w:val="both"/>
        <w:rPr>
          <w:rFonts w:ascii="Cambria" w:hAnsi="Cambria" w:cs="Arial"/>
          <w:b/>
        </w:rPr>
      </w:pPr>
      <w:r w:rsidRPr="00802328">
        <w:rPr>
          <w:rFonts w:ascii="Cambria" w:hAnsi="Cambria" w:cs="Arial"/>
          <w:b/>
        </w:rPr>
        <w:t xml:space="preserve">2.2 – </w:t>
      </w:r>
      <w:r w:rsidR="00C30D34" w:rsidRPr="00802328">
        <w:rPr>
          <w:rFonts w:ascii="Cambria" w:hAnsi="Cambria" w:cs="Arial"/>
          <w:b/>
        </w:rPr>
        <w:t>Das diferenças salariais</w:t>
      </w:r>
    </w:p>
    <w:p w14:paraId="4187A6FF" w14:textId="77777777" w:rsidR="00F53109" w:rsidRPr="00802328" w:rsidRDefault="00F53109" w:rsidP="00F53109">
      <w:pPr>
        <w:widowControl w:val="0"/>
        <w:spacing w:line="360" w:lineRule="auto"/>
        <w:ind w:firstLine="2279"/>
        <w:jc w:val="both"/>
        <w:rPr>
          <w:rFonts w:ascii="Cambria" w:hAnsi="Cambria" w:cs="Arial"/>
        </w:rPr>
      </w:pPr>
      <w:r w:rsidRPr="00802328">
        <w:rPr>
          <w:rFonts w:ascii="Cambria" w:hAnsi="Cambria" w:cs="Arial"/>
        </w:rPr>
        <w:t>Nos termos das</w:t>
      </w:r>
      <w:r w:rsidR="00922591" w:rsidRPr="00802328">
        <w:rPr>
          <w:rFonts w:ascii="Cambria" w:hAnsi="Cambria" w:cs="Arial"/>
        </w:rPr>
        <w:t xml:space="preserve"> cláusulas 03 e 03 da</w:t>
      </w:r>
      <w:r w:rsidRPr="00802328">
        <w:rPr>
          <w:rFonts w:ascii="Cambria" w:hAnsi="Cambria" w:cs="Arial"/>
        </w:rPr>
        <w:t xml:space="preserve"> convenç</w:t>
      </w:r>
      <w:r w:rsidR="00922591" w:rsidRPr="00802328">
        <w:rPr>
          <w:rFonts w:ascii="Cambria" w:hAnsi="Cambria" w:cs="Arial"/>
        </w:rPr>
        <w:t>ão</w:t>
      </w:r>
      <w:r w:rsidRPr="00802328">
        <w:rPr>
          <w:rFonts w:ascii="Cambria" w:hAnsi="Cambria" w:cs="Arial"/>
        </w:rPr>
        <w:t xml:space="preserve"> coletiva da c</w:t>
      </w:r>
      <w:r w:rsidR="00922591" w:rsidRPr="00802328">
        <w:rPr>
          <w:rFonts w:ascii="Cambria" w:hAnsi="Cambria" w:cs="Arial"/>
        </w:rPr>
        <w:t>ategoria profissional do Autor vigente no ano de 2008, o salário que deveria ser pago nos 90 dias do contrato de experiência era de R$ 428,00, para 44h semanais, passando a R$ 500,00 após esse período.</w:t>
      </w:r>
    </w:p>
    <w:p w14:paraId="0C1E59D5" w14:textId="77777777" w:rsidR="00922591" w:rsidRPr="00802328" w:rsidRDefault="00922591" w:rsidP="00F53109">
      <w:pPr>
        <w:widowControl w:val="0"/>
        <w:spacing w:line="360" w:lineRule="auto"/>
        <w:ind w:firstLine="2279"/>
        <w:jc w:val="both"/>
        <w:rPr>
          <w:rFonts w:ascii="Cambria" w:hAnsi="Cambria" w:cs="Arial"/>
        </w:rPr>
      </w:pPr>
    </w:p>
    <w:p w14:paraId="03690804" w14:textId="77777777" w:rsidR="00922591" w:rsidRPr="00802328" w:rsidRDefault="00922591" w:rsidP="00F53109">
      <w:pPr>
        <w:widowControl w:val="0"/>
        <w:spacing w:line="360" w:lineRule="auto"/>
        <w:ind w:firstLine="2279"/>
        <w:jc w:val="both"/>
        <w:rPr>
          <w:rFonts w:ascii="Cambria" w:hAnsi="Cambria" w:cs="Arial"/>
        </w:rPr>
      </w:pPr>
      <w:r w:rsidRPr="00802328">
        <w:rPr>
          <w:rFonts w:ascii="Cambria" w:hAnsi="Cambria" w:cs="Arial"/>
        </w:rPr>
        <w:t>Já no ano de 2009, o salário normativo estabeleci</w:t>
      </w:r>
      <w:r w:rsidR="00B3520F" w:rsidRPr="00802328">
        <w:rPr>
          <w:rFonts w:ascii="Cambria" w:hAnsi="Cambria" w:cs="Arial"/>
        </w:rPr>
        <w:t>do na</w:t>
      </w:r>
      <w:r w:rsidR="0014508C" w:rsidRPr="00802328">
        <w:rPr>
          <w:rFonts w:ascii="Cambria" w:hAnsi="Cambria" w:cs="Arial"/>
        </w:rPr>
        <w:t xml:space="preserve"> cláusula</w:t>
      </w:r>
      <w:r w:rsidR="00B3520F" w:rsidRPr="00802328">
        <w:rPr>
          <w:rFonts w:ascii="Cambria" w:hAnsi="Cambria" w:cs="Arial"/>
        </w:rPr>
        <w:t xml:space="preserve"> terceira, quarta e quinta era de R$ 550,00 para jornada de 44h semanais</w:t>
      </w:r>
      <w:r w:rsidR="00295E7F" w:rsidRPr="00802328">
        <w:rPr>
          <w:rFonts w:ascii="Cambria" w:hAnsi="Cambria" w:cs="Arial"/>
        </w:rPr>
        <w:t xml:space="preserve">, </w:t>
      </w:r>
      <w:r w:rsidR="00295E7F" w:rsidRPr="00802328">
        <w:rPr>
          <w:rFonts w:ascii="Cambria" w:hAnsi="Cambria" w:cs="Arial"/>
        </w:rPr>
        <w:lastRenderedPageBreak/>
        <w:t>com índice de reajuste de 5,96% para os admitidos até março do ano 2008.</w:t>
      </w:r>
    </w:p>
    <w:p w14:paraId="6F652770" w14:textId="77777777" w:rsidR="009447D5" w:rsidRPr="00802328" w:rsidRDefault="009447D5" w:rsidP="00484E40">
      <w:pPr>
        <w:spacing w:line="360" w:lineRule="auto"/>
        <w:ind w:firstLine="2268"/>
        <w:jc w:val="both"/>
        <w:rPr>
          <w:rFonts w:ascii="Cambria" w:hAnsi="Cambria" w:cs="Arial"/>
        </w:rPr>
      </w:pPr>
    </w:p>
    <w:p w14:paraId="16A6F76A" w14:textId="77777777" w:rsidR="00295E7F" w:rsidRPr="00802328" w:rsidRDefault="00295E7F" w:rsidP="0014508C">
      <w:pPr>
        <w:spacing w:line="360" w:lineRule="auto"/>
        <w:ind w:firstLine="2268"/>
        <w:jc w:val="both"/>
        <w:rPr>
          <w:rFonts w:ascii="Cambria" w:hAnsi="Cambria" w:cs="Arial"/>
        </w:rPr>
      </w:pPr>
      <w:r w:rsidRPr="00802328">
        <w:rPr>
          <w:rFonts w:ascii="Cambria" w:hAnsi="Cambria" w:cs="Arial"/>
        </w:rPr>
        <w:t>Nesta senda, para a jornada de meio turno</w:t>
      </w:r>
      <w:r w:rsidR="0014508C" w:rsidRPr="00802328">
        <w:rPr>
          <w:rFonts w:ascii="Cambria" w:hAnsi="Cambria" w:cs="Arial"/>
        </w:rPr>
        <w:t xml:space="preserve"> – </w:t>
      </w:r>
      <w:r w:rsidRPr="00802328">
        <w:rPr>
          <w:rFonts w:ascii="Cambria" w:hAnsi="Cambria" w:cs="Arial"/>
        </w:rPr>
        <w:t>22h semanais</w:t>
      </w:r>
      <w:r w:rsidR="0014508C" w:rsidRPr="00802328">
        <w:rPr>
          <w:rFonts w:ascii="Cambria" w:hAnsi="Cambria" w:cs="Arial"/>
        </w:rPr>
        <w:t xml:space="preserve"> – do Reclamante</w:t>
      </w:r>
      <w:r w:rsidR="00E45978" w:rsidRPr="00802328">
        <w:rPr>
          <w:rFonts w:ascii="Cambria" w:hAnsi="Cambria" w:cs="Arial"/>
        </w:rPr>
        <w:t>,</w:t>
      </w:r>
      <w:r w:rsidR="0014508C" w:rsidRPr="00802328">
        <w:rPr>
          <w:rFonts w:ascii="Cambria" w:hAnsi="Cambria" w:cs="Arial"/>
        </w:rPr>
        <w:t xml:space="preserve"> </w:t>
      </w:r>
      <w:r w:rsidRPr="00802328">
        <w:rPr>
          <w:rFonts w:ascii="Cambria" w:hAnsi="Cambria" w:cs="Arial"/>
        </w:rPr>
        <w:t>deveria</w:t>
      </w:r>
      <w:r w:rsidR="00E45978" w:rsidRPr="00802328">
        <w:rPr>
          <w:rFonts w:ascii="Cambria" w:hAnsi="Cambria" w:cs="Arial"/>
        </w:rPr>
        <w:t>m</w:t>
      </w:r>
      <w:r w:rsidRPr="00802328">
        <w:rPr>
          <w:rFonts w:ascii="Cambria" w:hAnsi="Cambria" w:cs="Arial"/>
        </w:rPr>
        <w:t xml:space="preserve"> ter sido pago</w:t>
      </w:r>
      <w:r w:rsidR="00E45978" w:rsidRPr="00802328">
        <w:rPr>
          <w:rFonts w:ascii="Cambria" w:hAnsi="Cambria" w:cs="Arial"/>
        </w:rPr>
        <w:t>s</w:t>
      </w:r>
      <w:r w:rsidRPr="00802328">
        <w:rPr>
          <w:rFonts w:ascii="Cambria" w:hAnsi="Cambria" w:cs="Arial"/>
        </w:rPr>
        <w:t xml:space="preserve"> </w:t>
      </w:r>
      <w:r w:rsidR="00156209" w:rsidRPr="00802328">
        <w:rPr>
          <w:rFonts w:ascii="Cambria" w:hAnsi="Cambria" w:cs="Arial"/>
        </w:rPr>
        <w:t>mensal</w:t>
      </w:r>
      <w:r w:rsidR="00E45978" w:rsidRPr="00802328">
        <w:rPr>
          <w:rFonts w:ascii="Cambria" w:hAnsi="Cambria" w:cs="Arial"/>
        </w:rPr>
        <w:t>mente</w:t>
      </w:r>
      <w:r w:rsidRPr="00802328">
        <w:rPr>
          <w:rFonts w:ascii="Cambria" w:hAnsi="Cambria" w:cs="Arial"/>
        </w:rPr>
        <w:t xml:space="preserve"> R$ 214,00 nos primeiros 90 dias de contrato, posteriormente R$ 250,00</w:t>
      </w:r>
      <w:r w:rsidR="0014508C" w:rsidRPr="00802328">
        <w:rPr>
          <w:rFonts w:ascii="Cambria" w:hAnsi="Cambria" w:cs="Arial"/>
        </w:rPr>
        <w:t xml:space="preserve"> mensais </w:t>
      </w:r>
      <w:r w:rsidR="00156209" w:rsidRPr="00802328">
        <w:rPr>
          <w:rFonts w:ascii="Cambria" w:hAnsi="Cambria" w:cs="Arial"/>
        </w:rPr>
        <w:t>e a partir de 1º/01/2009 até a despedida, R$ 264,90</w:t>
      </w:r>
      <w:r w:rsidR="0014508C" w:rsidRPr="00802328">
        <w:rPr>
          <w:rFonts w:ascii="Cambria" w:hAnsi="Cambria" w:cs="Arial"/>
        </w:rPr>
        <w:t xml:space="preserve"> ao mês</w:t>
      </w:r>
      <w:r w:rsidR="00156209" w:rsidRPr="00802328">
        <w:rPr>
          <w:rFonts w:ascii="Cambria" w:hAnsi="Cambria" w:cs="Arial"/>
        </w:rPr>
        <w:t>.</w:t>
      </w:r>
    </w:p>
    <w:p w14:paraId="1E6E5D93" w14:textId="77777777" w:rsidR="00295E7F" w:rsidRPr="00802328" w:rsidRDefault="00295E7F" w:rsidP="00484E40">
      <w:pPr>
        <w:spacing w:line="360" w:lineRule="auto"/>
        <w:ind w:firstLine="2268"/>
        <w:jc w:val="both"/>
        <w:rPr>
          <w:rFonts w:ascii="Cambria" w:hAnsi="Cambria" w:cs="Arial"/>
        </w:rPr>
      </w:pPr>
    </w:p>
    <w:p w14:paraId="0B088F7F" w14:textId="77777777" w:rsidR="00484E40" w:rsidRPr="00802328" w:rsidRDefault="00263A2B" w:rsidP="00484E40">
      <w:pPr>
        <w:spacing w:line="360" w:lineRule="auto"/>
        <w:ind w:firstLine="2268"/>
        <w:jc w:val="both"/>
        <w:rPr>
          <w:rFonts w:ascii="Cambria" w:hAnsi="Cambria" w:cs="Arial"/>
        </w:rPr>
      </w:pPr>
      <w:r w:rsidRPr="00802328">
        <w:rPr>
          <w:rFonts w:ascii="Cambria" w:hAnsi="Cambria" w:cs="Arial"/>
        </w:rPr>
        <w:t xml:space="preserve">Tendo em vista que o Autor recebeu durante todo o contrato </w:t>
      </w:r>
      <w:r w:rsidR="0060487D" w:rsidRPr="00802328">
        <w:rPr>
          <w:rFonts w:ascii="Cambria" w:hAnsi="Cambria" w:cs="Arial"/>
        </w:rPr>
        <w:t xml:space="preserve">o valor médio de </w:t>
      </w:r>
      <w:r w:rsidRPr="00802328">
        <w:rPr>
          <w:rFonts w:ascii="Cambria" w:hAnsi="Cambria" w:cs="Arial"/>
        </w:rPr>
        <w:t>R$</w:t>
      </w:r>
      <w:r w:rsidR="0060487D" w:rsidRPr="00802328">
        <w:rPr>
          <w:rFonts w:ascii="Cambria" w:hAnsi="Cambria" w:cs="Arial"/>
        </w:rPr>
        <w:t xml:space="preserve"> 180,00</w:t>
      </w:r>
      <w:r w:rsidR="00CF3FD5" w:rsidRPr="00802328">
        <w:rPr>
          <w:rFonts w:ascii="Cambria" w:hAnsi="Cambria" w:cs="Arial"/>
        </w:rPr>
        <w:t xml:space="preserve"> ao mês</w:t>
      </w:r>
      <w:r w:rsidR="0060487D" w:rsidRPr="00802328">
        <w:rPr>
          <w:rFonts w:ascii="Cambria" w:hAnsi="Cambria" w:cs="Arial"/>
        </w:rPr>
        <w:t xml:space="preserve">, devem ser-lhe </w:t>
      </w:r>
      <w:r w:rsidR="00484E40" w:rsidRPr="00802328">
        <w:rPr>
          <w:rFonts w:ascii="Cambria" w:hAnsi="Cambria" w:cs="Arial"/>
        </w:rPr>
        <w:t>pagas as</w:t>
      </w:r>
      <w:r w:rsidR="00295E7F" w:rsidRPr="00802328">
        <w:rPr>
          <w:rFonts w:ascii="Cambria" w:hAnsi="Cambria" w:cs="Arial"/>
        </w:rPr>
        <w:t xml:space="preserve"> diferenças</w:t>
      </w:r>
      <w:r w:rsidR="00686936" w:rsidRPr="00802328">
        <w:rPr>
          <w:rFonts w:ascii="Cambria" w:hAnsi="Cambria" w:cs="Arial"/>
        </w:rPr>
        <w:t xml:space="preserve"> entre este e os valores acima descritos, com reflexo em todas as verbas trabalhistas</w:t>
      </w:r>
      <w:r w:rsidR="00185BF2" w:rsidRPr="00802328">
        <w:rPr>
          <w:rFonts w:ascii="Cambria" w:hAnsi="Cambria" w:cs="Arial"/>
        </w:rPr>
        <w:t>, previdenciárias</w:t>
      </w:r>
      <w:r w:rsidR="00686936" w:rsidRPr="00802328">
        <w:rPr>
          <w:rFonts w:ascii="Cambria" w:hAnsi="Cambria" w:cs="Arial"/>
        </w:rPr>
        <w:t xml:space="preserve"> e rescisórias, como férias, </w:t>
      </w:r>
      <w:r w:rsidR="000900FA" w:rsidRPr="00802328">
        <w:rPr>
          <w:rFonts w:ascii="Cambria" w:hAnsi="Cambria" w:cs="Arial"/>
        </w:rPr>
        <w:t>horas extras,</w:t>
      </w:r>
      <w:r w:rsidR="00353010" w:rsidRPr="00802328">
        <w:rPr>
          <w:rFonts w:ascii="Cambria" w:hAnsi="Cambria" w:cs="Arial"/>
        </w:rPr>
        <w:t xml:space="preserve"> RSR,</w:t>
      </w:r>
      <w:r w:rsidR="000900FA" w:rsidRPr="00802328">
        <w:rPr>
          <w:rFonts w:ascii="Cambria" w:hAnsi="Cambria" w:cs="Arial"/>
        </w:rPr>
        <w:t xml:space="preserve"> </w:t>
      </w:r>
      <w:r w:rsidR="00686936" w:rsidRPr="00802328">
        <w:rPr>
          <w:rFonts w:ascii="Cambria" w:hAnsi="Cambria" w:cs="Arial"/>
        </w:rPr>
        <w:t>13º,</w:t>
      </w:r>
      <w:r w:rsidR="00185BF2" w:rsidRPr="00802328">
        <w:rPr>
          <w:rFonts w:ascii="Cambria" w:hAnsi="Cambria" w:cs="Arial"/>
        </w:rPr>
        <w:t xml:space="preserve"> INSS,</w:t>
      </w:r>
      <w:r w:rsidR="00686936" w:rsidRPr="00802328">
        <w:rPr>
          <w:rFonts w:ascii="Cambria" w:hAnsi="Cambria" w:cs="Arial"/>
        </w:rPr>
        <w:t xml:space="preserve"> FGTS e multa de 40%</w:t>
      </w:r>
      <w:r w:rsidR="00FF02FD" w:rsidRPr="00802328">
        <w:rPr>
          <w:rFonts w:ascii="Cambria" w:hAnsi="Cambria" w:cs="Arial"/>
        </w:rPr>
        <w:t>, etc.</w:t>
      </w:r>
    </w:p>
    <w:p w14:paraId="6275AC5D" w14:textId="77777777" w:rsidR="00484E40" w:rsidRPr="00802328" w:rsidRDefault="00484E40" w:rsidP="00F53109">
      <w:pPr>
        <w:widowControl w:val="0"/>
        <w:spacing w:line="360" w:lineRule="auto"/>
        <w:ind w:firstLine="2279"/>
        <w:jc w:val="both"/>
        <w:rPr>
          <w:rFonts w:ascii="Cambria" w:hAnsi="Cambria" w:cs="Arial"/>
        </w:rPr>
      </w:pPr>
    </w:p>
    <w:p w14:paraId="57625296" w14:textId="77777777" w:rsidR="00C30D34" w:rsidRPr="00802328" w:rsidRDefault="004E47E9" w:rsidP="004E47E9">
      <w:pPr>
        <w:widowControl w:val="0"/>
        <w:spacing w:line="360" w:lineRule="auto"/>
        <w:ind w:firstLine="2279"/>
        <w:jc w:val="both"/>
        <w:rPr>
          <w:rFonts w:ascii="Cambria" w:hAnsi="Cambria" w:cs="Arial"/>
          <w:b/>
        </w:rPr>
      </w:pPr>
      <w:r w:rsidRPr="00802328">
        <w:rPr>
          <w:rFonts w:ascii="Cambria" w:hAnsi="Cambria" w:cs="Arial"/>
          <w:b/>
        </w:rPr>
        <w:t>2.</w:t>
      </w:r>
      <w:r w:rsidR="001053A0" w:rsidRPr="00802328">
        <w:rPr>
          <w:rFonts w:ascii="Cambria" w:hAnsi="Cambria" w:cs="Arial"/>
          <w:b/>
        </w:rPr>
        <w:t>3</w:t>
      </w:r>
      <w:r w:rsidRPr="00802328">
        <w:rPr>
          <w:rFonts w:ascii="Cambria" w:hAnsi="Cambria" w:cs="Arial"/>
          <w:b/>
        </w:rPr>
        <w:t xml:space="preserve"> </w:t>
      </w:r>
      <w:r w:rsidR="00C30D34" w:rsidRPr="00802328">
        <w:rPr>
          <w:rFonts w:ascii="Cambria" w:hAnsi="Cambria" w:cs="Arial"/>
          <w:b/>
        </w:rPr>
        <w:t>–</w:t>
      </w:r>
      <w:r w:rsidRPr="00802328">
        <w:rPr>
          <w:rFonts w:ascii="Cambria" w:hAnsi="Cambria" w:cs="Arial"/>
          <w:b/>
        </w:rPr>
        <w:t xml:space="preserve"> </w:t>
      </w:r>
      <w:r w:rsidR="00C30D34" w:rsidRPr="00802328">
        <w:rPr>
          <w:rFonts w:ascii="Cambria" w:hAnsi="Cambria" w:cs="Arial"/>
          <w:b/>
        </w:rPr>
        <w:t>Das horas extras</w:t>
      </w:r>
    </w:p>
    <w:p w14:paraId="7207266C" w14:textId="77777777" w:rsidR="007A046C" w:rsidRPr="00802328" w:rsidRDefault="004E47E9" w:rsidP="007D29A5">
      <w:pPr>
        <w:widowControl w:val="0"/>
        <w:spacing w:line="360" w:lineRule="auto"/>
        <w:ind w:firstLine="2279"/>
        <w:jc w:val="both"/>
        <w:rPr>
          <w:rFonts w:ascii="Cambria" w:hAnsi="Cambria" w:cs="Arial"/>
        </w:rPr>
      </w:pPr>
      <w:r w:rsidRPr="00802328">
        <w:rPr>
          <w:rFonts w:ascii="Cambria" w:hAnsi="Cambria" w:cs="Arial"/>
        </w:rPr>
        <w:t>Embora contratado apenas para labor</w:t>
      </w:r>
      <w:r w:rsidR="002521B6" w:rsidRPr="00802328">
        <w:rPr>
          <w:rFonts w:ascii="Cambria" w:hAnsi="Cambria" w:cs="Arial"/>
        </w:rPr>
        <w:t>ar</w:t>
      </w:r>
      <w:r w:rsidR="004D3553" w:rsidRPr="00802328">
        <w:rPr>
          <w:rFonts w:ascii="Cambria" w:hAnsi="Cambria" w:cs="Arial"/>
        </w:rPr>
        <w:t xml:space="preserve"> </w:t>
      </w:r>
      <w:r w:rsidR="00A610BB" w:rsidRPr="00802328">
        <w:rPr>
          <w:rFonts w:ascii="Cambria" w:hAnsi="Cambria" w:cs="Arial"/>
        </w:rPr>
        <w:t xml:space="preserve">22h semanais, mais especificamente </w:t>
      </w:r>
      <w:r w:rsidR="002521B6" w:rsidRPr="00802328">
        <w:rPr>
          <w:rFonts w:ascii="Cambria" w:hAnsi="Cambria" w:cs="Arial"/>
        </w:rPr>
        <w:t>n</w:t>
      </w:r>
      <w:r w:rsidRPr="00802328">
        <w:rPr>
          <w:rFonts w:ascii="Cambria" w:hAnsi="Cambria" w:cs="Arial"/>
        </w:rPr>
        <w:t>a</w:t>
      </w:r>
      <w:r w:rsidR="002521B6" w:rsidRPr="00802328">
        <w:rPr>
          <w:rFonts w:ascii="Cambria" w:hAnsi="Cambria" w:cs="Arial"/>
        </w:rPr>
        <w:t>s</w:t>
      </w:r>
      <w:r w:rsidRPr="00802328">
        <w:rPr>
          <w:rFonts w:ascii="Cambria" w:hAnsi="Cambria" w:cs="Arial"/>
        </w:rPr>
        <w:t xml:space="preserve"> manhã</w:t>
      </w:r>
      <w:r w:rsidR="004D3553" w:rsidRPr="00802328">
        <w:rPr>
          <w:rFonts w:ascii="Cambria" w:hAnsi="Cambria" w:cs="Arial"/>
        </w:rPr>
        <w:t>s</w:t>
      </w:r>
      <w:r w:rsidRPr="00802328">
        <w:rPr>
          <w:rFonts w:ascii="Cambria" w:hAnsi="Cambria" w:cs="Arial"/>
        </w:rPr>
        <w:t xml:space="preserve"> de </w:t>
      </w:r>
      <w:r w:rsidR="002521B6" w:rsidRPr="00802328">
        <w:rPr>
          <w:rFonts w:ascii="Cambria" w:hAnsi="Cambria" w:cs="Arial"/>
        </w:rPr>
        <w:t xml:space="preserve">segunda a sábado, o Reclamante também </w:t>
      </w:r>
      <w:r w:rsidR="007D29A5" w:rsidRPr="00802328">
        <w:rPr>
          <w:rFonts w:ascii="Cambria" w:hAnsi="Cambria" w:cs="Arial"/>
        </w:rPr>
        <w:t xml:space="preserve">trabalhava aos sábados das 13h30min às 18h30min/19h e, </w:t>
      </w:r>
      <w:r w:rsidRPr="00802328">
        <w:rPr>
          <w:rFonts w:ascii="Cambria" w:hAnsi="Cambria" w:cs="Arial"/>
        </w:rPr>
        <w:t xml:space="preserve">duas vezes </w:t>
      </w:r>
      <w:r w:rsidR="007A046C" w:rsidRPr="00802328">
        <w:rPr>
          <w:rFonts w:ascii="Cambria" w:hAnsi="Cambria" w:cs="Arial"/>
        </w:rPr>
        <w:t>por semana,</w:t>
      </w:r>
      <w:r w:rsidR="006D1AC4" w:rsidRPr="00802328">
        <w:rPr>
          <w:rFonts w:ascii="Cambria" w:hAnsi="Cambria" w:cs="Arial"/>
        </w:rPr>
        <w:t xml:space="preserve"> trabalhava </w:t>
      </w:r>
      <w:r w:rsidR="007D29A5" w:rsidRPr="00802328">
        <w:rPr>
          <w:rFonts w:ascii="Cambria" w:hAnsi="Cambria" w:cs="Arial"/>
        </w:rPr>
        <w:t xml:space="preserve">das </w:t>
      </w:r>
      <w:r w:rsidR="007A046C" w:rsidRPr="00802328">
        <w:rPr>
          <w:rFonts w:ascii="Cambria" w:hAnsi="Cambria" w:cs="Arial"/>
        </w:rPr>
        <w:t>13</w:t>
      </w:r>
      <w:r w:rsidR="007D29A5" w:rsidRPr="00802328">
        <w:rPr>
          <w:rFonts w:ascii="Cambria" w:hAnsi="Cambria" w:cs="Arial"/>
        </w:rPr>
        <w:t>h</w:t>
      </w:r>
      <w:r w:rsidR="007A046C" w:rsidRPr="00802328">
        <w:rPr>
          <w:rFonts w:ascii="Cambria" w:hAnsi="Cambria" w:cs="Arial"/>
        </w:rPr>
        <w:t>30</w:t>
      </w:r>
      <w:r w:rsidR="007D29A5" w:rsidRPr="00802328">
        <w:rPr>
          <w:rFonts w:ascii="Cambria" w:hAnsi="Cambria" w:cs="Arial"/>
        </w:rPr>
        <w:t>min</w:t>
      </w:r>
      <w:r w:rsidR="007A046C" w:rsidRPr="00802328">
        <w:rPr>
          <w:rFonts w:ascii="Cambria" w:hAnsi="Cambria" w:cs="Arial"/>
        </w:rPr>
        <w:t xml:space="preserve"> às 18</w:t>
      </w:r>
      <w:r w:rsidR="007D29A5" w:rsidRPr="00802328">
        <w:rPr>
          <w:rFonts w:ascii="Cambria" w:hAnsi="Cambria" w:cs="Arial"/>
        </w:rPr>
        <w:t>h</w:t>
      </w:r>
      <w:r w:rsidR="00BB5CD2" w:rsidRPr="00802328">
        <w:rPr>
          <w:rFonts w:ascii="Cambria" w:hAnsi="Cambria" w:cs="Arial"/>
        </w:rPr>
        <w:t>, recebendo R$ 10,00 em cada dia.</w:t>
      </w:r>
    </w:p>
    <w:p w14:paraId="1759E696" w14:textId="77777777" w:rsidR="007A046C" w:rsidRPr="00802328" w:rsidRDefault="007A046C" w:rsidP="00DE1092">
      <w:pPr>
        <w:widowControl w:val="0"/>
        <w:spacing w:line="360" w:lineRule="auto"/>
        <w:ind w:firstLine="2279"/>
        <w:jc w:val="both"/>
        <w:rPr>
          <w:rFonts w:ascii="Cambria" w:hAnsi="Cambria" w:cs="Arial"/>
        </w:rPr>
      </w:pPr>
    </w:p>
    <w:p w14:paraId="6EEFCAF3" w14:textId="77777777" w:rsidR="00E376B9" w:rsidRPr="00802328" w:rsidRDefault="00E376B9" w:rsidP="00DE1092">
      <w:pPr>
        <w:widowControl w:val="0"/>
        <w:spacing w:line="360" w:lineRule="auto"/>
        <w:ind w:firstLine="2279"/>
        <w:jc w:val="both"/>
        <w:rPr>
          <w:rFonts w:ascii="Cambria" w:hAnsi="Cambria" w:cs="Arial"/>
        </w:rPr>
      </w:pPr>
      <w:r w:rsidRPr="00802328">
        <w:rPr>
          <w:rFonts w:ascii="Cambria" w:hAnsi="Cambria" w:cs="Arial"/>
        </w:rPr>
        <w:t xml:space="preserve">Assim, tendo em vista </w:t>
      </w:r>
      <w:r w:rsidR="003343DB" w:rsidRPr="00802328">
        <w:rPr>
          <w:rFonts w:ascii="Cambria" w:hAnsi="Cambria" w:cs="Arial"/>
        </w:rPr>
        <w:t xml:space="preserve">que </w:t>
      </w:r>
      <w:r w:rsidRPr="00802328">
        <w:rPr>
          <w:rFonts w:ascii="Cambria" w:hAnsi="Cambria" w:cs="Arial"/>
        </w:rPr>
        <w:t xml:space="preserve">a jornada </w:t>
      </w:r>
      <w:r w:rsidR="00F4523A" w:rsidRPr="00802328">
        <w:rPr>
          <w:rFonts w:ascii="Cambria" w:hAnsi="Cambria" w:cs="Arial"/>
        </w:rPr>
        <w:t>contratada</w:t>
      </w:r>
      <w:r w:rsidR="003343DB" w:rsidRPr="00802328">
        <w:rPr>
          <w:rFonts w:ascii="Cambria" w:hAnsi="Cambria" w:cs="Arial"/>
        </w:rPr>
        <w:t xml:space="preserve"> foi</w:t>
      </w:r>
      <w:r w:rsidR="00F4523A" w:rsidRPr="00802328">
        <w:rPr>
          <w:rFonts w:ascii="Cambria" w:hAnsi="Cambria" w:cs="Arial"/>
        </w:rPr>
        <w:t xml:space="preserve"> </w:t>
      </w:r>
      <w:r w:rsidR="003343DB" w:rsidRPr="00802328">
        <w:rPr>
          <w:rFonts w:ascii="Cambria" w:hAnsi="Cambria" w:cs="Arial"/>
        </w:rPr>
        <w:t>d</w:t>
      </w:r>
      <w:r w:rsidR="00F4523A" w:rsidRPr="00802328">
        <w:rPr>
          <w:rFonts w:ascii="Cambria" w:hAnsi="Cambria" w:cs="Arial"/>
        </w:rPr>
        <w:t>e</w:t>
      </w:r>
      <w:r w:rsidR="003343DB" w:rsidRPr="00802328">
        <w:rPr>
          <w:rFonts w:ascii="Cambria" w:hAnsi="Cambria" w:cs="Arial"/>
        </w:rPr>
        <w:t xml:space="preserve"> </w:t>
      </w:r>
      <w:r w:rsidR="00F4523A" w:rsidRPr="00802328">
        <w:rPr>
          <w:rFonts w:ascii="Cambria" w:hAnsi="Cambria" w:cs="Arial"/>
        </w:rPr>
        <w:t xml:space="preserve">22h semanais e a realizada </w:t>
      </w:r>
      <w:r w:rsidR="003343DB" w:rsidRPr="00802328">
        <w:rPr>
          <w:rFonts w:ascii="Cambria" w:hAnsi="Cambria" w:cs="Arial"/>
        </w:rPr>
        <w:t xml:space="preserve">foi sempre </w:t>
      </w:r>
      <w:r w:rsidR="00F4523A" w:rsidRPr="00802328">
        <w:rPr>
          <w:rFonts w:ascii="Cambria" w:hAnsi="Cambria" w:cs="Arial"/>
        </w:rPr>
        <w:t xml:space="preserve">superior a ela, sem </w:t>
      </w:r>
      <w:r w:rsidR="003343DB" w:rsidRPr="00802328">
        <w:rPr>
          <w:rFonts w:ascii="Cambria" w:hAnsi="Cambria" w:cs="Arial"/>
        </w:rPr>
        <w:t xml:space="preserve">ter ocorrido a compensação nem pagamento do labor extraordinário, </w:t>
      </w:r>
      <w:r w:rsidR="00F4523A" w:rsidRPr="00802328">
        <w:rPr>
          <w:rFonts w:ascii="Cambria" w:hAnsi="Cambria" w:cs="Arial"/>
        </w:rPr>
        <w:t>deve</w:t>
      </w:r>
      <w:r w:rsidR="003343DB" w:rsidRPr="00802328">
        <w:rPr>
          <w:rFonts w:ascii="Cambria" w:hAnsi="Cambria" w:cs="Arial"/>
        </w:rPr>
        <w:t xml:space="preserve"> a Reclamada </w:t>
      </w:r>
      <w:r w:rsidR="00F4523A" w:rsidRPr="00802328">
        <w:rPr>
          <w:rFonts w:ascii="Cambria" w:hAnsi="Cambria" w:cs="Arial"/>
        </w:rPr>
        <w:t>ser</w:t>
      </w:r>
      <w:r w:rsidR="003343DB" w:rsidRPr="00802328">
        <w:rPr>
          <w:rFonts w:ascii="Cambria" w:hAnsi="Cambria" w:cs="Arial"/>
        </w:rPr>
        <w:t xml:space="preserve"> condenada ao pagamento das horas extras, assim</w:t>
      </w:r>
      <w:r w:rsidR="00F4523A" w:rsidRPr="00802328">
        <w:rPr>
          <w:rFonts w:ascii="Cambria" w:hAnsi="Cambria" w:cs="Arial"/>
        </w:rPr>
        <w:t xml:space="preserve"> consideradas as </w:t>
      </w:r>
      <w:r w:rsidRPr="00802328">
        <w:rPr>
          <w:rFonts w:ascii="Cambria" w:hAnsi="Cambria" w:cs="Arial"/>
        </w:rPr>
        <w:t xml:space="preserve">excedentes </w:t>
      </w:r>
      <w:r w:rsidR="003343DB" w:rsidRPr="00802328">
        <w:rPr>
          <w:rFonts w:ascii="Cambria" w:hAnsi="Cambria" w:cs="Arial"/>
        </w:rPr>
        <w:t>a</w:t>
      </w:r>
      <w:r w:rsidR="00F4523A" w:rsidRPr="00802328">
        <w:rPr>
          <w:rFonts w:ascii="Cambria" w:hAnsi="Cambria" w:cs="Arial"/>
        </w:rPr>
        <w:t xml:space="preserve"> 22h semanais</w:t>
      </w:r>
      <w:r w:rsidR="003343DB" w:rsidRPr="00802328">
        <w:rPr>
          <w:rFonts w:ascii="Cambria" w:hAnsi="Cambria" w:cs="Arial"/>
        </w:rPr>
        <w:t xml:space="preserve">, </w:t>
      </w:r>
      <w:r w:rsidRPr="00802328">
        <w:rPr>
          <w:rFonts w:ascii="Cambria" w:hAnsi="Cambria" w:cs="Arial"/>
        </w:rPr>
        <w:t xml:space="preserve">com acréscimo de </w:t>
      </w:r>
      <w:r w:rsidR="005047CC" w:rsidRPr="00802328">
        <w:rPr>
          <w:rFonts w:ascii="Cambria" w:hAnsi="Cambria" w:cs="Arial"/>
        </w:rPr>
        <w:t xml:space="preserve">60%, </w:t>
      </w:r>
      <w:r w:rsidRPr="00802328">
        <w:rPr>
          <w:rFonts w:ascii="Cambria" w:hAnsi="Cambria" w:cs="Arial"/>
        </w:rPr>
        <w:t>nos termos da convenção vigente.</w:t>
      </w:r>
    </w:p>
    <w:p w14:paraId="0049D0E8" w14:textId="77777777" w:rsidR="00763103" w:rsidRPr="00802328" w:rsidRDefault="00763103" w:rsidP="00DE1092">
      <w:pPr>
        <w:widowControl w:val="0"/>
        <w:spacing w:line="360" w:lineRule="auto"/>
        <w:ind w:firstLine="2279"/>
        <w:jc w:val="both"/>
        <w:rPr>
          <w:rFonts w:ascii="Cambria" w:hAnsi="Cambria" w:cs="Arial"/>
        </w:rPr>
      </w:pPr>
    </w:p>
    <w:p w14:paraId="2ADFF4E0" w14:textId="77777777" w:rsidR="00763103" w:rsidRPr="00802328" w:rsidRDefault="00763103" w:rsidP="00763103">
      <w:pPr>
        <w:spacing w:line="360" w:lineRule="auto"/>
        <w:ind w:firstLine="2268"/>
        <w:jc w:val="both"/>
        <w:rPr>
          <w:rFonts w:ascii="Cambria" w:hAnsi="Cambria" w:cs="Arial"/>
        </w:rPr>
      </w:pPr>
      <w:r w:rsidRPr="00802328">
        <w:rPr>
          <w:rFonts w:ascii="Cambria" w:hAnsi="Cambria" w:cs="Arial"/>
        </w:rPr>
        <w:t>Por serem habituais, todas horas extras acima requeridas devem repercutir no pagamento das férias anuais e proporcionais com 1/3 de adicional, nas gratificações natalinas, nos repousos semanais remunerados e no FGTS e multa de 40%.</w:t>
      </w:r>
    </w:p>
    <w:p w14:paraId="6CC20FBD" w14:textId="77777777" w:rsidR="00763103" w:rsidRPr="00802328" w:rsidRDefault="00763103" w:rsidP="00DE1092">
      <w:pPr>
        <w:widowControl w:val="0"/>
        <w:spacing w:line="360" w:lineRule="auto"/>
        <w:ind w:firstLine="2279"/>
        <w:jc w:val="both"/>
        <w:rPr>
          <w:rFonts w:ascii="Cambria" w:hAnsi="Cambria" w:cs="Arial"/>
        </w:rPr>
      </w:pPr>
    </w:p>
    <w:p w14:paraId="6BE2B022" w14:textId="77777777" w:rsidR="00890AF9" w:rsidRPr="00802328" w:rsidRDefault="002D6A3B" w:rsidP="008057F6">
      <w:pPr>
        <w:widowControl w:val="0"/>
        <w:spacing w:line="360" w:lineRule="auto"/>
        <w:ind w:firstLine="2342"/>
        <w:jc w:val="both"/>
        <w:rPr>
          <w:rFonts w:ascii="Cambria" w:hAnsi="Cambria" w:cs="Arial"/>
          <w:b/>
        </w:rPr>
      </w:pPr>
      <w:r w:rsidRPr="00802328">
        <w:rPr>
          <w:rFonts w:ascii="Cambria" w:hAnsi="Cambria" w:cs="Arial"/>
          <w:b/>
        </w:rPr>
        <w:t>2.</w:t>
      </w:r>
      <w:r w:rsidR="00BA443E" w:rsidRPr="00802328">
        <w:rPr>
          <w:rFonts w:ascii="Cambria" w:hAnsi="Cambria" w:cs="Arial"/>
          <w:b/>
        </w:rPr>
        <w:t>4</w:t>
      </w:r>
      <w:r w:rsidRPr="00802328">
        <w:rPr>
          <w:rFonts w:ascii="Cambria" w:hAnsi="Cambria" w:cs="Arial"/>
          <w:b/>
        </w:rPr>
        <w:t xml:space="preserve"> </w:t>
      </w:r>
      <w:r w:rsidR="007D7E52" w:rsidRPr="00802328">
        <w:rPr>
          <w:rFonts w:ascii="Cambria" w:hAnsi="Cambria" w:cs="Arial"/>
          <w:b/>
        </w:rPr>
        <w:t>–</w:t>
      </w:r>
      <w:r w:rsidRPr="00802328">
        <w:rPr>
          <w:rFonts w:ascii="Cambria" w:hAnsi="Cambria" w:cs="Arial"/>
          <w:b/>
        </w:rPr>
        <w:t xml:space="preserve"> </w:t>
      </w:r>
      <w:r w:rsidR="009A11E5" w:rsidRPr="00802328">
        <w:rPr>
          <w:rFonts w:ascii="Cambria" w:hAnsi="Cambria" w:cs="Arial"/>
          <w:b/>
        </w:rPr>
        <w:t>Da ajuda educacional</w:t>
      </w:r>
    </w:p>
    <w:p w14:paraId="728BE689" w14:textId="77777777" w:rsidR="009A11E5" w:rsidRPr="00802328" w:rsidRDefault="009A11E5" w:rsidP="008057F6">
      <w:pPr>
        <w:widowControl w:val="0"/>
        <w:spacing w:line="360" w:lineRule="auto"/>
        <w:ind w:firstLine="2342"/>
        <w:jc w:val="both"/>
        <w:rPr>
          <w:rFonts w:ascii="Cambria" w:hAnsi="Cambria" w:cs="Arial"/>
        </w:rPr>
      </w:pPr>
      <w:r w:rsidRPr="00802328">
        <w:rPr>
          <w:rFonts w:ascii="Cambria" w:hAnsi="Cambria" w:cs="Arial"/>
        </w:rPr>
        <w:t>Conforme previsto na cláusula 13.01 da convenção vigente no ano de 2008 e na cláusula décima sexta da vigente no ano 2009, o Reclamante faria jus, por ser estudante, a uma ajuda educacional, paga até o mês de março de cada ano, no valor de R$ 47,08 e R$ 50,47, respectivamente.</w:t>
      </w:r>
    </w:p>
    <w:p w14:paraId="7C17FC0B" w14:textId="77777777" w:rsidR="009A11E5" w:rsidRPr="00802328" w:rsidRDefault="009A11E5" w:rsidP="007D7E52">
      <w:pPr>
        <w:spacing w:line="360" w:lineRule="auto"/>
        <w:ind w:firstLine="2340"/>
        <w:jc w:val="both"/>
        <w:rPr>
          <w:rFonts w:ascii="Cambria" w:hAnsi="Cambria" w:cs="Arial"/>
        </w:rPr>
      </w:pPr>
    </w:p>
    <w:p w14:paraId="3F2D2FF3" w14:textId="77777777" w:rsidR="009A11E5" w:rsidRPr="00802328" w:rsidRDefault="009A11E5" w:rsidP="00890AF9">
      <w:pPr>
        <w:spacing w:line="360" w:lineRule="auto"/>
        <w:ind w:firstLine="2340"/>
        <w:jc w:val="both"/>
        <w:rPr>
          <w:rFonts w:ascii="Cambria" w:hAnsi="Cambria" w:cs="Arial"/>
        </w:rPr>
      </w:pPr>
      <w:r w:rsidRPr="00802328">
        <w:rPr>
          <w:rFonts w:ascii="Cambria" w:hAnsi="Cambria" w:cs="Arial"/>
        </w:rPr>
        <w:t>Ocorre que, apesar da ciência da Reclamada acerca da condição de estudante d</w:t>
      </w:r>
      <w:r w:rsidR="008E2162" w:rsidRPr="00802328">
        <w:rPr>
          <w:rFonts w:ascii="Cambria" w:hAnsi="Cambria" w:cs="Arial"/>
        </w:rPr>
        <w:t>o</w:t>
      </w:r>
      <w:r w:rsidRPr="00802328">
        <w:rPr>
          <w:rFonts w:ascii="Cambria" w:hAnsi="Cambria" w:cs="Arial"/>
        </w:rPr>
        <w:t xml:space="preserve"> Reclamante</w:t>
      </w:r>
      <w:r w:rsidR="008E2162" w:rsidRPr="00802328">
        <w:rPr>
          <w:rFonts w:ascii="Cambria" w:hAnsi="Cambria" w:cs="Arial"/>
        </w:rPr>
        <w:t>, não efetuou o pagamento dos valores devidos, motivo pelo qual deve ser condenada a indenizar o montante total, acrescido de juros e correção</w:t>
      </w:r>
      <w:r w:rsidR="00295811" w:rsidRPr="00802328">
        <w:rPr>
          <w:rFonts w:ascii="Cambria" w:hAnsi="Cambria" w:cs="Arial"/>
        </w:rPr>
        <w:t xml:space="preserve"> monetária.</w:t>
      </w:r>
    </w:p>
    <w:p w14:paraId="43956427" w14:textId="77777777" w:rsidR="001E7E45" w:rsidRPr="00802328" w:rsidRDefault="001E7E45" w:rsidP="00852D43">
      <w:pPr>
        <w:widowControl w:val="0"/>
        <w:spacing w:line="360" w:lineRule="auto"/>
        <w:ind w:firstLine="2268"/>
        <w:jc w:val="both"/>
        <w:rPr>
          <w:rFonts w:ascii="Cambria" w:hAnsi="Cambria" w:cs="Arial"/>
          <w:b/>
        </w:rPr>
      </w:pPr>
    </w:p>
    <w:p w14:paraId="55301511" w14:textId="77777777" w:rsidR="00890AF9" w:rsidRPr="00802328" w:rsidRDefault="002D6A3B" w:rsidP="000E77D2">
      <w:pPr>
        <w:widowControl w:val="0"/>
        <w:spacing w:line="360" w:lineRule="auto"/>
        <w:ind w:firstLine="2268"/>
        <w:jc w:val="both"/>
        <w:rPr>
          <w:rFonts w:ascii="Cambria" w:hAnsi="Cambria" w:cs="Arial"/>
          <w:b/>
        </w:rPr>
      </w:pPr>
      <w:r w:rsidRPr="00802328">
        <w:rPr>
          <w:rFonts w:ascii="Cambria" w:hAnsi="Cambria" w:cs="Arial"/>
          <w:b/>
        </w:rPr>
        <w:t>2.</w:t>
      </w:r>
      <w:r w:rsidR="00A962F5" w:rsidRPr="00802328">
        <w:rPr>
          <w:rFonts w:ascii="Cambria" w:hAnsi="Cambria" w:cs="Arial"/>
          <w:b/>
        </w:rPr>
        <w:t>5</w:t>
      </w:r>
      <w:r w:rsidR="000E77D2" w:rsidRPr="00802328">
        <w:rPr>
          <w:rFonts w:ascii="Cambria" w:hAnsi="Cambria" w:cs="Arial"/>
          <w:b/>
        </w:rPr>
        <w:t xml:space="preserve"> –</w:t>
      </w:r>
      <w:r w:rsidRPr="00802328">
        <w:rPr>
          <w:rFonts w:ascii="Cambria" w:hAnsi="Cambria" w:cs="Arial"/>
          <w:b/>
        </w:rPr>
        <w:t xml:space="preserve"> </w:t>
      </w:r>
      <w:r w:rsidR="00890AF9" w:rsidRPr="00802328">
        <w:rPr>
          <w:rFonts w:ascii="Cambria" w:hAnsi="Cambria" w:cs="Arial"/>
          <w:b/>
        </w:rPr>
        <w:t>Do FGTS</w:t>
      </w:r>
    </w:p>
    <w:p w14:paraId="30A51268" w14:textId="77777777" w:rsidR="00A962F5" w:rsidRPr="00802328" w:rsidRDefault="00890AF9" w:rsidP="00852D43">
      <w:pPr>
        <w:widowControl w:val="0"/>
        <w:spacing w:line="360" w:lineRule="auto"/>
        <w:ind w:firstLine="2268"/>
        <w:jc w:val="both"/>
        <w:rPr>
          <w:rFonts w:ascii="Cambria" w:hAnsi="Cambria" w:cs="Arial"/>
        </w:rPr>
      </w:pPr>
      <w:r w:rsidRPr="00802328">
        <w:rPr>
          <w:rFonts w:ascii="Cambria" w:hAnsi="Cambria" w:cs="Arial"/>
        </w:rPr>
        <w:t xml:space="preserve">O Reclamante trabalhou para a </w:t>
      </w:r>
      <w:r w:rsidR="00A962F5" w:rsidRPr="00802328">
        <w:rPr>
          <w:rFonts w:ascii="Cambria" w:hAnsi="Cambria" w:cs="Arial"/>
        </w:rPr>
        <w:t xml:space="preserve">Reclamada </w:t>
      </w:r>
      <w:r w:rsidRPr="00802328">
        <w:rPr>
          <w:rFonts w:ascii="Cambria" w:hAnsi="Cambria" w:cs="Arial"/>
        </w:rPr>
        <w:t xml:space="preserve">durante o período compreendido entre </w:t>
      </w:r>
      <w:r w:rsidR="00A962F5" w:rsidRPr="00802328">
        <w:rPr>
          <w:rFonts w:ascii="Cambria" w:hAnsi="Cambria" w:cs="Arial"/>
        </w:rPr>
        <w:t>14/03/2008</w:t>
      </w:r>
      <w:r w:rsidRPr="00802328">
        <w:rPr>
          <w:rFonts w:ascii="Cambria" w:hAnsi="Cambria" w:cs="Arial"/>
        </w:rPr>
        <w:t xml:space="preserve"> e </w:t>
      </w:r>
      <w:r w:rsidR="00A962F5" w:rsidRPr="00802328">
        <w:rPr>
          <w:rFonts w:ascii="Cambria" w:hAnsi="Cambria" w:cs="Arial"/>
        </w:rPr>
        <w:t>21/11</w:t>
      </w:r>
      <w:r w:rsidRPr="00802328">
        <w:rPr>
          <w:rFonts w:ascii="Cambria" w:hAnsi="Cambria" w:cs="Arial"/>
        </w:rPr>
        <w:t>/</w:t>
      </w:r>
      <w:r w:rsidR="00A962F5" w:rsidRPr="00802328">
        <w:rPr>
          <w:rFonts w:ascii="Cambria" w:hAnsi="Cambria" w:cs="Arial"/>
        </w:rPr>
        <w:t>2</w:t>
      </w:r>
      <w:r w:rsidRPr="00802328">
        <w:rPr>
          <w:rFonts w:ascii="Cambria" w:hAnsi="Cambria" w:cs="Arial"/>
        </w:rPr>
        <w:t>00</w:t>
      </w:r>
      <w:r w:rsidR="00A962F5" w:rsidRPr="00802328">
        <w:rPr>
          <w:rFonts w:ascii="Cambria" w:hAnsi="Cambria" w:cs="Arial"/>
        </w:rPr>
        <w:t>9</w:t>
      </w:r>
      <w:r w:rsidRPr="00802328">
        <w:rPr>
          <w:rFonts w:ascii="Cambria" w:hAnsi="Cambria" w:cs="Arial"/>
        </w:rPr>
        <w:t xml:space="preserve">. Durante este lapso temporal não foi efetuado nenhum depósito para o FGTS. </w:t>
      </w:r>
    </w:p>
    <w:p w14:paraId="47BFE278" w14:textId="77777777" w:rsidR="00A962F5" w:rsidRPr="00802328" w:rsidRDefault="00A962F5" w:rsidP="00852D43">
      <w:pPr>
        <w:widowControl w:val="0"/>
        <w:spacing w:line="360" w:lineRule="auto"/>
        <w:ind w:firstLine="2268"/>
        <w:jc w:val="both"/>
        <w:rPr>
          <w:rFonts w:ascii="Cambria" w:hAnsi="Cambria" w:cs="Arial"/>
        </w:rPr>
      </w:pPr>
    </w:p>
    <w:p w14:paraId="275FE266" w14:textId="77777777" w:rsidR="00890AF9" w:rsidRPr="00802328" w:rsidRDefault="00890AF9" w:rsidP="00852D43">
      <w:pPr>
        <w:widowControl w:val="0"/>
        <w:spacing w:line="360" w:lineRule="auto"/>
        <w:ind w:firstLine="2268"/>
        <w:jc w:val="both"/>
        <w:rPr>
          <w:rFonts w:ascii="Cambria" w:hAnsi="Cambria" w:cs="Arial"/>
        </w:rPr>
      </w:pPr>
      <w:r w:rsidRPr="00802328">
        <w:rPr>
          <w:rFonts w:ascii="Cambria" w:hAnsi="Cambria" w:cs="Arial"/>
        </w:rPr>
        <w:t xml:space="preserve">Segundo a Súmula 362 do TST e Súmula 210 do STJ, a prescrição do direito de reclamar contra o não recolhimento do fundo é trintenária. Portando, não ocorreu a prescrição do direito trabalhista ao FGTS, devendo a Reclamada ser condenada ao pagamento do valor relativo </w:t>
      </w:r>
      <w:r w:rsidR="00DD148F" w:rsidRPr="00802328">
        <w:rPr>
          <w:rFonts w:ascii="Cambria" w:hAnsi="Cambria" w:cs="Arial"/>
        </w:rPr>
        <w:t>a</w:t>
      </w:r>
      <w:r w:rsidRPr="00802328">
        <w:rPr>
          <w:rFonts w:ascii="Cambria" w:hAnsi="Cambria" w:cs="Arial"/>
        </w:rPr>
        <w:t xml:space="preserve"> todo o período contratual.</w:t>
      </w:r>
    </w:p>
    <w:p w14:paraId="247D1D80" w14:textId="77777777" w:rsidR="00890AF9" w:rsidRPr="00802328" w:rsidRDefault="00890AF9" w:rsidP="00890AF9">
      <w:pPr>
        <w:spacing w:line="360" w:lineRule="auto"/>
        <w:ind w:firstLine="2340"/>
        <w:jc w:val="both"/>
        <w:rPr>
          <w:rFonts w:ascii="Cambria" w:hAnsi="Cambria" w:cs="Arial"/>
        </w:rPr>
      </w:pPr>
    </w:p>
    <w:p w14:paraId="6EE1850C" w14:textId="77777777" w:rsidR="00890AF9" w:rsidRPr="00802328" w:rsidRDefault="00890AF9" w:rsidP="00DD148F">
      <w:pPr>
        <w:spacing w:line="360" w:lineRule="auto"/>
        <w:ind w:firstLine="2268"/>
        <w:jc w:val="both"/>
        <w:rPr>
          <w:rFonts w:ascii="Cambria" w:hAnsi="Cambria" w:cs="Arial"/>
        </w:rPr>
      </w:pPr>
      <w:r w:rsidRPr="00802328">
        <w:rPr>
          <w:rFonts w:ascii="Cambria" w:hAnsi="Cambria" w:cs="Arial"/>
        </w:rPr>
        <w:t xml:space="preserve">Ainda, tendo ocorrido a despedida sem justa causa do Reclamante, é devido pelo Reclamado </w:t>
      </w:r>
      <w:r w:rsidR="00DD148F" w:rsidRPr="00802328">
        <w:rPr>
          <w:rFonts w:ascii="Cambria" w:hAnsi="Cambria" w:cs="Arial"/>
        </w:rPr>
        <w:t>também</w:t>
      </w:r>
      <w:r w:rsidRPr="00802328">
        <w:rPr>
          <w:rFonts w:ascii="Cambria" w:hAnsi="Cambria" w:cs="Arial"/>
        </w:rPr>
        <w:t xml:space="preserve"> a multa de 40% sobre os valores totais, inclusive do período do aviso-prévio não fornecido, corrigidos monetariamente e acrescidos de juros, de acordo com a Súmula 305 do TST.</w:t>
      </w:r>
    </w:p>
    <w:p w14:paraId="5CBA1D7C" w14:textId="77777777" w:rsidR="00890AF9" w:rsidRPr="00802328" w:rsidRDefault="00890AF9" w:rsidP="00890AF9">
      <w:pPr>
        <w:spacing w:line="360" w:lineRule="auto"/>
        <w:ind w:firstLine="2340"/>
        <w:jc w:val="both"/>
        <w:rPr>
          <w:rFonts w:ascii="Cambria" w:hAnsi="Cambria" w:cs="Arial"/>
        </w:rPr>
      </w:pPr>
    </w:p>
    <w:p w14:paraId="6B0A0F43" w14:textId="77777777" w:rsidR="00890AF9" w:rsidRPr="00802328" w:rsidRDefault="002D6A3B" w:rsidP="00C7189C">
      <w:pPr>
        <w:widowControl w:val="0"/>
        <w:spacing w:line="360" w:lineRule="auto"/>
        <w:ind w:firstLine="2268"/>
        <w:rPr>
          <w:rFonts w:ascii="Cambria" w:hAnsi="Cambria" w:cs="Arial"/>
          <w:b/>
        </w:rPr>
      </w:pPr>
      <w:r w:rsidRPr="00802328">
        <w:rPr>
          <w:rFonts w:ascii="Cambria" w:hAnsi="Cambria" w:cs="Arial"/>
          <w:b/>
        </w:rPr>
        <w:t>2.</w:t>
      </w:r>
      <w:r w:rsidR="000E77D2" w:rsidRPr="00802328">
        <w:rPr>
          <w:rFonts w:ascii="Cambria" w:hAnsi="Cambria" w:cs="Arial"/>
          <w:b/>
        </w:rPr>
        <w:t>6</w:t>
      </w:r>
      <w:r w:rsidRPr="00802328">
        <w:rPr>
          <w:rFonts w:ascii="Cambria" w:hAnsi="Cambria" w:cs="Arial"/>
          <w:b/>
        </w:rPr>
        <w:t xml:space="preserve"> </w:t>
      </w:r>
      <w:r w:rsidR="00C7189C" w:rsidRPr="00802328">
        <w:rPr>
          <w:rFonts w:ascii="Cambria" w:hAnsi="Cambria" w:cs="Arial"/>
          <w:b/>
        </w:rPr>
        <w:t xml:space="preserve">– </w:t>
      </w:r>
      <w:r w:rsidR="00890AF9" w:rsidRPr="00802328">
        <w:rPr>
          <w:rFonts w:ascii="Cambria" w:hAnsi="Cambria" w:cs="Arial"/>
          <w:b/>
        </w:rPr>
        <w:t>Do Aviso Prévio</w:t>
      </w:r>
    </w:p>
    <w:p w14:paraId="7BF868C9" w14:textId="77777777" w:rsidR="00890AF9" w:rsidRPr="00802328" w:rsidRDefault="00890AF9" w:rsidP="00DD148F">
      <w:pPr>
        <w:spacing w:line="360" w:lineRule="auto"/>
        <w:ind w:firstLine="2268"/>
        <w:jc w:val="both"/>
        <w:rPr>
          <w:rFonts w:ascii="Cambria" w:hAnsi="Cambria" w:cs="Arial"/>
          <w:sz w:val="20"/>
          <w:szCs w:val="20"/>
        </w:rPr>
      </w:pPr>
      <w:r w:rsidRPr="00802328">
        <w:rPr>
          <w:rFonts w:ascii="Cambria" w:hAnsi="Cambria" w:cs="Arial"/>
        </w:rPr>
        <w:t xml:space="preserve">O aviso prévio é um direito garantido pelo art. 487, da CLT, </w:t>
      </w:r>
      <w:r w:rsidR="00DD148F" w:rsidRPr="00802328">
        <w:rPr>
          <w:rFonts w:ascii="Cambria" w:hAnsi="Cambria" w:cs="Arial"/>
        </w:rPr>
        <w:t>para os contratados por tempo indeterminado</w:t>
      </w:r>
      <w:r w:rsidR="00C2657B" w:rsidRPr="00802328">
        <w:rPr>
          <w:rFonts w:ascii="Cambria" w:hAnsi="Cambria" w:cs="Arial"/>
        </w:rPr>
        <w:t>, devendo seu prazo ser computado no tempo de trabalho.</w:t>
      </w:r>
    </w:p>
    <w:p w14:paraId="03D8D325" w14:textId="77777777" w:rsidR="00256CEB" w:rsidRPr="00802328" w:rsidRDefault="00256CEB" w:rsidP="00890AF9">
      <w:pPr>
        <w:spacing w:line="360" w:lineRule="auto"/>
        <w:ind w:firstLine="2340"/>
        <w:jc w:val="both"/>
        <w:rPr>
          <w:rFonts w:ascii="Cambria" w:hAnsi="Cambria" w:cs="Arial"/>
        </w:rPr>
      </w:pPr>
    </w:p>
    <w:p w14:paraId="3028EA1D" w14:textId="77777777" w:rsidR="00890AF9" w:rsidRPr="00802328" w:rsidRDefault="00DD148F" w:rsidP="00890AF9">
      <w:pPr>
        <w:spacing w:line="360" w:lineRule="auto"/>
        <w:ind w:firstLine="2340"/>
        <w:jc w:val="both"/>
        <w:rPr>
          <w:rFonts w:ascii="Cambria" w:hAnsi="Cambria" w:cs="Arial"/>
          <w:b/>
        </w:rPr>
      </w:pPr>
      <w:r w:rsidRPr="00802328">
        <w:rPr>
          <w:rFonts w:ascii="Cambria" w:hAnsi="Cambria" w:cs="Arial"/>
        </w:rPr>
        <w:t xml:space="preserve">Contudo, o Reclamante não foi pré-avisado da </w:t>
      </w:r>
      <w:r w:rsidR="00256CEB" w:rsidRPr="00802328">
        <w:rPr>
          <w:rFonts w:ascii="Cambria" w:hAnsi="Cambria" w:cs="Arial"/>
        </w:rPr>
        <w:t>despedida</w:t>
      </w:r>
      <w:r w:rsidRPr="00802328">
        <w:rPr>
          <w:rFonts w:ascii="Cambria" w:hAnsi="Cambria" w:cs="Arial"/>
        </w:rPr>
        <w:t xml:space="preserve">, tampouco recebeu o valor correspondente, </w:t>
      </w:r>
      <w:r w:rsidR="00890AF9" w:rsidRPr="00802328">
        <w:rPr>
          <w:rFonts w:ascii="Cambria" w:hAnsi="Cambria" w:cs="Arial"/>
        </w:rPr>
        <w:t>faz</w:t>
      </w:r>
      <w:r w:rsidRPr="00802328">
        <w:rPr>
          <w:rFonts w:ascii="Cambria" w:hAnsi="Cambria" w:cs="Arial"/>
        </w:rPr>
        <w:t>endo</w:t>
      </w:r>
      <w:r w:rsidR="00890AF9" w:rsidRPr="00802328">
        <w:rPr>
          <w:rFonts w:ascii="Cambria" w:hAnsi="Cambria" w:cs="Arial"/>
        </w:rPr>
        <w:t xml:space="preserve"> jus </w:t>
      </w:r>
      <w:r w:rsidRPr="00802328">
        <w:rPr>
          <w:rFonts w:ascii="Cambria" w:hAnsi="Cambria" w:cs="Arial"/>
        </w:rPr>
        <w:t xml:space="preserve">à </w:t>
      </w:r>
      <w:r w:rsidR="00785093" w:rsidRPr="00802328">
        <w:rPr>
          <w:rFonts w:ascii="Cambria" w:hAnsi="Cambria" w:cs="Arial"/>
        </w:rPr>
        <w:t xml:space="preserve">indenização do </w:t>
      </w:r>
      <w:r w:rsidR="00890AF9" w:rsidRPr="00802328">
        <w:rPr>
          <w:rFonts w:ascii="Cambria" w:hAnsi="Cambria" w:cs="Arial"/>
        </w:rPr>
        <w:t>valor referente ao aviso prévio indenizado, devidamente atualizado</w:t>
      </w:r>
      <w:r w:rsidR="00E75B8C" w:rsidRPr="00802328">
        <w:rPr>
          <w:rFonts w:ascii="Cambria" w:hAnsi="Cambria" w:cs="Arial"/>
        </w:rPr>
        <w:t xml:space="preserve"> e corrigido</w:t>
      </w:r>
      <w:r w:rsidR="00890AF9" w:rsidRPr="00802328">
        <w:rPr>
          <w:rFonts w:ascii="Cambria" w:hAnsi="Cambria" w:cs="Arial"/>
        </w:rPr>
        <w:t>, com os reflexos legais</w:t>
      </w:r>
      <w:r w:rsidR="00C2657B" w:rsidRPr="00802328">
        <w:rPr>
          <w:rFonts w:ascii="Cambria" w:hAnsi="Cambria" w:cs="Arial"/>
        </w:rPr>
        <w:t>, com a projeção do período</w:t>
      </w:r>
      <w:r w:rsidR="00256CEB" w:rsidRPr="00802328">
        <w:rPr>
          <w:rFonts w:ascii="Cambria" w:hAnsi="Cambria" w:cs="Arial"/>
        </w:rPr>
        <w:t xml:space="preserve"> em seu contrato</w:t>
      </w:r>
      <w:r w:rsidR="00C2657B" w:rsidRPr="00802328">
        <w:rPr>
          <w:rFonts w:ascii="Cambria" w:hAnsi="Cambria" w:cs="Arial"/>
        </w:rPr>
        <w:t xml:space="preserve"> a fim de estabelecer a data correta da rescisão.</w:t>
      </w:r>
    </w:p>
    <w:p w14:paraId="2CAA32CD" w14:textId="77777777" w:rsidR="001E3C05" w:rsidRPr="00802328" w:rsidRDefault="001E3C05" w:rsidP="00C7189C">
      <w:pPr>
        <w:ind w:firstLine="2268"/>
        <w:rPr>
          <w:rFonts w:ascii="Cambria" w:hAnsi="Cambria" w:cs="Arial"/>
          <w:b/>
        </w:rPr>
      </w:pPr>
    </w:p>
    <w:p w14:paraId="186BBB44" w14:textId="77777777" w:rsidR="001E3C05" w:rsidRPr="00802328" w:rsidRDefault="001E3C05" w:rsidP="001E3C05">
      <w:pPr>
        <w:widowControl w:val="0"/>
        <w:ind w:firstLine="2268"/>
        <w:rPr>
          <w:rFonts w:ascii="Cambria" w:hAnsi="Cambria" w:cs="Arial"/>
          <w:b/>
        </w:rPr>
      </w:pPr>
    </w:p>
    <w:p w14:paraId="77FBDC8B" w14:textId="77777777" w:rsidR="00890AF9" w:rsidRPr="00802328" w:rsidRDefault="002D6A3B" w:rsidP="001E3C05">
      <w:pPr>
        <w:widowControl w:val="0"/>
        <w:ind w:firstLine="2268"/>
        <w:rPr>
          <w:rFonts w:ascii="Cambria" w:hAnsi="Cambria" w:cs="Arial"/>
          <w:b/>
        </w:rPr>
      </w:pPr>
      <w:r w:rsidRPr="00802328">
        <w:rPr>
          <w:rFonts w:ascii="Cambria" w:hAnsi="Cambria" w:cs="Arial"/>
          <w:b/>
        </w:rPr>
        <w:t>2.</w:t>
      </w:r>
      <w:r w:rsidR="000E77D2" w:rsidRPr="00802328">
        <w:rPr>
          <w:rFonts w:ascii="Cambria" w:hAnsi="Cambria" w:cs="Arial"/>
          <w:b/>
        </w:rPr>
        <w:t>7</w:t>
      </w:r>
      <w:r w:rsidRPr="00802328">
        <w:rPr>
          <w:rFonts w:ascii="Cambria" w:hAnsi="Cambria" w:cs="Arial"/>
          <w:b/>
        </w:rPr>
        <w:t xml:space="preserve"> </w:t>
      </w:r>
      <w:r w:rsidR="00C7189C" w:rsidRPr="00802328">
        <w:rPr>
          <w:rFonts w:ascii="Cambria" w:hAnsi="Cambria" w:cs="Arial"/>
          <w:b/>
        </w:rPr>
        <w:t>–</w:t>
      </w:r>
      <w:r w:rsidRPr="00802328">
        <w:rPr>
          <w:rFonts w:ascii="Cambria" w:hAnsi="Cambria" w:cs="Arial"/>
          <w:b/>
        </w:rPr>
        <w:t xml:space="preserve"> </w:t>
      </w:r>
      <w:r w:rsidR="00890AF9" w:rsidRPr="00802328">
        <w:rPr>
          <w:rFonts w:ascii="Cambria" w:hAnsi="Cambria" w:cs="Arial"/>
          <w:b/>
        </w:rPr>
        <w:t>Das Férias e 13º salários</w:t>
      </w:r>
    </w:p>
    <w:p w14:paraId="1448AD38" w14:textId="77777777" w:rsidR="003F7BEB" w:rsidRPr="00802328" w:rsidRDefault="00890AF9" w:rsidP="001E3C05">
      <w:pPr>
        <w:widowControl w:val="0"/>
        <w:spacing w:line="360" w:lineRule="auto"/>
        <w:ind w:firstLine="2268"/>
        <w:jc w:val="both"/>
        <w:rPr>
          <w:rFonts w:ascii="Cambria" w:hAnsi="Cambria" w:cs="Arial"/>
        </w:rPr>
      </w:pPr>
      <w:r w:rsidRPr="00802328">
        <w:rPr>
          <w:rFonts w:ascii="Cambria" w:hAnsi="Cambria" w:cs="Arial"/>
        </w:rPr>
        <w:t xml:space="preserve">O Reclamante trabalhou </w:t>
      </w:r>
      <w:r w:rsidR="003F7BEB" w:rsidRPr="00802328">
        <w:rPr>
          <w:rFonts w:ascii="Cambria" w:hAnsi="Cambria" w:cs="Arial"/>
        </w:rPr>
        <w:t xml:space="preserve">efetivamente por mais de 20 meses </w:t>
      </w:r>
      <w:r w:rsidRPr="00802328">
        <w:rPr>
          <w:rFonts w:ascii="Cambria" w:hAnsi="Cambria" w:cs="Arial"/>
        </w:rPr>
        <w:t xml:space="preserve">para </w:t>
      </w:r>
      <w:r w:rsidR="003F7BEB" w:rsidRPr="00802328">
        <w:rPr>
          <w:rFonts w:ascii="Cambria" w:hAnsi="Cambria" w:cs="Arial"/>
        </w:rPr>
        <w:t>a</w:t>
      </w:r>
      <w:r w:rsidRPr="00802328">
        <w:rPr>
          <w:rFonts w:ascii="Cambria" w:hAnsi="Cambria" w:cs="Arial"/>
        </w:rPr>
        <w:t xml:space="preserve"> Reclamad</w:t>
      </w:r>
      <w:r w:rsidR="003F7BEB" w:rsidRPr="00802328">
        <w:rPr>
          <w:rFonts w:ascii="Cambria" w:hAnsi="Cambria" w:cs="Arial"/>
        </w:rPr>
        <w:t>a</w:t>
      </w:r>
      <w:r w:rsidRPr="00802328">
        <w:rPr>
          <w:rFonts w:ascii="Cambria" w:hAnsi="Cambria" w:cs="Arial"/>
        </w:rPr>
        <w:t>, fazendo jus ao pagamento de</w:t>
      </w:r>
      <w:r w:rsidR="003F7BEB" w:rsidRPr="00802328">
        <w:rPr>
          <w:rFonts w:ascii="Cambria" w:hAnsi="Cambria" w:cs="Arial"/>
        </w:rPr>
        <w:t xml:space="preserve"> um período de</w:t>
      </w:r>
      <w:r w:rsidRPr="00802328">
        <w:rPr>
          <w:rFonts w:ascii="Cambria" w:hAnsi="Cambria" w:cs="Arial"/>
        </w:rPr>
        <w:t xml:space="preserve"> férias</w:t>
      </w:r>
      <w:r w:rsidR="00DA5A70" w:rsidRPr="00802328">
        <w:rPr>
          <w:rFonts w:ascii="Cambria" w:hAnsi="Cambria" w:cs="Arial"/>
        </w:rPr>
        <w:t xml:space="preserve"> </w:t>
      </w:r>
      <w:r w:rsidR="003F7BEB" w:rsidRPr="00802328">
        <w:rPr>
          <w:rFonts w:ascii="Cambria" w:hAnsi="Cambria" w:cs="Arial"/>
        </w:rPr>
        <w:t xml:space="preserve">integrais e outro de </w:t>
      </w:r>
      <w:r w:rsidR="00DA5A70" w:rsidRPr="00802328">
        <w:rPr>
          <w:rFonts w:ascii="Cambria" w:hAnsi="Cambria" w:cs="Arial"/>
        </w:rPr>
        <w:t>proporcionais</w:t>
      </w:r>
      <w:r w:rsidRPr="00802328">
        <w:rPr>
          <w:rFonts w:ascii="Cambria" w:hAnsi="Cambria" w:cs="Arial"/>
        </w:rPr>
        <w:t>, acrescida</w:t>
      </w:r>
      <w:r w:rsidR="003F7BEB" w:rsidRPr="00802328">
        <w:rPr>
          <w:rFonts w:ascii="Cambria" w:hAnsi="Cambria" w:cs="Arial"/>
        </w:rPr>
        <w:t>s</w:t>
      </w:r>
      <w:r w:rsidRPr="00802328">
        <w:rPr>
          <w:rFonts w:ascii="Cambria" w:hAnsi="Cambria" w:cs="Arial"/>
        </w:rPr>
        <w:t xml:space="preserve"> em</w:t>
      </w:r>
      <w:r w:rsidR="00361B80" w:rsidRPr="00802328">
        <w:rPr>
          <w:rFonts w:ascii="Cambria" w:hAnsi="Cambria" w:cs="Arial"/>
        </w:rPr>
        <w:t xml:space="preserve"> 1/3</w:t>
      </w:r>
      <w:r w:rsidR="003F7BEB" w:rsidRPr="00802328">
        <w:rPr>
          <w:rFonts w:ascii="Cambria" w:hAnsi="Cambria" w:cs="Arial"/>
        </w:rPr>
        <w:t>.</w:t>
      </w:r>
    </w:p>
    <w:p w14:paraId="432A0666" w14:textId="77777777" w:rsidR="003F7BEB" w:rsidRPr="00802328" w:rsidRDefault="003F7BEB" w:rsidP="001E3C05">
      <w:pPr>
        <w:widowControl w:val="0"/>
        <w:spacing w:line="360" w:lineRule="auto"/>
        <w:ind w:firstLine="2268"/>
        <w:jc w:val="both"/>
        <w:rPr>
          <w:rFonts w:ascii="Cambria" w:hAnsi="Cambria" w:cs="Arial"/>
        </w:rPr>
      </w:pPr>
    </w:p>
    <w:p w14:paraId="3E4454B7" w14:textId="77777777" w:rsidR="00890AF9" w:rsidRPr="00802328" w:rsidRDefault="003F7BEB" w:rsidP="001E3C05">
      <w:pPr>
        <w:widowControl w:val="0"/>
        <w:spacing w:line="360" w:lineRule="auto"/>
        <w:ind w:firstLine="2268"/>
        <w:jc w:val="both"/>
        <w:rPr>
          <w:rFonts w:ascii="Cambria" w:hAnsi="Cambria" w:cs="Arial"/>
        </w:rPr>
      </w:pPr>
      <w:r w:rsidRPr="00802328">
        <w:rPr>
          <w:rFonts w:ascii="Cambria" w:hAnsi="Cambria" w:cs="Arial"/>
        </w:rPr>
        <w:t xml:space="preserve">No mesmo sentido quanto ao </w:t>
      </w:r>
      <w:r w:rsidR="00361B80" w:rsidRPr="00802328">
        <w:rPr>
          <w:rFonts w:ascii="Cambria" w:hAnsi="Cambria" w:cs="Arial"/>
        </w:rPr>
        <w:t>13º salário</w:t>
      </w:r>
      <w:r w:rsidRPr="00802328">
        <w:rPr>
          <w:rFonts w:ascii="Cambria" w:hAnsi="Cambria" w:cs="Arial"/>
        </w:rPr>
        <w:t>, que nunca lhe foi pago.</w:t>
      </w:r>
    </w:p>
    <w:p w14:paraId="5E72CC44" w14:textId="77777777" w:rsidR="00DA5A70" w:rsidRPr="00802328" w:rsidRDefault="00DA5A70" w:rsidP="001E3C05">
      <w:pPr>
        <w:widowControl w:val="0"/>
        <w:ind w:firstLine="2268"/>
        <w:jc w:val="both"/>
        <w:rPr>
          <w:rFonts w:ascii="Cambria" w:hAnsi="Cambria" w:cs="Arial"/>
        </w:rPr>
      </w:pPr>
    </w:p>
    <w:p w14:paraId="75133A18" w14:textId="77777777" w:rsidR="00890AF9" w:rsidRPr="00802328" w:rsidRDefault="002D6A3B" w:rsidP="001E3C05">
      <w:pPr>
        <w:widowControl w:val="0"/>
        <w:spacing w:line="360" w:lineRule="auto"/>
        <w:ind w:firstLine="2340"/>
        <w:jc w:val="both"/>
        <w:rPr>
          <w:rFonts w:ascii="Cambria" w:hAnsi="Cambria" w:cs="Arial"/>
          <w:b/>
        </w:rPr>
      </w:pPr>
      <w:r w:rsidRPr="00802328">
        <w:rPr>
          <w:rFonts w:ascii="Cambria" w:hAnsi="Cambria" w:cs="Arial"/>
          <w:b/>
        </w:rPr>
        <w:t>2.</w:t>
      </w:r>
      <w:r w:rsidR="000E77D2" w:rsidRPr="00802328">
        <w:rPr>
          <w:rFonts w:ascii="Cambria" w:hAnsi="Cambria" w:cs="Arial"/>
          <w:b/>
        </w:rPr>
        <w:t>8</w:t>
      </w:r>
      <w:r w:rsidRPr="00802328">
        <w:rPr>
          <w:rFonts w:ascii="Cambria" w:hAnsi="Cambria" w:cs="Arial"/>
          <w:b/>
        </w:rPr>
        <w:t xml:space="preserve"> </w:t>
      </w:r>
      <w:r w:rsidR="007C6018" w:rsidRPr="00802328">
        <w:rPr>
          <w:rFonts w:ascii="Cambria" w:hAnsi="Cambria" w:cs="Arial"/>
          <w:b/>
        </w:rPr>
        <w:t>–</w:t>
      </w:r>
      <w:r w:rsidRPr="00802328">
        <w:rPr>
          <w:rFonts w:ascii="Cambria" w:hAnsi="Cambria" w:cs="Arial"/>
          <w:b/>
        </w:rPr>
        <w:t xml:space="preserve"> </w:t>
      </w:r>
      <w:r w:rsidR="00890AF9" w:rsidRPr="00802328">
        <w:rPr>
          <w:rFonts w:ascii="Cambria" w:hAnsi="Cambria" w:cs="Arial"/>
          <w:b/>
        </w:rPr>
        <w:t>Da Indenização do Seguro-Desemprego</w:t>
      </w:r>
    </w:p>
    <w:p w14:paraId="7DA8B269" w14:textId="77777777" w:rsidR="00890AF9" w:rsidRPr="00802328" w:rsidRDefault="00890AF9" w:rsidP="001E3C05">
      <w:pPr>
        <w:widowControl w:val="0"/>
        <w:spacing w:line="360" w:lineRule="auto"/>
        <w:ind w:firstLine="2340"/>
        <w:jc w:val="both"/>
        <w:rPr>
          <w:rFonts w:ascii="Cambria" w:hAnsi="Cambria" w:cs="Arial"/>
        </w:rPr>
      </w:pPr>
      <w:r w:rsidRPr="00802328">
        <w:rPr>
          <w:rFonts w:ascii="Cambria" w:hAnsi="Cambria" w:cs="Arial"/>
        </w:rPr>
        <w:t>Por inquestionáveis as infrações cometidas pel</w:t>
      </w:r>
      <w:r w:rsidR="007C6018" w:rsidRPr="00802328">
        <w:rPr>
          <w:rFonts w:ascii="Cambria" w:hAnsi="Cambria" w:cs="Arial"/>
        </w:rPr>
        <w:t xml:space="preserve">a </w:t>
      </w:r>
      <w:r w:rsidRPr="00802328">
        <w:rPr>
          <w:rFonts w:ascii="Cambria" w:hAnsi="Cambria" w:cs="Arial"/>
        </w:rPr>
        <w:t>Reclamad</w:t>
      </w:r>
      <w:r w:rsidR="007C6018" w:rsidRPr="00802328">
        <w:rPr>
          <w:rFonts w:ascii="Cambria" w:hAnsi="Cambria" w:cs="Arial"/>
        </w:rPr>
        <w:t>a</w:t>
      </w:r>
      <w:r w:rsidRPr="00802328">
        <w:rPr>
          <w:rFonts w:ascii="Cambria" w:hAnsi="Cambria" w:cs="Arial"/>
        </w:rPr>
        <w:t xml:space="preserve"> e</w:t>
      </w:r>
      <w:r w:rsidR="007C6018" w:rsidRPr="00802328">
        <w:rPr>
          <w:rFonts w:ascii="Cambria" w:hAnsi="Cambria" w:cs="Arial"/>
        </w:rPr>
        <w:t>,</w:t>
      </w:r>
      <w:r w:rsidRPr="00802328">
        <w:rPr>
          <w:rFonts w:ascii="Cambria" w:hAnsi="Cambria" w:cs="Arial"/>
        </w:rPr>
        <w:t xml:space="preserve"> ainda, face ao não registro do contrato de trabalho, o Reclamante ficou impossibilitado de perceber o seguro-desemprego. Afinal, tivesse sido efetuado o devido registro, preencheria o Reclamante todos os requisitos para o recebimento do benefício, porquanto seu desligamento se deu por iniciativa do Empregador, sem justa causa, quando contava com período de trabalho superior ao necessário e estabelecido em lei.  </w:t>
      </w:r>
    </w:p>
    <w:p w14:paraId="4BD1648C" w14:textId="77777777" w:rsidR="00890AF9" w:rsidRPr="00802328" w:rsidRDefault="00890AF9" w:rsidP="001E3C05">
      <w:pPr>
        <w:widowControl w:val="0"/>
        <w:spacing w:line="360" w:lineRule="auto"/>
        <w:ind w:firstLine="2340"/>
        <w:jc w:val="both"/>
        <w:rPr>
          <w:rFonts w:ascii="Cambria" w:hAnsi="Cambria" w:cs="Arial"/>
        </w:rPr>
      </w:pPr>
    </w:p>
    <w:p w14:paraId="3B0B392F" w14:textId="77777777" w:rsidR="00890AF9" w:rsidRPr="00802328" w:rsidRDefault="00890AF9" w:rsidP="001E3C05">
      <w:pPr>
        <w:widowControl w:val="0"/>
        <w:spacing w:line="360" w:lineRule="auto"/>
        <w:ind w:firstLine="2268"/>
        <w:jc w:val="both"/>
        <w:rPr>
          <w:rFonts w:ascii="Cambria" w:hAnsi="Cambria" w:cs="Arial"/>
        </w:rPr>
      </w:pPr>
      <w:r w:rsidRPr="00802328">
        <w:rPr>
          <w:rFonts w:ascii="Cambria" w:hAnsi="Cambria" w:cs="Arial"/>
        </w:rPr>
        <w:t>Neste diapasão, como houve prejuízo ao Reclamante, causado única e exclusivamente pela conduta do Reclamado, resta a ele o dever de reparação, como já determinado pelos Tribunais do Trabalho:</w:t>
      </w:r>
    </w:p>
    <w:p w14:paraId="389D9040" w14:textId="77777777" w:rsidR="000C099A" w:rsidRPr="00802328" w:rsidRDefault="000C099A" w:rsidP="001E3C05">
      <w:pPr>
        <w:widowControl w:val="0"/>
        <w:spacing w:line="360" w:lineRule="auto"/>
        <w:ind w:firstLine="2268"/>
        <w:jc w:val="both"/>
        <w:rPr>
          <w:rFonts w:ascii="Cambria" w:hAnsi="Cambria" w:cs="Arial"/>
        </w:rPr>
      </w:pPr>
    </w:p>
    <w:p w14:paraId="0FB3A85E" w14:textId="77777777" w:rsidR="000C099A" w:rsidRPr="00802328" w:rsidRDefault="000C099A" w:rsidP="001E3C05">
      <w:pPr>
        <w:widowControl w:val="0"/>
        <w:spacing w:line="360" w:lineRule="auto"/>
        <w:ind w:firstLine="2268"/>
        <w:jc w:val="both"/>
        <w:rPr>
          <w:rFonts w:ascii="Cambria" w:hAnsi="Cambria" w:cs="Arial"/>
        </w:rPr>
      </w:pPr>
    </w:p>
    <w:p w14:paraId="7A4ECBB4" w14:textId="77777777" w:rsidR="00890AF9" w:rsidRPr="00802328" w:rsidRDefault="00890AF9" w:rsidP="00890AF9">
      <w:pPr>
        <w:ind w:left="2268"/>
        <w:rPr>
          <w:rFonts w:ascii="Cambria" w:hAnsi="Cambria" w:cs="Arial"/>
          <w:sz w:val="20"/>
          <w:szCs w:val="20"/>
        </w:rPr>
      </w:pPr>
      <w:r w:rsidRPr="00802328">
        <w:rPr>
          <w:rFonts w:ascii="Cambria" w:hAnsi="Cambria" w:cs="Arial"/>
          <w:b/>
          <w:bCs/>
          <w:sz w:val="20"/>
          <w:szCs w:val="20"/>
        </w:rPr>
        <w:t>Número do processo:  </w:t>
      </w:r>
      <w:r w:rsidRPr="00802328">
        <w:rPr>
          <w:rFonts w:ascii="Cambria" w:hAnsi="Cambria" w:cs="Arial"/>
          <w:sz w:val="20"/>
          <w:szCs w:val="20"/>
        </w:rPr>
        <w:t>00142-2005-016-04-00-3 (RO)  </w:t>
      </w:r>
    </w:p>
    <w:p w14:paraId="3BE9A304" w14:textId="77777777" w:rsidR="00890AF9" w:rsidRPr="00802328" w:rsidRDefault="00890AF9" w:rsidP="00890AF9">
      <w:pPr>
        <w:ind w:left="2268"/>
        <w:rPr>
          <w:rFonts w:ascii="Cambria" w:hAnsi="Cambria" w:cs="Arial"/>
          <w:sz w:val="20"/>
          <w:szCs w:val="20"/>
        </w:rPr>
      </w:pPr>
      <w:r w:rsidRPr="00802328">
        <w:rPr>
          <w:rFonts w:ascii="Cambria" w:hAnsi="Cambria" w:cs="Arial"/>
          <w:b/>
          <w:bCs/>
          <w:sz w:val="20"/>
          <w:szCs w:val="20"/>
        </w:rPr>
        <w:t>Juiz:  </w:t>
      </w:r>
      <w:r w:rsidRPr="00802328">
        <w:rPr>
          <w:rFonts w:ascii="Cambria" w:hAnsi="Cambria" w:cs="Arial"/>
          <w:sz w:val="20"/>
          <w:szCs w:val="20"/>
        </w:rPr>
        <w:t xml:space="preserve">LEONARDO MEURER BRASIL </w:t>
      </w:r>
      <w:r w:rsidRPr="00802328">
        <w:rPr>
          <w:rFonts w:ascii="Cambria" w:hAnsi="Cambria" w:cs="Arial"/>
          <w:sz w:val="20"/>
          <w:szCs w:val="20"/>
        </w:rPr>
        <w:br/>
      </w:r>
      <w:r w:rsidRPr="00802328">
        <w:rPr>
          <w:rFonts w:ascii="Cambria" w:hAnsi="Cambria" w:cs="Arial"/>
          <w:b/>
          <w:bCs/>
          <w:sz w:val="20"/>
          <w:szCs w:val="20"/>
        </w:rPr>
        <w:t>Data de Publicação:  </w:t>
      </w:r>
      <w:r w:rsidRPr="00802328">
        <w:rPr>
          <w:rFonts w:ascii="Cambria" w:hAnsi="Cambria" w:cs="Arial"/>
          <w:sz w:val="20"/>
          <w:szCs w:val="20"/>
        </w:rPr>
        <w:t>20/04/2006</w:t>
      </w:r>
    </w:p>
    <w:p w14:paraId="0D1F9637" w14:textId="77777777" w:rsidR="00890AF9" w:rsidRPr="00802328" w:rsidRDefault="00890AF9" w:rsidP="00890AF9">
      <w:pPr>
        <w:ind w:left="2268"/>
        <w:jc w:val="both"/>
        <w:rPr>
          <w:rFonts w:ascii="Cambria" w:hAnsi="Cambria" w:cs="Arial"/>
          <w:sz w:val="20"/>
          <w:szCs w:val="20"/>
        </w:rPr>
      </w:pPr>
      <w:r w:rsidRPr="00802328">
        <w:rPr>
          <w:rFonts w:ascii="Cambria" w:hAnsi="Cambria" w:cs="Arial"/>
          <w:b/>
          <w:bCs/>
          <w:sz w:val="20"/>
          <w:szCs w:val="20"/>
        </w:rPr>
        <w:t xml:space="preserve">EMENTA: VÍNCULO EMPREGATÍCIO. </w:t>
      </w:r>
      <w:r w:rsidRPr="00802328">
        <w:rPr>
          <w:rFonts w:ascii="Cambria" w:hAnsi="Cambria" w:cs="Arial"/>
          <w:sz w:val="20"/>
          <w:szCs w:val="20"/>
        </w:rPr>
        <w:t xml:space="preserve">O reclamante prestou serviços de forma pessoal, não eventual, remunerado e subordinado, em proveito da empresa reclamada, estando preenchidos os pressupostos do artigo 3º da Consolidação das Leis do Trabalho, restando mantida a condenação ao pagamento das rescisórias e dos salários, Fundo de Garantia do Tempo de Serviço, bem como a determinação quanto ao seguro-desemprego. </w:t>
      </w:r>
      <w:r w:rsidRPr="00802328">
        <w:rPr>
          <w:rFonts w:ascii="Cambria" w:hAnsi="Cambria" w:cs="Arial"/>
          <w:sz w:val="20"/>
          <w:szCs w:val="20"/>
        </w:rPr>
        <w:br/>
        <w:t>Nega-se provimento, no tópico.</w:t>
      </w:r>
    </w:p>
    <w:p w14:paraId="0FD27395" w14:textId="77777777" w:rsidR="00890AF9" w:rsidRPr="00802328" w:rsidRDefault="00890AF9" w:rsidP="00890AF9">
      <w:pPr>
        <w:spacing w:line="360" w:lineRule="auto"/>
        <w:ind w:left="2268"/>
        <w:jc w:val="both"/>
        <w:rPr>
          <w:rFonts w:ascii="Cambria" w:hAnsi="Cambria" w:cs="Arial"/>
          <w:sz w:val="20"/>
          <w:szCs w:val="20"/>
        </w:rPr>
      </w:pPr>
    </w:p>
    <w:p w14:paraId="17A8C611" w14:textId="77777777" w:rsidR="00890AF9" w:rsidRPr="00802328" w:rsidRDefault="00890AF9" w:rsidP="00890AF9">
      <w:pPr>
        <w:ind w:left="2268"/>
        <w:rPr>
          <w:rFonts w:ascii="Cambria" w:hAnsi="Cambria" w:cs="Arial"/>
          <w:sz w:val="20"/>
          <w:szCs w:val="20"/>
        </w:rPr>
      </w:pPr>
      <w:hyperlink r:id="rId7" w:history="1">
        <w:r w:rsidRPr="00802328">
          <w:rPr>
            <w:rStyle w:val="Hyperlink"/>
            <w:rFonts w:ascii="Cambria" w:hAnsi="Cambria" w:cs="Arial"/>
            <w:b/>
            <w:bCs/>
            <w:color w:val="auto"/>
            <w:sz w:val="20"/>
            <w:szCs w:val="20"/>
          </w:rPr>
          <w:t>ACÓRDÃO</w:t>
        </w:r>
      </w:hyperlink>
      <w:r w:rsidRPr="00802328">
        <w:rPr>
          <w:rFonts w:ascii="Cambria" w:hAnsi="Cambria" w:cs="Arial"/>
          <w:b/>
          <w:bCs/>
          <w:sz w:val="20"/>
          <w:szCs w:val="20"/>
        </w:rPr>
        <w:t xml:space="preserve"> do Processo  00501-2004-025-04-00-2 (RO)</w:t>
      </w:r>
      <w:r w:rsidRPr="00802328">
        <w:rPr>
          <w:rFonts w:ascii="Cambria" w:hAnsi="Cambria" w:cs="Arial"/>
          <w:sz w:val="20"/>
          <w:szCs w:val="20"/>
        </w:rPr>
        <w:br/>
      </w:r>
      <w:r w:rsidRPr="00802328">
        <w:rPr>
          <w:rFonts w:ascii="Cambria" w:hAnsi="Cambria" w:cs="Arial"/>
          <w:b/>
          <w:bCs/>
          <w:sz w:val="20"/>
          <w:szCs w:val="20"/>
        </w:rPr>
        <w:t xml:space="preserve">Data de Publicação: </w:t>
      </w:r>
      <w:r w:rsidRPr="00802328">
        <w:rPr>
          <w:rFonts w:ascii="Cambria" w:hAnsi="Cambria" w:cs="Arial"/>
          <w:sz w:val="20"/>
          <w:szCs w:val="20"/>
        </w:rPr>
        <w:t>17/04/2006</w:t>
      </w:r>
      <w:r w:rsidRPr="00802328">
        <w:rPr>
          <w:rFonts w:ascii="Cambria" w:hAnsi="Cambria" w:cs="Arial"/>
          <w:sz w:val="20"/>
          <w:szCs w:val="20"/>
        </w:rPr>
        <w:br/>
      </w:r>
      <w:r w:rsidRPr="00802328">
        <w:rPr>
          <w:rFonts w:ascii="Cambria" w:hAnsi="Cambria" w:cs="Arial"/>
          <w:b/>
          <w:bCs/>
          <w:sz w:val="20"/>
          <w:szCs w:val="20"/>
        </w:rPr>
        <w:t xml:space="preserve">Fonte: </w:t>
      </w:r>
      <w:hyperlink r:id="rId8" w:tgtFrame="corag" w:history="1">
        <w:r w:rsidRPr="00802328">
          <w:rPr>
            <w:rStyle w:val="Hyperlink"/>
            <w:rFonts w:ascii="Cambria" w:hAnsi="Cambria" w:cs="Arial"/>
            <w:color w:val="auto"/>
            <w:sz w:val="20"/>
            <w:szCs w:val="20"/>
          </w:rPr>
          <w:t>Diário Oficial do Estado do RGS - Justiça</w:t>
        </w:r>
      </w:hyperlink>
      <w:r w:rsidRPr="00802328">
        <w:rPr>
          <w:rFonts w:ascii="Cambria" w:hAnsi="Cambria" w:cs="Arial"/>
          <w:sz w:val="20"/>
          <w:szCs w:val="20"/>
        </w:rPr>
        <w:br/>
      </w:r>
      <w:r w:rsidRPr="00802328">
        <w:rPr>
          <w:rFonts w:ascii="Cambria" w:hAnsi="Cambria" w:cs="Arial"/>
          <w:b/>
          <w:bCs/>
          <w:sz w:val="20"/>
          <w:szCs w:val="20"/>
        </w:rPr>
        <w:t xml:space="preserve">Juiz Relator: </w:t>
      </w:r>
      <w:r w:rsidRPr="00802328">
        <w:rPr>
          <w:rFonts w:ascii="Cambria" w:hAnsi="Cambria" w:cs="Arial"/>
          <w:sz w:val="20"/>
          <w:szCs w:val="20"/>
        </w:rPr>
        <w:t>FABIANO DE CASTILHOS BERTOLUCCI</w:t>
      </w:r>
    </w:p>
    <w:p w14:paraId="40C330B9" w14:textId="77777777" w:rsidR="00890AF9" w:rsidRPr="00802328" w:rsidRDefault="00890AF9" w:rsidP="00890AF9">
      <w:pPr>
        <w:ind w:left="2268"/>
        <w:jc w:val="both"/>
        <w:rPr>
          <w:rFonts w:ascii="Cambria" w:hAnsi="Cambria" w:cs="Arial"/>
          <w:sz w:val="20"/>
          <w:szCs w:val="20"/>
        </w:rPr>
      </w:pPr>
      <w:r w:rsidRPr="00802328">
        <w:rPr>
          <w:rFonts w:ascii="Cambria" w:hAnsi="Cambria" w:cs="Arial"/>
          <w:sz w:val="20"/>
          <w:szCs w:val="20"/>
        </w:rPr>
        <w:t xml:space="preserve">EMENTA: RECURSO DA RECLAMADA RELAÇÃO DE EMPREGO. O que normalmente diferencia o trabalho autônomo da relação de emprego, pois em ambas as relações jurídicas pode estar presente a pessoalidade, a onerosidade e a não-eventualidade, é o pressuposto da subordinação. No caso dos autos, correto o reconhecimento de vínculo empregatício, pois o conjunto probatório evidencia a presença da subordinação típica existente entre empregado e empregador. RESCISÃO CONTRATUAL. ÔNUS DA PROVA. O ônus de provar o término do contrato de trabalho, quando negado o despedimento, é do empregador, pois o princípio da continuidade da relação de emprego constitui presunção favorável ao empregado (Enunciado 212 do TST). Desse ônus, no entanto, não se desincumbiu o demandado. Condenação ao pagamento de parcelas rescisórias que se mantém. MULTA DO ARTIGO 477, § 8º, DA CLT. RELAÇÃO DE EMPREGO RECONHECIDA JUDICIALMENTE. Tratando-se de relação de emprego controversa, reconhecida através de decisão judicial, a mora se constitui somente a partir do efetivo trânsito em julgado, sendo, portanto, inaplicável à espécie a multa do artigo 477, § 8º, da CLT. RECURSO DA RECLAMANTE SEGURO DESEMPREGO. </w:t>
      </w:r>
      <w:r w:rsidRPr="00802328">
        <w:rPr>
          <w:rFonts w:ascii="Cambria" w:hAnsi="Cambria" w:cs="Arial"/>
          <w:b/>
          <w:sz w:val="20"/>
          <w:szCs w:val="20"/>
        </w:rPr>
        <w:t>FORNECIMENTO DE GUIAS. INDENIZAÇÃO SUBSTITUTIVA. O empregador tem a obrigação legal de fornecer ao empregado desligado a "Comunicação de Dispensa - CD", para fins de requerimento do seguro-desemprego, independentemente da aferição de qualquer condição imposta ao empregado para a obtenção do benefício. Restando evidente a impossibilidade de recebimento do seguro-desemprego pela reclamante por culpa do empregador, deve ele arcar com os prejuízos a que deu causa. Aplicável a Súmula 389 do TST.</w:t>
      </w:r>
      <w:r w:rsidRPr="00802328">
        <w:rPr>
          <w:rFonts w:ascii="Cambria" w:hAnsi="Cambria" w:cs="Arial"/>
          <w:sz w:val="20"/>
          <w:szCs w:val="20"/>
        </w:rPr>
        <w:t xml:space="preserve"> </w:t>
      </w:r>
    </w:p>
    <w:p w14:paraId="1B310C0A" w14:textId="77777777" w:rsidR="00890AF9" w:rsidRPr="00802328" w:rsidRDefault="00890AF9" w:rsidP="00890AF9">
      <w:pPr>
        <w:spacing w:line="360" w:lineRule="auto"/>
        <w:ind w:left="2340"/>
        <w:jc w:val="both"/>
        <w:rPr>
          <w:rFonts w:ascii="Cambria" w:hAnsi="Cambria" w:cs="Arial"/>
          <w:sz w:val="20"/>
          <w:szCs w:val="20"/>
        </w:rPr>
      </w:pPr>
    </w:p>
    <w:p w14:paraId="43A7A583" w14:textId="77777777" w:rsidR="00733787" w:rsidRPr="00802328" w:rsidRDefault="00733787" w:rsidP="00733787">
      <w:pPr>
        <w:ind w:left="2280"/>
        <w:rPr>
          <w:rFonts w:ascii="Cambria" w:hAnsi="Cambria" w:cs="Arial"/>
          <w:sz w:val="20"/>
          <w:szCs w:val="20"/>
        </w:rPr>
      </w:pPr>
      <w:r w:rsidRPr="00802328">
        <w:rPr>
          <w:rFonts w:ascii="Cambria" w:hAnsi="Cambria" w:cs="Arial"/>
          <w:b/>
          <w:bCs/>
          <w:sz w:val="20"/>
          <w:szCs w:val="20"/>
        </w:rPr>
        <w:t>ACÒRDÃO do Processo  00751-2005-013-04-00-3 (RO)</w:t>
      </w:r>
      <w:r w:rsidRPr="00802328">
        <w:rPr>
          <w:rFonts w:ascii="Cambria" w:hAnsi="Cambria" w:cs="Arial"/>
          <w:sz w:val="20"/>
          <w:szCs w:val="20"/>
        </w:rPr>
        <w:br/>
      </w:r>
      <w:r w:rsidRPr="00802328">
        <w:rPr>
          <w:rFonts w:ascii="Cambria" w:hAnsi="Cambria" w:cs="Arial"/>
          <w:b/>
          <w:bCs/>
          <w:sz w:val="20"/>
          <w:szCs w:val="20"/>
        </w:rPr>
        <w:t xml:space="preserve">Data de Publicação: </w:t>
      </w:r>
      <w:r w:rsidRPr="00802328">
        <w:rPr>
          <w:rFonts w:ascii="Cambria" w:hAnsi="Cambria" w:cs="Arial"/>
          <w:sz w:val="20"/>
          <w:szCs w:val="20"/>
        </w:rPr>
        <w:t>23/07/2007</w:t>
      </w:r>
      <w:r w:rsidRPr="00802328">
        <w:rPr>
          <w:rFonts w:ascii="Cambria" w:hAnsi="Cambria" w:cs="Arial"/>
          <w:sz w:val="20"/>
          <w:szCs w:val="20"/>
        </w:rPr>
        <w:br/>
      </w:r>
      <w:r w:rsidRPr="00802328">
        <w:rPr>
          <w:rFonts w:ascii="Cambria" w:hAnsi="Cambria" w:cs="Arial"/>
          <w:b/>
          <w:bCs/>
          <w:sz w:val="20"/>
          <w:szCs w:val="20"/>
        </w:rPr>
        <w:t xml:space="preserve">Fonte: </w:t>
      </w:r>
      <w:bookmarkStart w:id="0" w:name="corag"/>
      <w:r w:rsidRPr="00802328">
        <w:rPr>
          <w:rFonts w:ascii="Cambria" w:hAnsi="Cambria" w:cs="Arial"/>
          <w:sz w:val="20"/>
          <w:szCs w:val="20"/>
        </w:rPr>
        <w:fldChar w:fldCharType="begin"/>
      </w:r>
      <w:r w:rsidRPr="00802328">
        <w:rPr>
          <w:rFonts w:ascii="Cambria" w:hAnsi="Cambria" w:cs="Arial"/>
          <w:sz w:val="20"/>
          <w:szCs w:val="20"/>
        </w:rPr>
        <w:instrText xml:space="preserve"> HYPERLINK "http://www.corag.rs.gov.br" \t "corag" </w:instrText>
      </w:r>
      <w:r w:rsidRPr="00802328">
        <w:rPr>
          <w:rFonts w:ascii="Cambria" w:hAnsi="Cambria" w:cs="Arial"/>
          <w:sz w:val="20"/>
          <w:szCs w:val="20"/>
        </w:rPr>
        <w:fldChar w:fldCharType="separate"/>
      </w:r>
      <w:r w:rsidRPr="00802328">
        <w:rPr>
          <w:rStyle w:val="Hyperlink"/>
          <w:rFonts w:ascii="Cambria" w:hAnsi="Cambria" w:cs="Arial"/>
          <w:color w:val="auto"/>
          <w:sz w:val="20"/>
          <w:szCs w:val="20"/>
        </w:rPr>
        <w:t>Diário Oficial do Estado do RGS - Justiça</w:t>
      </w:r>
      <w:r w:rsidRPr="00802328">
        <w:rPr>
          <w:rFonts w:ascii="Cambria" w:hAnsi="Cambria" w:cs="Arial"/>
          <w:sz w:val="20"/>
          <w:szCs w:val="20"/>
        </w:rPr>
        <w:fldChar w:fldCharType="end"/>
      </w:r>
      <w:bookmarkEnd w:id="0"/>
      <w:r w:rsidRPr="00802328">
        <w:rPr>
          <w:rFonts w:ascii="Cambria" w:hAnsi="Cambria" w:cs="Arial"/>
          <w:sz w:val="20"/>
          <w:szCs w:val="20"/>
        </w:rPr>
        <w:br/>
      </w:r>
      <w:r w:rsidRPr="00802328">
        <w:rPr>
          <w:rFonts w:ascii="Cambria" w:hAnsi="Cambria" w:cs="Arial"/>
          <w:b/>
          <w:bCs/>
          <w:sz w:val="20"/>
          <w:szCs w:val="20"/>
        </w:rPr>
        <w:t xml:space="preserve">Juiz Relator: </w:t>
      </w:r>
      <w:r w:rsidRPr="00802328">
        <w:rPr>
          <w:rFonts w:ascii="Cambria" w:hAnsi="Cambria" w:cs="Arial"/>
          <w:sz w:val="20"/>
          <w:szCs w:val="20"/>
        </w:rPr>
        <w:t>MARCELO GONÇALVES DE OLIVEIRA</w:t>
      </w:r>
    </w:p>
    <w:p w14:paraId="1185702E" w14:textId="77777777" w:rsidR="00733787" w:rsidRPr="00802328" w:rsidRDefault="00733787" w:rsidP="00733787">
      <w:pPr>
        <w:ind w:left="2280"/>
        <w:rPr>
          <w:rFonts w:ascii="Cambria" w:hAnsi="Cambria"/>
        </w:rPr>
      </w:pPr>
      <w:r w:rsidRPr="00802328">
        <w:rPr>
          <w:rFonts w:ascii="Cambria" w:hAnsi="Cambria" w:cs="Arial"/>
          <w:sz w:val="20"/>
          <w:szCs w:val="20"/>
        </w:rPr>
        <w:t>EMENTA: SEGURO-DESEMPREGO. INDENIZAÇÃO. A determinação de fornecimento das guias que viabilizam o gozo do benefício do seguro desemprego, que se descumprida, enseja o pagamento de indenização correspondente ao valor pecuniário que o empregado deixou de auferir, decorre do reconhecimento do vínculo de emprego, não se tratando de verba estranha ao Direito do Trabalho. Nesse sentido a jurisprudência consubstanciada na Súmula nº 389, do Colendo do TST</w:t>
      </w:r>
      <w:r w:rsidRPr="00802328">
        <w:rPr>
          <w:rFonts w:ascii="Cambria" w:hAnsi="Cambria"/>
        </w:rPr>
        <w:t xml:space="preserve">. </w:t>
      </w:r>
    </w:p>
    <w:p w14:paraId="472D432B" w14:textId="77777777" w:rsidR="00733787" w:rsidRPr="00802328" w:rsidRDefault="00733787" w:rsidP="00890AF9">
      <w:pPr>
        <w:spacing w:line="360" w:lineRule="auto"/>
        <w:ind w:firstLine="2280"/>
        <w:jc w:val="both"/>
        <w:rPr>
          <w:rFonts w:ascii="Cambria" w:hAnsi="Cambria" w:cs="Arial"/>
        </w:rPr>
      </w:pPr>
    </w:p>
    <w:p w14:paraId="2E7693C7" w14:textId="77777777" w:rsidR="000C099A" w:rsidRPr="00802328" w:rsidRDefault="000C099A" w:rsidP="00890AF9">
      <w:pPr>
        <w:spacing w:line="360" w:lineRule="auto"/>
        <w:ind w:firstLine="2280"/>
        <w:jc w:val="both"/>
        <w:rPr>
          <w:rFonts w:ascii="Cambria" w:hAnsi="Cambria" w:cs="Arial"/>
        </w:rPr>
      </w:pPr>
    </w:p>
    <w:p w14:paraId="160FF3E4" w14:textId="77777777" w:rsidR="00890AF9" w:rsidRPr="00802328" w:rsidRDefault="00890AF9" w:rsidP="00890AF9">
      <w:pPr>
        <w:spacing w:line="360" w:lineRule="auto"/>
        <w:ind w:firstLine="2280"/>
        <w:jc w:val="both"/>
        <w:rPr>
          <w:rFonts w:ascii="Cambria" w:hAnsi="Cambria" w:cs="Arial"/>
        </w:rPr>
      </w:pPr>
      <w:r w:rsidRPr="00802328">
        <w:rPr>
          <w:rFonts w:ascii="Cambria" w:hAnsi="Cambria" w:cs="Arial"/>
        </w:rPr>
        <w:t xml:space="preserve">Isto posto, requer a condenação do Demandado ao pagamento de indenização cabível, no montante equivalente a </w:t>
      </w:r>
      <w:r w:rsidR="00752C44" w:rsidRPr="00802328">
        <w:rPr>
          <w:rFonts w:ascii="Cambria" w:hAnsi="Cambria" w:cs="Arial"/>
        </w:rPr>
        <w:t>4</w:t>
      </w:r>
      <w:r w:rsidRPr="00802328">
        <w:rPr>
          <w:rFonts w:ascii="Cambria" w:hAnsi="Cambria" w:cs="Arial"/>
        </w:rPr>
        <w:t xml:space="preserve"> parcelas, conforme previsto na legislação para o seguro-desemprego.</w:t>
      </w:r>
    </w:p>
    <w:p w14:paraId="7D0C26F3" w14:textId="77777777" w:rsidR="0092183F" w:rsidRPr="00802328" w:rsidRDefault="0092183F" w:rsidP="00890AF9">
      <w:pPr>
        <w:spacing w:line="360" w:lineRule="auto"/>
        <w:ind w:firstLine="2280"/>
        <w:jc w:val="both"/>
        <w:rPr>
          <w:rFonts w:ascii="Cambria" w:hAnsi="Cambria" w:cs="Arial"/>
        </w:rPr>
      </w:pPr>
    </w:p>
    <w:p w14:paraId="563F3029" w14:textId="77777777" w:rsidR="00522FBE" w:rsidRPr="00802328" w:rsidRDefault="002D6A3B" w:rsidP="00471B50">
      <w:pPr>
        <w:spacing w:line="360" w:lineRule="auto"/>
        <w:ind w:firstLine="2280"/>
        <w:jc w:val="both"/>
        <w:rPr>
          <w:rFonts w:ascii="Cambria" w:hAnsi="Cambria" w:cs="Arial"/>
          <w:b/>
        </w:rPr>
      </w:pPr>
      <w:r w:rsidRPr="00802328">
        <w:rPr>
          <w:rFonts w:ascii="Cambria" w:hAnsi="Cambria" w:cs="Arial"/>
          <w:b/>
        </w:rPr>
        <w:t>2.</w:t>
      </w:r>
      <w:r w:rsidR="00471B50" w:rsidRPr="00802328">
        <w:rPr>
          <w:rFonts w:ascii="Cambria" w:hAnsi="Cambria" w:cs="Arial"/>
          <w:b/>
        </w:rPr>
        <w:t>9</w:t>
      </w:r>
      <w:r w:rsidRPr="00802328">
        <w:rPr>
          <w:rFonts w:ascii="Cambria" w:hAnsi="Cambria" w:cs="Arial"/>
          <w:b/>
        </w:rPr>
        <w:t xml:space="preserve"> </w:t>
      </w:r>
      <w:r w:rsidR="00471B50" w:rsidRPr="00802328">
        <w:rPr>
          <w:rFonts w:ascii="Cambria" w:hAnsi="Cambria" w:cs="Arial"/>
          <w:b/>
        </w:rPr>
        <w:t>–</w:t>
      </w:r>
      <w:r w:rsidRPr="00802328">
        <w:rPr>
          <w:rFonts w:ascii="Cambria" w:hAnsi="Cambria" w:cs="Arial"/>
          <w:b/>
        </w:rPr>
        <w:t xml:space="preserve"> </w:t>
      </w:r>
      <w:r w:rsidR="00522FBE" w:rsidRPr="00802328">
        <w:rPr>
          <w:rFonts w:ascii="Cambria" w:hAnsi="Cambria" w:cs="Arial"/>
          <w:b/>
        </w:rPr>
        <w:t>Da</w:t>
      </w:r>
      <w:r w:rsidR="00471B50" w:rsidRPr="00802328">
        <w:rPr>
          <w:rFonts w:ascii="Cambria" w:hAnsi="Cambria" w:cs="Arial"/>
          <w:b/>
        </w:rPr>
        <w:t>s</w:t>
      </w:r>
      <w:r w:rsidR="00522FBE" w:rsidRPr="00802328">
        <w:rPr>
          <w:rFonts w:ascii="Cambria" w:hAnsi="Cambria" w:cs="Arial"/>
          <w:b/>
        </w:rPr>
        <w:t xml:space="preserve"> multa</w:t>
      </w:r>
      <w:r w:rsidR="00471B50" w:rsidRPr="00802328">
        <w:rPr>
          <w:rFonts w:ascii="Cambria" w:hAnsi="Cambria" w:cs="Arial"/>
          <w:b/>
        </w:rPr>
        <w:t>s</w:t>
      </w:r>
      <w:r w:rsidR="00522FBE" w:rsidRPr="00802328">
        <w:rPr>
          <w:rFonts w:ascii="Cambria" w:hAnsi="Cambria" w:cs="Arial"/>
          <w:b/>
        </w:rPr>
        <w:t xml:space="preserve"> do art. 477, § </w:t>
      </w:r>
      <w:r w:rsidR="00471B50" w:rsidRPr="00802328">
        <w:rPr>
          <w:rFonts w:ascii="Cambria" w:hAnsi="Cambria" w:cs="Arial"/>
          <w:b/>
        </w:rPr>
        <w:t xml:space="preserve">8º e 467 </w:t>
      </w:r>
      <w:r w:rsidR="00522FBE" w:rsidRPr="00802328">
        <w:rPr>
          <w:rFonts w:ascii="Cambria" w:hAnsi="Cambria" w:cs="Arial"/>
          <w:b/>
        </w:rPr>
        <w:t>da CLT</w:t>
      </w:r>
    </w:p>
    <w:p w14:paraId="512786B6" w14:textId="77777777" w:rsidR="00522FBE" w:rsidRPr="00802328" w:rsidRDefault="00522FBE" w:rsidP="00522FBE">
      <w:pPr>
        <w:spacing w:line="360" w:lineRule="auto"/>
        <w:ind w:firstLine="2268"/>
        <w:jc w:val="both"/>
        <w:rPr>
          <w:rFonts w:ascii="Cambria" w:hAnsi="Cambria" w:cs="Arial"/>
        </w:rPr>
      </w:pPr>
      <w:r w:rsidRPr="00802328">
        <w:rPr>
          <w:rFonts w:ascii="Cambria" w:hAnsi="Cambria" w:cs="Arial"/>
        </w:rPr>
        <w:t xml:space="preserve">O Reclamante foi dispensado em </w:t>
      </w:r>
      <w:r w:rsidR="00F04113" w:rsidRPr="00802328">
        <w:rPr>
          <w:rFonts w:ascii="Cambria" w:hAnsi="Cambria" w:cs="Arial"/>
        </w:rPr>
        <w:t xml:space="preserve">novembro </w:t>
      </w:r>
      <w:r w:rsidRPr="00802328">
        <w:rPr>
          <w:rFonts w:ascii="Cambria" w:hAnsi="Cambria" w:cs="Arial"/>
        </w:rPr>
        <w:t>de 200</w:t>
      </w:r>
      <w:r w:rsidR="00F04113" w:rsidRPr="00802328">
        <w:rPr>
          <w:rFonts w:ascii="Cambria" w:hAnsi="Cambria" w:cs="Arial"/>
        </w:rPr>
        <w:t>9 e até a presente data</w:t>
      </w:r>
      <w:r w:rsidRPr="00802328">
        <w:rPr>
          <w:rFonts w:ascii="Cambria" w:hAnsi="Cambria" w:cs="Arial"/>
        </w:rPr>
        <w:t xml:space="preserve"> não lhe foram pagos corretamente os seus direitos trabalhistas</w:t>
      </w:r>
      <w:r w:rsidR="00F04113" w:rsidRPr="00802328">
        <w:rPr>
          <w:rFonts w:ascii="Cambria" w:hAnsi="Cambria" w:cs="Arial"/>
        </w:rPr>
        <w:t>, nem mesmo as verbas rescisórias</w:t>
      </w:r>
      <w:r w:rsidRPr="00802328">
        <w:rPr>
          <w:rFonts w:ascii="Cambria" w:hAnsi="Cambria" w:cs="Arial"/>
        </w:rPr>
        <w:t xml:space="preserve">. Diante disso, </w:t>
      </w:r>
      <w:r w:rsidR="00F04113" w:rsidRPr="00802328">
        <w:rPr>
          <w:rFonts w:ascii="Cambria" w:hAnsi="Cambria" w:cs="Arial"/>
        </w:rPr>
        <w:t xml:space="preserve">clara a hipótese de </w:t>
      </w:r>
      <w:r w:rsidRPr="00802328">
        <w:rPr>
          <w:rFonts w:ascii="Cambria" w:hAnsi="Cambria" w:cs="Arial"/>
        </w:rPr>
        <w:t>incidência d</w:t>
      </w:r>
      <w:r w:rsidR="00F04113" w:rsidRPr="00802328">
        <w:rPr>
          <w:rFonts w:ascii="Cambria" w:hAnsi="Cambria" w:cs="Arial"/>
        </w:rPr>
        <w:t>a</w:t>
      </w:r>
      <w:r w:rsidRPr="00802328">
        <w:rPr>
          <w:rFonts w:ascii="Cambria" w:hAnsi="Cambria" w:cs="Arial"/>
        </w:rPr>
        <w:t xml:space="preserve"> dispos</w:t>
      </w:r>
      <w:r w:rsidR="00F04113" w:rsidRPr="00802328">
        <w:rPr>
          <w:rFonts w:ascii="Cambria" w:hAnsi="Cambria" w:cs="Arial"/>
        </w:rPr>
        <w:t>ição d</w:t>
      </w:r>
      <w:r w:rsidRPr="00802328">
        <w:rPr>
          <w:rFonts w:ascii="Cambria" w:hAnsi="Cambria" w:cs="Arial"/>
        </w:rPr>
        <w:t xml:space="preserve">o artigo 477, § 8º, da CLT, </w:t>
      </w:r>
      <w:r w:rsidR="00F04113" w:rsidRPr="00802328">
        <w:rPr>
          <w:rFonts w:ascii="Cambria" w:hAnsi="Cambria" w:cs="Arial"/>
        </w:rPr>
        <w:t xml:space="preserve">devendo ser a Reclamada condenada a pagar </w:t>
      </w:r>
      <w:r w:rsidRPr="00802328">
        <w:rPr>
          <w:rFonts w:ascii="Cambria" w:hAnsi="Cambria" w:cs="Arial"/>
        </w:rPr>
        <w:t>multa</w:t>
      </w:r>
      <w:r w:rsidR="00F04113" w:rsidRPr="00802328">
        <w:rPr>
          <w:rFonts w:ascii="Cambria" w:hAnsi="Cambria" w:cs="Arial"/>
        </w:rPr>
        <w:t xml:space="preserve"> n</w:t>
      </w:r>
      <w:r w:rsidRPr="00802328">
        <w:rPr>
          <w:rFonts w:ascii="Cambria" w:hAnsi="Cambria" w:cs="Arial"/>
        </w:rPr>
        <w:t>o valor equivalente ao salário percebido</w:t>
      </w:r>
      <w:r w:rsidR="00F04113" w:rsidRPr="00802328">
        <w:rPr>
          <w:rFonts w:ascii="Cambria" w:hAnsi="Cambria" w:cs="Arial"/>
        </w:rPr>
        <w:t xml:space="preserve"> pelo Autor</w:t>
      </w:r>
      <w:r w:rsidRPr="00802328">
        <w:rPr>
          <w:rFonts w:ascii="Cambria" w:hAnsi="Cambria" w:cs="Arial"/>
        </w:rPr>
        <w:t>,</w:t>
      </w:r>
      <w:r w:rsidR="00F04113" w:rsidRPr="00802328">
        <w:rPr>
          <w:rFonts w:ascii="Cambria" w:hAnsi="Cambria" w:cs="Arial"/>
        </w:rPr>
        <w:t xml:space="preserve"> ante ao </w:t>
      </w:r>
      <w:r w:rsidRPr="00802328">
        <w:rPr>
          <w:rFonts w:ascii="Cambria" w:hAnsi="Cambria" w:cs="Arial"/>
        </w:rPr>
        <w:t xml:space="preserve">não atendimento do constante no § 6º. </w:t>
      </w:r>
    </w:p>
    <w:p w14:paraId="7467CA95" w14:textId="77777777" w:rsidR="0092183F" w:rsidRPr="00802328" w:rsidRDefault="0092183F" w:rsidP="00890AF9">
      <w:pPr>
        <w:spacing w:line="360" w:lineRule="auto"/>
        <w:ind w:firstLine="2280"/>
        <w:jc w:val="both"/>
        <w:rPr>
          <w:rFonts w:ascii="Cambria" w:hAnsi="Cambria" w:cs="Arial"/>
        </w:rPr>
      </w:pPr>
    </w:p>
    <w:p w14:paraId="4CD3A77F" w14:textId="77777777" w:rsidR="00522FBE" w:rsidRPr="00802328" w:rsidRDefault="00135B33" w:rsidP="00522FBE">
      <w:pPr>
        <w:spacing w:line="360" w:lineRule="auto"/>
        <w:ind w:firstLine="2268"/>
        <w:jc w:val="both"/>
        <w:rPr>
          <w:rFonts w:ascii="Cambria" w:hAnsi="Cambria" w:cs="Arial"/>
        </w:rPr>
      </w:pPr>
      <w:r w:rsidRPr="00802328">
        <w:rPr>
          <w:rFonts w:ascii="Cambria" w:hAnsi="Cambria" w:cs="Arial"/>
        </w:rPr>
        <w:t>Neste diapasão, tendo ocorrido a dispensa</w:t>
      </w:r>
      <w:r w:rsidR="00522FBE" w:rsidRPr="00802328">
        <w:rPr>
          <w:rFonts w:ascii="Cambria" w:hAnsi="Cambria" w:cs="Arial"/>
        </w:rPr>
        <w:t xml:space="preserve"> </w:t>
      </w:r>
      <w:r w:rsidR="00522FBE" w:rsidRPr="00802328">
        <w:rPr>
          <w:rFonts w:ascii="Cambria" w:hAnsi="Cambria" w:cs="Arial"/>
          <w:bCs/>
        </w:rPr>
        <w:t>sem justa causa</w:t>
      </w:r>
      <w:r w:rsidR="00522FBE" w:rsidRPr="00802328">
        <w:rPr>
          <w:rFonts w:ascii="Cambria" w:hAnsi="Cambria" w:cs="Arial"/>
        </w:rPr>
        <w:t xml:space="preserve">, </w:t>
      </w:r>
      <w:r w:rsidRPr="00802328">
        <w:rPr>
          <w:rFonts w:ascii="Cambria" w:hAnsi="Cambria" w:cs="Arial"/>
        </w:rPr>
        <w:t xml:space="preserve">mas sem o </w:t>
      </w:r>
      <w:r w:rsidR="00522FBE" w:rsidRPr="00802328">
        <w:rPr>
          <w:rFonts w:ascii="Cambria" w:hAnsi="Cambria" w:cs="Arial"/>
        </w:rPr>
        <w:t>pag</w:t>
      </w:r>
      <w:r w:rsidRPr="00802328">
        <w:rPr>
          <w:rFonts w:ascii="Cambria" w:hAnsi="Cambria" w:cs="Arial"/>
        </w:rPr>
        <w:t xml:space="preserve">amento de </w:t>
      </w:r>
      <w:r w:rsidR="00522FBE" w:rsidRPr="00802328">
        <w:rPr>
          <w:rFonts w:ascii="Cambria" w:hAnsi="Cambria" w:cs="Arial"/>
        </w:rPr>
        <w:t xml:space="preserve">verbas rescisórias </w:t>
      </w:r>
      <w:r w:rsidRPr="00802328">
        <w:rPr>
          <w:rFonts w:ascii="Cambria" w:hAnsi="Cambria" w:cs="Arial"/>
        </w:rPr>
        <w:t xml:space="preserve">até a presente data, </w:t>
      </w:r>
      <w:r w:rsidR="00522FBE" w:rsidRPr="00802328">
        <w:rPr>
          <w:rFonts w:ascii="Cambria" w:hAnsi="Cambria" w:cs="Arial"/>
        </w:rPr>
        <w:t>entende-se incontroversa</w:t>
      </w:r>
      <w:r w:rsidRPr="00802328">
        <w:rPr>
          <w:rFonts w:ascii="Cambria" w:hAnsi="Cambria" w:cs="Arial"/>
        </w:rPr>
        <w:t>s</w:t>
      </w:r>
      <w:r w:rsidR="00522FBE" w:rsidRPr="00802328">
        <w:rPr>
          <w:rFonts w:ascii="Cambria" w:hAnsi="Cambria" w:cs="Arial"/>
        </w:rPr>
        <w:t xml:space="preserve"> referidas verbas, devendo ser pagas à data do comparecimento à Justiça do Trabalho, sob pena de </w:t>
      </w:r>
      <w:r w:rsidRPr="00802328">
        <w:rPr>
          <w:rFonts w:ascii="Cambria" w:hAnsi="Cambria" w:cs="Arial"/>
        </w:rPr>
        <w:t>a</w:t>
      </w:r>
      <w:r w:rsidR="00522FBE" w:rsidRPr="00802328">
        <w:rPr>
          <w:rFonts w:ascii="Cambria" w:hAnsi="Cambria" w:cs="Arial"/>
        </w:rPr>
        <w:t xml:space="preserve"> Reclamad</w:t>
      </w:r>
      <w:r w:rsidRPr="00802328">
        <w:rPr>
          <w:rFonts w:ascii="Cambria" w:hAnsi="Cambria" w:cs="Arial"/>
        </w:rPr>
        <w:t>a ter que</w:t>
      </w:r>
      <w:r w:rsidR="00522FBE" w:rsidRPr="00802328">
        <w:rPr>
          <w:rFonts w:ascii="Cambria" w:hAnsi="Cambria" w:cs="Arial"/>
        </w:rPr>
        <w:t xml:space="preserve"> pagá-las acrescidas de 50%, conforme o artigo 467 da CLT.</w:t>
      </w:r>
    </w:p>
    <w:p w14:paraId="6ECD863B" w14:textId="77777777" w:rsidR="003157B1" w:rsidRPr="00802328" w:rsidRDefault="003157B1" w:rsidP="00522FBE">
      <w:pPr>
        <w:spacing w:line="360" w:lineRule="auto"/>
        <w:ind w:firstLine="2268"/>
        <w:jc w:val="both"/>
        <w:rPr>
          <w:rFonts w:ascii="Cambria" w:hAnsi="Cambria" w:cs="Arial"/>
        </w:rPr>
      </w:pPr>
    </w:p>
    <w:p w14:paraId="5DA37021" w14:textId="77777777" w:rsidR="003157B1" w:rsidRPr="00802328" w:rsidRDefault="003157B1" w:rsidP="003157B1">
      <w:pPr>
        <w:pStyle w:val="Estilo"/>
        <w:spacing w:line="360" w:lineRule="auto"/>
        <w:ind w:left="1560" w:firstLine="708"/>
        <w:rPr>
          <w:rFonts w:ascii="Cambria" w:hAnsi="Cambria" w:cs="Arial"/>
          <w:b/>
          <w:bCs/>
        </w:rPr>
      </w:pPr>
      <w:r w:rsidRPr="00802328">
        <w:rPr>
          <w:rFonts w:ascii="Cambria" w:hAnsi="Cambria" w:cs="Arial"/>
          <w:b/>
          <w:bCs/>
        </w:rPr>
        <w:t xml:space="preserve">2.10 – Multa pelo descumprimento de norma coletiva </w:t>
      </w:r>
    </w:p>
    <w:p w14:paraId="62119500" w14:textId="77777777" w:rsidR="003157B1" w:rsidRPr="00802328" w:rsidRDefault="003157B1" w:rsidP="003157B1">
      <w:pPr>
        <w:spacing w:line="360" w:lineRule="auto"/>
        <w:ind w:firstLine="2268"/>
        <w:jc w:val="both"/>
        <w:rPr>
          <w:rFonts w:ascii="Cambria" w:hAnsi="Cambria" w:cs="Arial"/>
          <w:lang w:bidi="he-IL"/>
        </w:rPr>
      </w:pPr>
      <w:r w:rsidRPr="00802328">
        <w:rPr>
          <w:rFonts w:ascii="Cambria" w:hAnsi="Cambria" w:cs="Arial"/>
          <w:lang w:bidi="he-IL"/>
        </w:rPr>
        <w:t xml:space="preserve">Em face ao constante descumprimento pela Reclamada das condições e </w:t>
      </w:r>
      <w:r w:rsidRPr="00802328">
        <w:rPr>
          <w:rFonts w:ascii="Cambria" w:hAnsi="Cambria" w:cs="Arial"/>
        </w:rPr>
        <w:t>cláusulas</w:t>
      </w:r>
      <w:r w:rsidRPr="00802328">
        <w:rPr>
          <w:rFonts w:ascii="Cambria" w:hAnsi="Cambria" w:cs="Arial"/>
          <w:lang w:bidi="he-IL"/>
        </w:rPr>
        <w:t xml:space="preserve"> dos anexos dissídios coletivos (não assinatura da CTPS, não fornecimento de recibos de pagamento, não pagamento de auxílio educacional,não entrega do termo de rescisão) deve ser condenada ao pagamento da multa prevista nos próprios instrumentos coletivos, cláusulas “28”, no de 2008 e décima primeira, no de 2009, pelo que desde já p</w:t>
      </w:r>
      <w:r w:rsidRPr="00802328">
        <w:rPr>
          <w:rFonts w:ascii="Cambria" w:hAnsi="Cambria" w:cs="Arial"/>
        </w:rPr>
        <w:t xml:space="preserve">ostula o pagamento. </w:t>
      </w:r>
    </w:p>
    <w:p w14:paraId="578E1A3C" w14:textId="77777777" w:rsidR="009617E3" w:rsidRPr="00802328" w:rsidRDefault="009617E3" w:rsidP="00522FBE">
      <w:pPr>
        <w:spacing w:line="360" w:lineRule="auto"/>
        <w:ind w:firstLine="2268"/>
        <w:jc w:val="both"/>
        <w:rPr>
          <w:rFonts w:ascii="Cambria" w:hAnsi="Cambria" w:cs="Arial"/>
        </w:rPr>
      </w:pPr>
    </w:p>
    <w:p w14:paraId="01914598" w14:textId="77777777" w:rsidR="001342BB" w:rsidRPr="00802328" w:rsidRDefault="001342BB" w:rsidP="001342BB">
      <w:pPr>
        <w:spacing w:line="360" w:lineRule="auto"/>
        <w:ind w:firstLine="2340"/>
        <w:jc w:val="both"/>
        <w:rPr>
          <w:rFonts w:ascii="Cambria" w:hAnsi="Cambria" w:cs="Arial"/>
          <w:b/>
        </w:rPr>
      </w:pPr>
      <w:r w:rsidRPr="00802328">
        <w:rPr>
          <w:rFonts w:ascii="Cambria" w:hAnsi="Cambria" w:cs="Arial"/>
          <w:b/>
        </w:rPr>
        <w:t>3 - DO PEDIDO</w:t>
      </w:r>
    </w:p>
    <w:p w14:paraId="3D278ADF" w14:textId="77777777" w:rsidR="00E84520" w:rsidRPr="00802328" w:rsidRDefault="00E84520" w:rsidP="00E84520">
      <w:pPr>
        <w:spacing w:line="360" w:lineRule="auto"/>
        <w:ind w:firstLine="2268"/>
        <w:jc w:val="both"/>
        <w:rPr>
          <w:rFonts w:ascii="Cambria" w:hAnsi="Cambria" w:cs="Arial"/>
        </w:rPr>
      </w:pPr>
      <w:r w:rsidRPr="00802328">
        <w:rPr>
          <w:rFonts w:ascii="Cambria" w:hAnsi="Cambria" w:cs="Arial"/>
          <w:i/>
        </w:rPr>
        <w:t>Ex positis</w:t>
      </w:r>
      <w:r w:rsidRPr="00802328">
        <w:rPr>
          <w:rFonts w:ascii="Cambria" w:hAnsi="Cambria" w:cs="Arial"/>
        </w:rPr>
        <w:t>, requer a Vossa Excelência</w:t>
      </w:r>
      <w:r w:rsidR="0058339D" w:rsidRPr="00802328">
        <w:rPr>
          <w:rFonts w:ascii="Cambria" w:hAnsi="Cambria" w:cs="Arial"/>
        </w:rPr>
        <w:t xml:space="preserve"> a procedência total da presente Reclamatória, com o reconhecimento do vínculo de emprego pleiteado e a condenação da </w:t>
      </w:r>
      <w:r w:rsidR="00A770F2" w:rsidRPr="00802328">
        <w:rPr>
          <w:rFonts w:ascii="Cambria" w:hAnsi="Cambria" w:cs="Arial"/>
        </w:rPr>
        <w:t xml:space="preserve">Reclamada </w:t>
      </w:r>
      <w:r w:rsidRPr="00802328">
        <w:rPr>
          <w:rFonts w:ascii="Cambria" w:hAnsi="Cambria" w:cs="Arial"/>
        </w:rPr>
        <w:t>a:</w:t>
      </w:r>
    </w:p>
    <w:p w14:paraId="31075EC3" w14:textId="77777777" w:rsidR="0058339D" w:rsidRPr="00802328" w:rsidRDefault="00E84520" w:rsidP="00E84520">
      <w:pPr>
        <w:spacing w:line="360" w:lineRule="auto"/>
        <w:ind w:firstLine="2268"/>
        <w:jc w:val="both"/>
        <w:rPr>
          <w:rFonts w:ascii="Cambria" w:hAnsi="Cambria" w:cs="Arial"/>
        </w:rPr>
      </w:pPr>
      <w:r w:rsidRPr="00802328">
        <w:rPr>
          <w:rFonts w:ascii="Cambria" w:hAnsi="Cambria" w:cs="Arial"/>
        </w:rPr>
        <w:t>a)</w:t>
      </w:r>
      <w:r w:rsidR="0058339D" w:rsidRPr="00802328">
        <w:rPr>
          <w:rFonts w:ascii="Cambria" w:hAnsi="Cambria" w:cs="Arial"/>
        </w:rPr>
        <w:t xml:space="preserve"> </w:t>
      </w:r>
      <w:r w:rsidRPr="00802328">
        <w:rPr>
          <w:rFonts w:ascii="Cambria" w:hAnsi="Cambria" w:cs="Arial"/>
        </w:rPr>
        <w:t xml:space="preserve">efetuar a anotação </w:t>
      </w:r>
      <w:r w:rsidR="0058339D" w:rsidRPr="00802328">
        <w:rPr>
          <w:rFonts w:ascii="Cambria" w:hAnsi="Cambria" w:cs="Arial"/>
        </w:rPr>
        <w:t xml:space="preserve">do contrato </w:t>
      </w:r>
      <w:r w:rsidRPr="00802328">
        <w:rPr>
          <w:rFonts w:ascii="Cambria" w:hAnsi="Cambria" w:cs="Arial"/>
        </w:rPr>
        <w:t>na CTPS do Reclamante, abrangendo</w:t>
      </w:r>
      <w:r w:rsidR="0058339D" w:rsidRPr="00802328">
        <w:rPr>
          <w:rFonts w:ascii="Cambria" w:hAnsi="Cambria" w:cs="Arial"/>
        </w:rPr>
        <w:t xml:space="preserve"> inclusive o período de projeção do aviso prévio;</w:t>
      </w:r>
    </w:p>
    <w:p w14:paraId="02CB244D" w14:textId="77777777" w:rsidR="0058339D" w:rsidRPr="00802328" w:rsidRDefault="0058339D" w:rsidP="00E84520">
      <w:pPr>
        <w:spacing w:line="360" w:lineRule="auto"/>
        <w:ind w:firstLine="2268"/>
        <w:jc w:val="both"/>
        <w:rPr>
          <w:rFonts w:ascii="Cambria" w:hAnsi="Cambria" w:cs="Arial"/>
        </w:rPr>
      </w:pPr>
      <w:r w:rsidRPr="00802328">
        <w:rPr>
          <w:rFonts w:ascii="Cambria" w:hAnsi="Cambria" w:cs="Arial"/>
        </w:rPr>
        <w:t>b</w:t>
      </w:r>
      <w:r w:rsidR="00E84520" w:rsidRPr="00802328">
        <w:rPr>
          <w:rFonts w:ascii="Cambria" w:hAnsi="Cambria" w:cs="Arial"/>
        </w:rPr>
        <w:t xml:space="preserve">) </w:t>
      </w:r>
      <w:r w:rsidR="00DD541B" w:rsidRPr="00802328">
        <w:rPr>
          <w:rFonts w:ascii="Cambria" w:hAnsi="Cambria" w:cs="Arial"/>
        </w:rPr>
        <w:t xml:space="preserve">pagar as diferenças salariais entre o valor pago mensalmente e aquele previsto </w:t>
      </w:r>
      <w:r w:rsidR="008E7900" w:rsidRPr="00802328">
        <w:rPr>
          <w:rFonts w:ascii="Cambria" w:hAnsi="Cambria" w:cs="Arial"/>
        </w:rPr>
        <w:t>d</w:t>
      </w:r>
      <w:r w:rsidR="00DD541B" w:rsidRPr="00802328">
        <w:rPr>
          <w:rFonts w:ascii="Cambria" w:hAnsi="Cambria" w:cs="Arial"/>
        </w:rPr>
        <w:t>as convenções coletivas anexas, proporcionais à jornada contratada;</w:t>
      </w:r>
    </w:p>
    <w:p w14:paraId="463C600F" w14:textId="77777777" w:rsidR="00B0719D" w:rsidRPr="00802328" w:rsidRDefault="0058339D" w:rsidP="00B0719D">
      <w:pPr>
        <w:pStyle w:val="Estilo"/>
        <w:spacing w:line="360" w:lineRule="auto"/>
        <w:ind w:firstLine="2268"/>
        <w:jc w:val="both"/>
        <w:rPr>
          <w:rFonts w:ascii="Cambria" w:hAnsi="Cambria" w:cs="Arial"/>
          <w:lang w:bidi="he-IL"/>
        </w:rPr>
      </w:pPr>
      <w:r w:rsidRPr="00802328">
        <w:rPr>
          <w:rFonts w:ascii="Cambria" w:hAnsi="Cambria" w:cs="Arial"/>
        </w:rPr>
        <w:t>c</w:t>
      </w:r>
      <w:r w:rsidR="00E84520" w:rsidRPr="00802328">
        <w:rPr>
          <w:rFonts w:ascii="Cambria" w:hAnsi="Cambria" w:cs="Arial"/>
        </w:rPr>
        <w:t xml:space="preserve">) </w:t>
      </w:r>
      <w:r w:rsidR="00BB5936" w:rsidRPr="00802328">
        <w:rPr>
          <w:rFonts w:ascii="Cambria" w:hAnsi="Cambria" w:cs="Arial"/>
          <w:lang w:bidi="he-IL"/>
        </w:rPr>
        <w:t xml:space="preserve">realizar o pagamento de todas </w:t>
      </w:r>
      <w:r w:rsidR="00B16026" w:rsidRPr="00802328">
        <w:rPr>
          <w:rFonts w:ascii="Cambria" w:hAnsi="Cambria" w:cs="Arial"/>
          <w:lang w:bidi="he-IL"/>
        </w:rPr>
        <w:t xml:space="preserve">as </w:t>
      </w:r>
      <w:r w:rsidR="00BB5936" w:rsidRPr="00802328">
        <w:rPr>
          <w:rFonts w:ascii="Cambria" w:hAnsi="Cambria" w:cs="Arial"/>
          <w:lang w:bidi="he-IL"/>
        </w:rPr>
        <w:t>horas</w:t>
      </w:r>
      <w:r w:rsidR="00B16026" w:rsidRPr="00802328">
        <w:rPr>
          <w:rFonts w:ascii="Cambria" w:hAnsi="Cambria" w:cs="Arial"/>
          <w:lang w:bidi="he-IL"/>
        </w:rPr>
        <w:t xml:space="preserve"> excedentes à jornada contratada, com a</w:t>
      </w:r>
      <w:r w:rsidR="00BB5936" w:rsidRPr="00802328">
        <w:rPr>
          <w:rFonts w:ascii="Cambria" w:hAnsi="Cambria" w:cs="Arial"/>
          <w:lang w:bidi="he-IL"/>
        </w:rPr>
        <w:t>dicional de 60%, com reflexo, devido à habitualidade, nas férias com 1/3 de adicional, nas gratificações na</w:t>
      </w:r>
      <w:r w:rsidR="00B16026" w:rsidRPr="00802328">
        <w:rPr>
          <w:rFonts w:ascii="Cambria" w:hAnsi="Cambria" w:cs="Arial"/>
          <w:lang w:bidi="he-IL"/>
        </w:rPr>
        <w:t xml:space="preserve">talinas, nos repousos semanais, </w:t>
      </w:r>
      <w:r w:rsidR="00BB5936" w:rsidRPr="00802328">
        <w:rPr>
          <w:rFonts w:ascii="Cambria" w:hAnsi="Cambria" w:cs="Arial"/>
          <w:lang w:bidi="he-IL"/>
        </w:rPr>
        <w:t>no FGTS</w:t>
      </w:r>
      <w:r w:rsidR="00B16026" w:rsidRPr="00802328">
        <w:rPr>
          <w:rFonts w:ascii="Cambria" w:hAnsi="Cambria" w:cs="Arial"/>
          <w:lang w:bidi="he-IL"/>
        </w:rPr>
        <w:t xml:space="preserve"> e multa;</w:t>
      </w:r>
    </w:p>
    <w:p w14:paraId="153E013C" w14:textId="77777777" w:rsidR="008E7900" w:rsidRPr="00802328" w:rsidRDefault="008E7900" w:rsidP="00B0719D">
      <w:pPr>
        <w:pStyle w:val="Estilo"/>
        <w:spacing w:line="360" w:lineRule="auto"/>
        <w:ind w:firstLine="2268"/>
        <w:jc w:val="both"/>
        <w:rPr>
          <w:rFonts w:ascii="Cambria" w:hAnsi="Cambria" w:cs="Arial"/>
          <w:lang w:bidi="he-IL"/>
        </w:rPr>
      </w:pPr>
      <w:r w:rsidRPr="00802328">
        <w:rPr>
          <w:rFonts w:ascii="Cambria" w:hAnsi="Cambria" w:cs="Arial"/>
          <w:lang w:bidi="he-IL"/>
        </w:rPr>
        <w:t xml:space="preserve">d) </w:t>
      </w:r>
      <w:r w:rsidRPr="00802328">
        <w:rPr>
          <w:rFonts w:ascii="Cambria" w:hAnsi="Cambria" w:cs="Arial"/>
        </w:rPr>
        <w:t>pagar a ajuda educacional no valor de R$ 47,08 e R$ 50,47, devidas nos anos de 2008 e 2009, respectivamente, consoante previsão das convenções coletivas anexas;</w:t>
      </w:r>
    </w:p>
    <w:p w14:paraId="06C226DA" w14:textId="77777777" w:rsidR="00BB5936" w:rsidRPr="00802328" w:rsidRDefault="007F4030" w:rsidP="008A07CF">
      <w:pPr>
        <w:pStyle w:val="Estilo"/>
        <w:spacing w:line="360" w:lineRule="auto"/>
        <w:ind w:firstLine="2268"/>
        <w:jc w:val="both"/>
        <w:rPr>
          <w:rFonts w:ascii="Cambria" w:hAnsi="Cambria" w:cs="Arial"/>
        </w:rPr>
      </w:pPr>
      <w:r w:rsidRPr="00802328">
        <w:rPr>
          <w:rFonts w:ascii="Cambria" w:hAnsi="Cambria" w:cs="Arial"/>
          <w:lang w:bidi="he-IL"/>
        </w:rPr>
        <w:t xml:space="preserve">e) </w:t>
      </w:r>
      <w:r w:rsidR="00BB5936" w:rsidRPr="00802328">
        <w:rPr>
          <w:rFonts w:ascii="Cambria" w:hAnsi="Cambria" w:cs="Arial"/>
        </w:rPr>
        <w:t>pagar o valor relativo ao depósito do FGTS que deveria ter sido feito durante todo o período trabalhado, bem como o valor da multa</w:t>
      </w:r>
      <w:r w:rsidR="008A07CF" w:rsidRPr="00802328">
        <w:rPr>
          <w:rFonts w:ascii="Cambria" w:hAnsi="Cambria" w:cs="Arial"/>
        </w:rPr>
        <w:t xml:space="preserve"> pela demissão sem justa causa de </w:t>
      </w:r>
      <w:r w:rsidR="00BB5936" w:rsidRPr="00802328">
        <w:rPr>
          <w:rFonts w:ascii="Cambria" w:hAnsi="Cambria" w:cs="Arial"/>
        </w:rPr>
        <w:t>40% sobre os valores totais;</w:t>
      </w:r>
    </w:p>
    <w:p w14:paraId="61593AAE" w14:textId="77777777" w:rsidR="00B0719D" w:rsidRPr="00802328" w:rsidRDefault="00B0719D" w:rsidP="00B0719D">
      <w:pPr>
        <w:spacing w:line="360" w:lineRule="auto"/>
        <w:ind w:firstLine="2268"/>
        <w:jc w:val="both"/>
        <w:rPr>
          <w:rFonts w:ascii="Cambria" w:hAnsi="Cambria" w:cs="Arial"/>
        </w:rPr>
      </w:pPr>
      <w:r w:rsidRPr="00802328">
        <w:rPr>
          <w:rFonts w:ascii="Cambria" w:hAnsi="Cambria" w:cs="Arial"/>
        </w:rPr>
        <w:t>f) efetuar o pagamento do valor devido a título de aviso prévio não trabalhado nem indenizado;</w:t>
      </w:r>
    </w:p>
    <w:p w14:paraId="372D1BF9" w14:textId="77777777" w:rsidR="00524DE5" w:rsidRPr="00802328" w:rsidRDefault="00B3226E" w:rsidP="00E84520">
      <w:pPr>
        <w:spacing w:line="360" w:lineRule="auto"/>
        <w:ind w:firstLine="2268"/>
        <w:jc w:val="both"/>
        <w:rPr>
          <w:rFonts w:ascii="Cambria" w:hAnsi="Cambria" w:cs="Arial"/>
        </w:rPr>
      </w:pPr>
      <w:r w:rsidRPr="00802328">
        <w:rPr>
          <w:rFonts w:ascii="Cambria" w:hAnsi="Cambria" w:cs="Arial"/>
        </w:rPr>
        <w:t>g</w:t>
      </w:r>
      <w:r w:rsidR="00896284" w:rsidRPr="00802328">
        <w:rPr>
          <w:rFonts w:ascii="Cambria" w:hAnsi="Cambria" w:cs="Arial"/>
        </w:rPr>
        <w:t xml:space="preserve">) pagar </w:t>
      </w:r>
      <w:r w:rsidR="00524DE5" w:rsidRPr="00802328">
        <w:rPr>
          <w:rFonts w:ascii="Cambria" w:hAnsi="Cambria" w:cs="Arial"/>
        </w:rPr>
        <w:t xml:space="preserve">o valor </w:t>
      </w:r>
      <w:r w:rsidR="00896284" w:rsidRPr="00802328">
        <w:rPr>
          <w:rFonts w:ascii="Cambria" w:hAnsi="Cambria" w:cs="Arial"/>
        </w:rPr>
        <w:t xml:space="preserve">correspondente </w:t>
      </w:r>
      <w:r w:rsidR="00BE56E3" w:rsidRPr="00802328">
        <w:rPr>
          <w:rFonts w:ascii="Cambria" w:hAnsi="Cambria" w:cs="Arial"/>
          <w:lang w:bidi="he-IL"/>
        </w:rPr>
        <w:t>às</w:t>
      </w:r>
      <w:r w:rsidR="00524DE5" w:rsidRPr="00802328">
        <w:rPr>
          <w:rFonts w:ascii="Cambria" w:hAnsi="Cambria" w:cs="Arial"/>
          <w:lang w:bidi="he-IL"/>
        </w:rPr>
        <w:t xml:space="preserve"> férias</w:t>
      </w:r>
      <w:r w:rsidR="00896284" w:rsidRPr="00802328">
        <w:rPr>
          <w:rFonts w:ascii="Cambria" w:hAnsi="Cambria" w:cs="Arial"/>
          <w:lang w:bidi="he-IL"/>
        </w:rPr>
        <w:t xml:space="preserve"> </w:t>
      </w:r>
      <w:r w:rsidRPr="00802328">
        <w:rPr>
          <w:rFonts w:ascii="Cambria" w:hAnsi="Cambria" w:cs="Arial"/>
          <w:lang w:bidi="he-IL"/>
        </w:rPr>
        <w:t xml:space="preserve">integrais e </w:t>
      </w:r>
      <w:r w:rsidR="00896284" w:rsidRPr="00802328">
        <w:rPr>
          <w:rFonts w:ascii="Cambria" w:hAnsi="Cambria" w:cs="Arial"/>
          <w:lang w:bidi="he-IL"/>
        </w:rPr>
        <w:t>proporcionais</w:t>
      </w:r>
      <w:r w:rsidRPr="00802328">
        <w:rPr>
          <w:rFonts w:ascii="Cambria" w:hAnsi="Cambria" w:cs="Arial"/>
          <w:lang w:bidi="he-IL"/>
        </w:rPr>
        <w:t>, ambas com 1/3 de adicional;</w:t>
      </w:r>
    </w:p>
    <w:p w14:paraId="5896F579" w14:textId="77777777" w:rsidR="00B3226E" w:rsidRPr="00802328" w:rsidRDefault="00B3226E" w:rsidP="00E84520">
      <w:pPr>
        <w:spacing w:line="360" w:lineRule="auto"/>
        <w:ind w:firstLine="2268"/>
        <w:jc w:val="both"/>
        <w:rPr>
          <w:rFonts w:ascii="Cambria" w:hAnsi="Cambria" w:cs="Arial"/>
        </w:rPr>
      </w:pPr>
      <w:r w:rsidRPr="00802328">
        <w:rPr>
          <w:rFonts w:ascii="Cambria" w:hAnsi="Cambria" w:cs="Arial"/>
        </w:rPr>
        <w:t>h</w:t>
      </w:r>
      <w:r w:rsidR="00E84520" w:rsidRPr="00802328">
        <w:rPr>
          <w:rFonts w:ascii="Cambria" w:hAnsi="Cambria" w:cs="Arial"/>
        </w:rPr>
        <w:t xml:space="preserve">) </w:t>
      </w:r>
      <w:r w:rsidR="00A160AE" w:rsidRPr="00802328">
        <w:rPr>
          <w:rFonts w:ascii="Cambria" w:hAnsi="Cambria" w:cs="Arial"/>
        </w:rPr>
        <w:t>pagar os valores referentes ao</w:t>
      </w:r>
      <w:r w:rsidR="00E84520" w:rsidRPr="00802328">
        <w:rPr>
          <w:rFonts w:ascii="Cambria" w:hAnsi="Cambria" w:cs="Arial"/>
        </w:rPr>
        <w:t xml:space="preserve"> 13° </w:t>
      </w:r>
      <w:r w:rsidRPr="00802328">
        <w:rPr>
          <w:rFonts w:ascii="Cambria" w:hAnsi="Cambria" w:cs="Arial"/>
        </w:rPr>
        <w:t>do ano de 2008 e 2009;</w:t>
      </w:r>
    </w:p>
    <w:p w14:paraId="325410E1" w14:textId="77777777" w:rsidR="00905E4F" w:rsidRPr="00802328" w:rsidRDefault="00905E4F" w:rsidP="00E84520">
      <w:pPr>
        <w:spacing w:line="360" w:lineRule="auto"/>
        <w:ind w:firstLine="2268"/>
        <w:jc w:val="both"/>
        <w:rPr>
          <w:rFonts w:ascii="Cambria" w:hAnsi="Cambria" w:cs="Arial"/>
        </w:rPr>
      </w:pPr>
      <w:r w:rsidRPr="00802328">
        <w:rPr>
          <w:rFonts w:ascii="Cambria" w:hAnsi="Cambria" w:cs="Arial"/>
        </w:rPr>
        <w:t>i)</w:t>
      </w:r>
      <w:r w:rsidR="00DF40C2" w:rsidRPr="00802328">
        <w:rPr>
          <w:rFonts w:ascii="Cambria" w:hAnsi="Cambria" w:cs="Arial"/>
        </w:rPr>
        <w:t xml:space="preserve"> liberar em 48h após a data do primeiro comparecimento à Justiça do Trabalho a documentação necessária à liberação do seguro-desemprego, sob pena de ter que </w:t>
      </w:r>
      <w:r w:rsidRPr="00802328">
        <w:rPr>
          <w:rFonts w:ascii="Cambria" w:hAnsi="Cambria" w:cs="Arial"/>
        </w:rPr>
        <w:t xml:space="preserve"> indenizar o Autor no valor equivalente a 4 parcelas do</w:t>
      </w:r>
      <w:r w:rsidR="00DF40C2" w:rsidRPr="00802328">
        <w:rPr>
          <w:rFonts w:ascii="Cambria" w:hAnsi="Cambria" w:cs="Arial"/>
        </w:rPr>
        <w:t xml:space="preserve"> benefício a </w:t>
      </w:r>
      <w:r w:rsidRPr="00802328">
        <w:rPr>
          <w:rFonts w:ascii="Cambria" w:hAnsi="Cambria" w:cs="Arial"/>
        </w:rPr>
        <w:t>que faria jus se o contrato tivesse sido corretamente anotado;</w:t>
      </w:r>
    </w:p>
    <w:p w14:paraId="5E184D1F" w14:textId="77777777" w:rsidR="00A160AE" w:rsidRPr="00802328" w:rsidRDefault="008F4E4A" w:rsidP="008F4E4A">
      <w:pPr>
        <w:spacing w:line="360" w:lineRule="auto"/>
        <w:ind w:firstLine="2268"/>
        <w:jc w:val="both"/>
        <w:rPr>
          <w:rFonts w:ascii="Cambria" w:hAnsi="Cambria" w:cs="Arial"/>
        </w:rPr>
      </w:pPr>
      <w:r w:rsidRPr="00802328">
        <w:rPr>
          <w:rFonts w:ascii="Cambria" w:hAnsi="Cambria" w:cs="Arial"/>
        </w:rPr>
        <w:t>j</w:t>
      </w:r>
      <w:r w:rsidR="00E84520" w:rsidRPr="00802328">
        <w:rPr>
          <w:rFonts w:ascii="Cambria" w:hAnsi="Cambria" w:cs="Arial"/>
        </w:rPr>
        <w:t>) pagar o valor de INSS não recolhido</w:t>
      </w:r>
      <w:r w:rsidRPr="00802328">
        <w:rPr>
          <w:rFonts w:ascii="Cambria" w:hAnsi="Cambria" w:cs="Arial"/>
        </w:rPr>
        <w:t xml:space="preserve"> durante a contratualidade;</w:t>
      </w:r>
    </w:p>
    <w:p w14:paraId="65537FBE" w14:textId="77777777" w:rsidR="008F4E4A" w:rsidRPr="00802328" w:rsidRDefault="008F4E4A" w:rsidP="00E84520">
      <w:pPr>
        <w:spacing w:line="360" w:lineRule="auto"/>
        <w:ind w:firstLine="2268"/>
        <w:jc w:val="both"/>
        <w:rPr>
          <w:rFonts w:ascii="Cambria" w:hAnsi="Cambria" w:cs="Arial"/>
        </w:rPr>
      </w:pPr>
      <w:r w:rsidRPr="00802328">
        <w:rPr>
          <w:rFonts w:ascii="Cambria" w:hAnsi="Cambria" w:cs="Arial"/>
        </w:rPr>
        <w:t>l</w:t>
      </w:r>
      <w:r w:rsidR="00E84520" w:rsidRPr="00802328">
        <w:rPr>
          <w:rFonts w:ascii="Cambria" w:hAnsi="Cambria" w:cs="Arial"/>
        </w:rPr>
        <w:t>) efetuar o pagamento da multa disposta no</w:t>
      </w:r>
      <w:r w:rsidRPr="00802328">
        <w:rPr>
          <w:rFonts w:ascii="Cambria" w:hAnsi="Cambria" w:cs="Arial"/>
        </w:rPr>
        <w:t xml:space="preserve"> artigo</w:t>
      </w:r>
      <w:r w:rsidR="00E84520" w:rsidRPr="00802328">
        <w:rPr>
          <w:rFonts w:ascii="Cambria" w:hAnsi="Cambria" w:cs="Arial"/>
        </w:rPr>
        <w:t xml:space="preserve"> 477, § 8</w:t>
      </w:r>
      <w:r w:rsidRPr="00802328">
        <w:rPr>
          <w:rFonts w:ascii="Cambria" w:hAnsi="Cambria" w:cs="Arial"/>
        </w:rPr>
        <w:t>º</w:t>
      </w:r>
      <w:r w:rsidR="00E84520" w:rsidRPr="00802328">
        <w:rPr>
          <w:rFonts w:ascii="Cambria" w:hAnsi="Cambria" w:cs="Arial"/>
        </w:rPr>
        <w:t>, da CLT</w:t>
      </w:r>
      <w:r w:rsidRPr="00802328">
        <w:rPr>
          <w:rFonts w:ascii="Cambria" w:hAnsi="Cambria" w:cs="Arial"/>
        </w:rPr>
        <w:t>;</w:t>
      </w:r>
    </w:p>
    <w:p w14:paraId="4F5881ED" w14:textId="77777777" w:rsidR="00E84520" w:rsidRPr="00802328" w:rsidRDefault="008F4E4A" w:rsidP="00E84520">
      <w:pPr>
        <w:spacing w:line="360" w:lineRule="auto"/>
        <w:ind w:firstLine="2268"/>
        <w:jc w:val="both"/>
        <w:rPr>
          <w:rFonts w:ascii="Cambria" w:hAnsi="Cambria" w:cs="Arial"/>
        </w:rPr>
      </w:pPr>
      <w:r w:rsidRPr="00802328">
        <w:rPr>
          <w:rFonts w:ascii="Cambria" w:hAnsi="Cambria" w:cs="Arial"/>
        </w:rPr>
        <w:t>m) efetuar o pagamento da multa disposta no artigo 467, da CLT;</w:t>
      </w:r>
    </w:p>
    <w:p w14:paraId="117D3C24" w14:textId="77777777" w:rsidR="00E84520" w:rsidRPr="00802328" w:rsidRDefault="00DA204F" w:rsidP="00E84520">
      <w:pPr>
        <w:spacing w:line="360" w:lineRule="auto"/>
        <w:ind w:firstLine="2268"/>
        <w:jc w:val="both"/>
        <w:rPr>
          <w:rFonts w:ascii="Cambria" w:hAnsi="Cambria" w:cs="Arial"/>
        </w:rPr>
      </w:pPr>
      <w:r w:rsidRPr="00802328">
        <w:rPr>
          <w:rFonts w:ascii="Cambria" w:hAnsi="Cambria" w:cs="Arial"/>
        </w:rPr>
        <w:t>n) pagar a multa disposta nas convenções coletivas vigentes no ano de 2008 e 2009, cláusula “28” e décima primeira, respectivamente.</w:t>
      </w:r>
    </w:p>
    <w:p w14:paraId="0C78D8CB" w14:textId="77777777" w:rsidR="0048744D" w:rsidRPr="00802328" w:rsidRDefault="0048744D" w:rsidP="00E84520">
      <w:pPr>
        <w:spacing w:line="360" w:lineRule="auto"/>
        <w:ind w:firstLine="2268"/>
        <w:jc w:val="both"/>
        <w:rPr>
          <w:rFonts w:ascii="Cambria" w:hAnsi="Cambria" w:cs="Arial"/>
        </w:rPr>
      </w:pPr>
    </w:p>
    <w:p w14:paraId="1321A191" w14:textId="77777777" w:rsidR="005441A8" w:rsidRPr="00802328" w:rsidRDefault="005441A8" w:rsidP="00E84520">
      <w:pPr>
        <w:spacing w:line="360" w:lineRule="auto"/>
        <w:ind w:firstLine="2268"/>
        <w:jc w:val="both"/>
        <w:rPr>
          <w:rFonts w:ascii="Cambria" w:hAnsi="Cambria" w:cs="Arial"/>
        </w:rPr>
      </w:pPr>
      <w:r w:rsidRPr="00802328">
        <w:rPr>
          <w:rFonts w:ascii="Cambria" w:hAnsi="Cambria" w:cs="Arial"/>
        </w:rPr>
        <w:t>Requer, ainda:</w:t>
      </w:r>
    </w:p>
    <w:p w14:paraId="0C3FE589" w14:textId="77777777" w:rsidR="00E84520" w:rsidRPr="00802328" w:rsidRDefault="00E84520" w:rsidP="00E84520">
      <w:pPr>
        <w:spacing w:line="360" w:lineRule="auto"/>
        <w:ind w:firstLine="2268"/>
        <w:jc w:val="both"/>
        <w:rPr>
          <w:rFonts w:ascii="Cambria" w:hAnsi="Cambria" w:cs="Arial"/>
        </w:rPr>
      </w:pPr>
      <w:r w:rsidRPr="00802328">
        <w:rPr>
          <w:rFonts w:ascii="Cambria" w:hAnsi="Cambria" w:cs="Arial"/>
        </w:rPr>
        <w:t>- a citação d</w:t>
      </w:r>
      <w:r w:rsidR="005441A8" w:rsidRPr="00802328">
        <w:rPr>
          <w:rFonts w:ascii="Cambria" w:hAnsi="Cambria" w:cs="Arial"/>
        </w:rPr>
        <w:t>a</w:t>
      </w:r>
      <w:r w:rsidRPr="00802328">
        <w:rPr>
          <w:rFonts w:ascii="Cambria" w:hAnsi="Cambria" w:cs="Arial"/>
        </w:rPr>
        <w:t xml:space="preserve"> Reclamad</w:t>
      </w:r>
      <w:r w:rsidR="00D94F68" w:rsidRPr="00802328">
        <w:rPr>
          <w:rFonts w:ascii="Cambria" w:hAnsi="Cambria" w:cs="Arial"/>
        </w:rPr>
        <w:t>a</w:t>
      </w:r>
      <w:r w:rsidRPr="00802328">
        <w:rPr>
          <w:rFonts w:ascii="Cambria" w:hAnsi="Cambria" w:cs="Arial"/>
        </w:rPr>
        <w:t>, para que, querendo, ofereça contestação</w:t>
      </w:r>
      <w:r w:rsidR="005441A8" w:rsidRPr="00802328">
        <w:rPr>
          <w:rFonts w:ascii="Cambria" w:hAnsi="Cambria" w:cs="Arial"/>
        </w:rPr>
        <w:t xml:space="preserve"> à ação,</w:t>
      </w:r>
      <w:r w:rsidRPr="00802328">
        <w:rPr>
          <w:rFonts w:ascii="Cambria" w:hAnsi="Cambria" w:cs="Arial"/>
        </w:rPr>
        <w:t xml:space="preserve"> sob pena de </w:t>
      </w:r>
      <w:r w:rsidR="00A160AE" w:rsidRPr="00802328">
        <w:rPr>
          <w:rFonts w:ascii="Cambria" w:hAnsi="Cambria" w:cs="Arial"/>
        </w:rPr>
        <w:t xml:space="preserve">confissão e </w:t>
      </w:r>
      <w:r w:rsidRPr="00802328">
        <w:rPr>
          <w:rFonts w:ascii="Cambria" w:hAnsi="Cambria" w:cs="Arial"/>
        </w:rPr>
        <w:t>revelia;</w:t>
      </w:r>
    </w:p>
    <w:p w14:paraId="0A55728B" w14:textId="77777777" w:rsidR="00E84520" w:rsidRPr="00802328" w:rsidRDefault="00D94F68" w:rsidP="00E84520">
      <w:pPr>
        <w:spacing w:line="360" w:lineRule="auto"/>
        <w:ind w:firstLine="2268"/>
        <w:jc w:val="both"/>
        <w:rPr>
          <w:rFonts w:ascii="Cambria" w:hAnsi="Cambria" w:cs="Arial"/>
        </w:rPr>
      </w:pPr>
      <w:r w:rsidRPr="00802328">
        <w:rPr>
          <w:rFonts w:ascii="Cambria" w:hAnsi="Cambria" w:cs="Arial"/>
        </w:rPr>
        <w:t>- a concessão do</w:t>
      </w:r>
      <w:r w:rsidR="00E84520" w:rsidRPr="00802328">
        <w:rPr>
          <w:rFonts w:ascii="Cambria" w:hAnsi="Cambria" w:cs="Arial"/>
        </w:rPr>
        <w:t xml:space="preserve"> benefício da Assistência Judiciária Gratuita, por </w:t>
      </w:r>
      <w:r w:rsidR="002425D3" w:rsidRPr="00802328">
        <w:rPr>
          <w:rFonts w:ascii="Cambria" w:hAnsi="Cambria" w:cs="Arial"/>
        </w:rPr>
        <w:t xml:space="preserve">ser </w:t>
      </w:r>
      <w:r w:rsidR="00E84520" w:rsidRPr="00802328">
        <w:rPr>
          <w:rFonts w:ascii="Cambria" w:hAnsi="Cambria" w:cs="Arial"/>
        </w:rPr>
        <w:t xml:space="preserve">o Reclamante pessoa pobre nos termos da lei, </w:t>
      </w:r>
      <w:r w:rsidR="002425D3" w:rsidRPr="00802328">
        <w:rPr>
          <w:rFonts w:ascii="Cambria" w:hAnsi="Cambria" w:cs="Arial"/>
        </w:rPr>
        <w:t xml:space="preserve">sem </w:t>
      </w:r>
      <w:r w:rsidR="00E84520" w:rsidRPr="00802328">
        <w:rPr>
          <w:rFonts w:ascii="Cambria" w:hAnsi="Cambria" w:cs="Arial"/>
        </w:rPr>
        <w:t>condições financeiras de arcar com os custos da presente sem prejuízo de sua subsistência e de sua família;</w:t>
      </w:r>
    </w:p>
    <w:p w14:paraId="0B17F3B3" w14:textId="77777777" w:rsidR="005F1077" w:rsidRPr="00802328" w:rsidRDefault="005F1077" w:rsidP="005F1077">
      <w:pPr>
        <w:spacing w:line="360" w:lineRule="auto"/>
        <w:ind w:firstLine="2268"/>
        <w:jc w:val="both"/>
        <w:rPr>
          <w:rFonts w:ascii="Cambria" w:hAnsi="Cambria" w:cs="Arial"/>
        </w:rPr>
      </w:pPr>
      <w:r w:rsidRPr="00802328">
        <w:rPr>
          <w:rFonts w:ascii="Cambria" w:hAnsi="Cambria" w:cs="Arial"/>
        </w:rPr>
        <w:t xml:space="preserve">- a apuração dos valores devidos em liquidação de sentença, com aplicação de juros e correção monetária até o efetivo </w:t>
      </w:r>
      <w:r w:rsidR="009571E6" w:rsidRPr="00802328">
        <w:rPr>
          <w:rFonts w:ascii="Cambria" w:hAnsi="Cambria" w:cs="Arial"/>
        </w:rPr>
        <w:t>pagamento;</w:t>
      </w:r>
    </w:p>
    <w:p w14:paraId="30ECCC28" w14:textId="77777777" w:rsidR="00E84520" w:rsidRPr="00802328" w:rsidRDefault="00E84520" w:rsidP="00E84520">
      <w:pPr>
        <w:spacing w:line="360" w:lineRule="auto"/>
        <w:ind w:firstLine="2268"/>
        <w:jc w:val="both"/>
        <w:rPr>
          <w:rFonts w:ascii="Cambria" w:hAnsi="Cambria" w:cs="Arial"/>
        </w:rPr>
      </w:pPr>
      <w:r w:rsidRPr="00802328">
        <w:rPr>
          <w:rFonts w:ascii="Cambria" w:hAnsi="Cambria" w:cs="Arial"/>
        </w:rPr>
        <w:t>- a condenação da Reclamada ao pagamento de custas judic</w:t>
      </w:r>
      <w:r w:rsidR="000D15B9" w:rsidRPr="00802328">
        <w:rPr>
          <w:rFonts w:ascii="Cambria" w:hAnsi="Cambria" w:cs="Arial"/>
        </w:rPr>
        <w:t>iais e honorários advocatícios</w:t>
      </w:r>
      <w:r w:rsidR="00337845" w:rsidRPr="00802328">
        <w:rPr>
          <w:rFonts w:ascii="Cambria" w:hAnsi="Cambria" w:cs="Arial"/>
        </w:rPr>
        <w:t>, estes</w:t>
      </w:r>
      <w:r w:rsidR="000D15B9" w:rsidRPr="00802328">
        <w:rPr>
          <w:rFonts w:ascii="Cambria" w:hAnsi="Cambria" w:cs="Arial"/>
        </w:rPr>
        <w:t xml:space="preserve"> no percentual de </w:t>
      </w:r>
      <w:r w:rsidRPr="00802328">
        <w:rPr>
          <w:rFonts w:ascii="Cambria" w:hAnsi="Cambria" w:cs="Arial"/>
        </w:rPr>
        <w:t xml:space="preserve">15% sobre o valor </w:t>
      </w:r>
      <w:r w:rsidR="000D15B9" w:rsidRPr="00802328">
        <w:rPr>
          <w:rFonts w:ascii="Cambria" w:hAnsi="Cambria" w:cs="Arial"/>
        </w:rPr>
        <w:t xml:space="preserve">bruto </w:t>
      </w:r>
      <w:r w:rsidR="00337845" w:rsidRPr="00802328">
        <w:rPr>
          <w:rFonts w:ascii="Cambria" w:hAnsi="Cambria" w:cs="Arial"/>
        </w:rPr>
        <w:t xml:space="preserve">atualizado </w:t>
      </w:r>
      <w:r w:rsidRPr="00802328">
        <w:rPr>
          <w:rFonts w:ascii="Cambria" w:hAnsi="Cambria" w:cs="Arial"/>
        </w:rPr>
        <w:t>da condenação;</w:t>
      </w:r>
    </w:p>
    <w:p w14:paraId="0760E1DE" w14:textId="77777777" w:rsidR="00E84520" w:rsidRPr="00802328" w:rsidRDefault="00E84520" w:rsidP="00E84520">
      <w:pPr>
        <w:spacing w:line="360" w:lineRule="auto"/>
        <w:ind w:firstLine="2268"/>
        <w:jc w:val="both"/>
        <w:rPr>
          <w:rFonts w:ascii="Cambria" w:hAnsi="Cambria" w:cs="Arial"/>
        </w:rPr>
      </w:pPr>
      <w:r w:rsidRPr="00802328">
        <w:rPr>
          <w:rFonts w:ascii="Cambria" w:hAnsi="Cambria" w:cs="Arial"/>
        </w:rPr>
        <w:t xml:space="preserve">- a produção de todos os meios de prova em Direito admitidos, </w:t>
      </w:r>
      <w:r w:rsidR="00561B23" w:rsidRPr="00802328">
        <w:rPr>
          <w:rFonts w:ascii="Cambria" w:hAnsi="Cambria" w:cs="Arial"/>
        </w:rPr>
        <w:t xml:space="preserve">como documental, </w:t>
      </w:r>
      <w:r w:rsidR="00F73374" w:rsidRPr="00802328">
        <w:rPr>
          <w:rFonts w:ascii="Cambria" w:hAnsi="Cambria" w:cs="Arial"/>
        </w:rPr>
        <w:t xml:space="preserve">pericial, </w:t>
      </w:r>
      <w:r w:rsidR="00A160AE" w:rsidRPr="00802328">
        <w:rPr>
          <w:rFonts w:ascii="Cambria" w:hAnsi="Cambria" w:cs="Arial"/>
        </w:rPr>
        <w:t>depoimento pessoal</w:t>
      </w:r>
      <w:r w:rsidR="00F73374" w:rsidRPr="00802328">
        <w:rPr>
          <w:rFonts w:ascii="Cambria" w:hAnsi="Cambria" w:cs="Arial"/>
        </w:rPr>
        <w:t xml:space="preserve"> e testemunhal;</w:t>
      </w:r>
    </w:p>
    <w:p w14:paraId="2AC5B221" w14:textId="77777777" w:rsidR="005F1077" w:rsidRPr="00802328" w:rsidRDefault="005F1077" w:rsidP="00E84520">
      <w:pPr>
        <w:spacing w:line="360" w:lineRule="auto"/>
        <w:ind w:firstLine="2268"/>
        <w:jc w:val="both"/>
        <w:rPr>
          <w:rFonts w:ascii="Cambria" w:hAnsi="Cambria" w:cs="Arial"/>
        </w:rPr>
      </w:pPr>
      <w:r w:rsidRPr="00802328">
        <w:rPr>
          <w:rFonts w:ascii="Cambria" w:hAnsi="Cambria" w:cs="Arial"/>
        </w:rPr>
        <w:t xml:space="preserve">- a aplicação </w:t>
      </w:r>
      <w:r w:rsidR="00907CDD" w:rsidRPr="00802328">
        <w:rPr>
          <w:rFonts w:ascii="Cambria" w:hAnsi="Cambria" w:cs="Arial"/>
        </w:rPr>
        <w:t xml:space="preserve">do disposto no artigo 523, §1 </w:t>
      </w:r>
      <w:r w:rsidR="00C4032E" w:rsidRPr="00802328">
        <w:rPr>
          <w:rFonts w:ascii="Cambria" w:hAnsi="Cambria" w:cs="Arial"/>
        </w:rPr>
        <w:t xml:space="preserve">do </w:t>
      </w:r>
      <w:r w:rsidRPr="00802328">
        <w:rPr>
          <w:rFonts w:ascii="Cambria" w:hAnsi="Cambria" w:cs="Arial"/>
        </w:rPr>
        <w:t xml:space="preserve"> </w:t>
      </w:r>
      <w:r w:rsidR="00C4032E" w:rsidRPr="00802328">
        <w:rPr>
          <w:rFonts w:ascii="Cambria" w:hAnsi="Cambria" w:cs="Arial"/>
        </w:rPr>
        <w:t>N</w:t>
      </w:r>
      <w:r w:rsidRPr="00802328">
        <w:rPr>
          <w:rFonts w:ascii="Cambria" w:hAnsi="Cambria" w:cs="Arial"/>
        </w:rPr>
        <w:t>CPC.</w:t>
      </w:r>
    </w:p>
    <w:p w14:paraId="7D4F6377" w14:textId="77777777" w:rsidR="001342BB" w:rsidRPr="00802328" w:rsidRDefault="001342BB" w:rsidP="001342BB">
      <w:pPr>
        <w:spacing w:line="360" w:lineRule="auto"/>
        <w:ind w:firstLine="2268"/>
        <w:jc w:val="both"/>
        <w:rPr>
          <w:rFonts w:ascii="Cambria" w:hAnsi="Cambria" w:cs="Arial"/>
        </w:rPr>
      </w:pPr>
    </w:p>
    <w:p w14:paraId="69A7D75F" w14:textId="77777777" w:rsidR="001342BB" w:rsidRPr="00802328" w:rsidRDefault="00F73374" w:rsidP="000C099A">
      <w:pPr>
        <w:spacing w:line="360" w:lineRule="auto"/>
        <w:jc w:val="center"/>
        <w:rPr>
          <w:rFonts w:ascii="Cambria" w:hAnsi="Cambria" w:cs="Arial"/>
        </w:rPr>
      </w:pPr>
      <w:r w:rsidRPr="00802328">
        <w:rPr>
          <w:rFonts w:ascii="Cambria" w:hAnsi="Cambria" w:cs="Arial"/>
        </w:rPr>
        <w:t xml:space="preserve">Atribui à causa </w:t>
      </w:r>
      <w:r w:rsidR="00FE1A26" w:rsidRPr="00802328">
        <w:rPr>
          <w:rFonts w:ascii="Cambria" w:hAnsi="Cambria" w:cs="Arial"/>
          <w:sz w:val="23"/>
          <w:szCs w:val="23"/>
        </w:rPr>
        <w:t xml:space="preserve">para fins de distribuição </w:t>
      </w:r>
      <w:r w:rsidRPr="00802328">
        <w:rPr>
          <w:rFonts w:ascii="Cambria" w:hAnsi="Cambria" w:cs="Arial"/>
          <w:sz w:val="23"/>
          <w:szCs w:val="23"/>
        </w:rPr>
        <w:t xml:space="preserve">o valor de </w:t>
      </w:r>
      <w:r w:rsidRPr="00802328">
        <w:rPr>
          <w:rFonts w:ascii="Cambria" w:hAnsi="Cambria" w:cs="Arial"/>
        </w:rPr>
        <w:t>R$</w:t>
      </w:r>
      <w:r w:rsidR="00327C52" w:rsidRPr="00802328">
        <w:rPr>
          <w:rFonts w:ascii="Cambria" w:hAnsi="Cambria" w:cs="Arial"/>
        </w:rPr>
        <w:t xml:space="preserve"> </w:t>
      </w:r>
      <w:r w:rsidRPr="00802328">
        <w:rPr>
          <w:rFonts w:ascii="Cambria" w:hAnsi="Cambria" w:cs="Arial"/>
        </w:rPr>
        <w:t>2</w:t>
      </w:r>
      <w:r w:rsidR="0012716C" w:rsidRPr="00802328">
        <w:rPr>
          <w:rFonts w:ascii="Cambria" w:hAnsi="Cambria" w:cs="Arial"/>
        </w:rPr>
        <w:t>1.000</w:t>
      </w:r>
      <w:r w:rsidR="00757AAC" w:rsidRPr="00802328">
        <w:rPr>
          <w:rFonts w:ascii="Cambria" w:hAnsi="Cambria" w:cs="Arial"/>
        </w:rPr>
        <w:t>,</w:t>
      </w:r>
      <w:r w:rsidR="0012716C" w:rsidRPr="00802328">
        <w:rPr>
          <w:rFonts w:ascii="Cambria" w:hAnsi="Cambria" w:cs="Arial"/>
        </w:rPr>
        <w:t>00</w:t>
      </w:r>
      <w:r w:rsidR="001342BB" w:rsidRPr="00802328">
        <w:rPr>
          <w:rFonts w:ascii="Cambria" w:hAnsi="Cambria" w:cs="Arial"/>
        </w:rPr>
        <w:t>.</w:t>
      </w:r>
    </w:p>
    <w:p w14:paraId="66FE3D30" w14:textId="77777777" w:rsidR="005F1077" w:rsidRPr="00802328" w:rsidRDefault="005F1077" w:rsidP="000C099A">
      <w:pPr>
        <w:spacing w:line="360" w:lineRule="auto"/>
        <w:jc w:val="center"/>
        <w:rPr>
          <w:rFonts w:ascii="Cambria" w:hAnsi="Cambria" w:cs="Arial"/>
        </w:rPr>
      </w:pPr>
    </w:p>
    <w:p w14:paraId="427E46EF" w14:textId="77777777" w:rsidR="001342BB" w:rsidRPr="00802328" w:rsidRDefault="001342BB" w:rsidP="000C099A">
      <w:pPr>
        <w:spacing w:line="360" w:lineRule="auto"/>
        <w:jc w:val="center"/>
        <w:rPr>
          <w:rFonts w:ascii="Cambria" w:hAnsi="Cambria" w:cs="Arial"/>
        </w:rPr>
      </w:pPr>
      <w:r w:rsidRPr="00802328">
        <w:rPr>
          <w:rFonts w:ascii="Cambria" w:hAnsi="Cambria" w:cs="Arial"/>
        </w:rPr>
        <w:t>Nestes termos,</w:t>
      </w:r>
      <w:r w:rsidR="00DD71D4" w:rsidRPr="00802328">
        <w:rPr>
          <w:rFonts w:ascii="Cambria" w:hAnsi="Cambria" w:cs="Arial"/>
        </w:rPr>
        <w:t xml:space="preserve"> </w:t>
      </w:r>
      <w:r w:rsidRPr="00802328">
        <w:rPr>
          <w:rFonts w:ascii="Cambria" w:hAnsi="Cambria" w:cs="Arial"/>
        </w:rPr>
        <w:t>pede deferimento.</w:t>
      </w:r>
    </w:p>
    <w:p w14:paraId="01741944" w14:textId="77777777" w:rsidR="00AC4893" w:rsidRPr="00802328" w:rsidRDefault="00AC4893" w:rsidP="000C099A">
      <w:pPr>
        <w:spacing w:line="360" w:lineRule="auto"/>
        <w:jc w:val="center"/>
        <w:rPr>
          <w:rFonts w:ascii="Cambria" w:hAnsi="Cambria" w:cs="Arial"/>
        </w:rPr>
      </w:pPr>
    </w:p>
    <w:p w14:paraId="5DFA0265" w14:textId="77777777" w:rsidR="001342BB" w:rsidRPr="00802328" w:rsidRDefault="001F6709" w:rsidP="000C099A">
      <w:pPr>
        <w:spacing w:line="360" w:lineRule="auto"/>
        <w:jc w:val="center"/>
        <w:rPr>
          <w:rFonts w:ascii="Cambria" w:hAnsi="Cambria" w:cs="Arial"/>
        </w:rPr>
      </w:pPr>
      <w:r w:rsidRPr="00802328">
        <w:rPr>
          <w:rFonts w:ascii="Cambria" w:hAnsi="Cambria" w:cs="Arial"/>
        </w:rPr>
        <w:t>_____________</w:t>
      </w:r>
      <w:r w:rsidR="001342BB" w:rsidRPr="00802328">
        <w:rPr>
          <w:rFonts w:ascii="Cambria" w:hAnsi="Cambria" w:cs="Arial"/>
        </w:rPr>
        <w:t xml:space="preserve">, </w:t>
      </w:r>
      <w:r w:rsidRPr="00802328">
        <w:rPr>
          <w:rFonts w:ascii="Cambria" w:hAnsi="Cambria" w:cs="Arial"/>
        </w:rPr>
        <w:t>____</w:t>
      </w:r>
      <w:r w:rsidR="00A216F7" w:rsidRPr="00802328">
        <w:rPr>
          <w:rFonts w:ascii="Cambria" w:hAnsi="Cambria" w:cs="Arial"/>
        </w:rPr>
        <w:t xml:space="preserve"> de </w:t>
      </w:r>
      <w:r w:rsidRPr="00802328">
        <w:rPr>
          <w:rFonts w:ascii="Cambria" w:hAnsi="Cambria" w:cs="Arial"/>
        </w:rPr>
        <w:t>______________</w:t>
      </w:r>
      <w:r w:rsidR="003007F1" w:rsidRPr="00802328">
        <w:rPr>
          <w:rFonts w:ascii="Cambria" w:hAnsi="Cambria" w:cs="Arial"/>
        </w:rPr>
        <w:t xml:space="preserve"> </w:t>
      </w:r>
      <w:r w:rsidR="001342BB" w:rsidRPr="00802328">
        <w:rPr>
          <w:rFonts w:ascii="Cambria" w:hAnsi="Cambria" w:cs="Arial"/>
        </w:rPr>
        <w:t xml:space="preserve">de </w:t>
      </w:r>
      <w:r w:rsidR="000C099A" w:rsidRPr="00802328">
        <w:rPr>
          <w:rFonts w:ascii="Cambria" w:hAnsi="Cambria" w:cs="Arial"/>
        </w:rPr>
        <w:t>XXXX</w:t>
      </w:r>
      <w:r w:rsidR="001342BB" w:rsidRPr="00802328">
        <w:rPr>
          <w:rFonts w:ascii="Cambria" w:hAnsi="Cambria" w:cs="Arial"/>
        </w:rPr>
        <w:t>.</w:t>
      </w:r>
    </w:p>
    <w:p w14:paraId="5B3ABB7A" w14:textId="77777777" w:rsidR="001342BB" w:rsidRPr="00802328" w:rsidRDefault="001342BB" w:rsidP="000C099A">
      <w:pPr>
        <w:spacing w:line="360" w:lineRule="auto"/>
        <w:jc w:val="center"/>
        <w:rPr>
          <w:rFonts w:ascii="Cambria" w:hAnsi="Cambria" w:cs="Arial"/>
        </w:rPr>
      </w:pPr>
    </w:p>
    <w:p w14:paraId="77371401" w14:textId="77777777" w:rsidR="00DD71D4" w:rsidRPr="00802328" w:rsidRDefault="00DD71D4" w:rsidP="000C099A">
      <w:pPr>
        <w:spacing w:line="360" w:lineRule="auto"/>
        <w:jc w:val="center"/>
        <w:rPr>
          <w:rFonts w:ascii="Cambria" w:hAnsi="Cambria" w:cs="Arial"/>
        </w:rPr>
      </w:pPr>
    </w:p>
    <w:p w14:paraId="17075EA8" w14:textId="77777777" w:rsidR="001342BB" w:rsidRPr="00802328" w:rsidRDefault="000C099A" w:rsidP="000C099A">
      <w:pPr>
        <w:widowControl w:val="0"/>
        <w:jc w:val="center"/>
        <w:rPr>
          <w:rFonts w:ascii="Cambria" w:hAnsi="Cambria" w:cs="Arial"/>
          <w:b/>
        </w:rPr>
      </w:pPr>
      <w:r w:rsidRPr="00802328">
        <w:rPr>
          <w:rFonts w:ascii="Cambria" w:hAnsi="Cambria" w:cs="Arial"/>
          <w:b/>
        </w:rPr>
        <w:t>_______________________</w:t>
      </w:r>
    </w:p>
    <w:p w14:paraId="10C702EA" w14:textId="77777777" w:rsidR="001342BB" w:rsidRPr="00802328" w:rsidRDefault="001F6709" w:rsidP="000C099A">
      <w:pPr>
        <w:widowControl w:val="0"/>
        <w:jc w:val="center"/>
        <w:rPr>
          <w:rFonts w:ascii="Cambria" w:hAnsi="Cambria" w:cs="Arial"/>
          <w:b/>
        </w:rPr>
      </w:pPr>
      <w:r w:rsidRPr="00802328">
        <w:rPr>
          <w:rFonts w:ascii="Cambria" w:hAnsi="Cambria" w:cs="Arial"/>
          <w:b/>
        </w:rPr>
        <w:t>OAB/UF</w:t>
      </w:r>
      <w:r w:rsidR="001342BB" w:rsidRPr="00802328">
        <w:rPr>
          <w:rFonts w:ascii="Cambria" w:hAnsi="Cambria" w:cs="Arial"/>
          <w:b/>
        </w:rPr>
        <w:t xml:space="preserve"> </w:t>
      </w:r>
      <w:r w:rsidR="000C099A" w:rsidRPr="00802328">
        <w:rPr>
          <w:rFonts w:ascii="Cambria" w:hAnsi="Cambria" w:cs="Arial"/>
          <w:b/>
        </w:rPr>
        <w:t>_____</w:t>
      </w:r>
    </w:p>
    <w:sectPr w:rsidR="001342BB" w:rsidRPr="00802328" w:rsidSect="00E45978">
      <w:headerReference w:type="even" r:id="rId9"/>
      <w:headerReference w:type="default" r:id="rId10"/>
      <w:footerReference w:type="even" r:id="rId11"/>
      <w:footerReference w:type="default" r:id="rId12"/>
      <w:headerReference w:type="first" r:id="rId13"/>
      <w:footerReference w:type="first" r:id="rId14"/>
      <w:pgSz w:w="11907" w:h="16840" w:code="9"/>
      <w:pgMar w:top="1418" w:right="1134" w:bottom="1134"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3E7EB" w14:textId="77777777" w:rsidR="008762D1" w:rsidRDefault="008762D1">
      <w:r>
        <w:separator/>
      </w:r>
    </w:p>
  </w:endnote>
  <w:endnote w:type="continuationSeparator" w:id="0">
    <w:p w14:paraId="139BD1A8" w14:textId="77777777" w:rsidR="008762D1" w:rsidRDefault="00876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 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3DA0B" w14:textId="77777777" w:rsidR="00D942B4" w:rsidRDefault="00D942B4" w:rsidP="00303ADB">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0B0A266" w14:textId="77777777" w:rsidR="00D942B4" w:rsidRDefault="00D942B4" w:rsidP="00350F8A">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95B16" w14:textId="394B44BE" w:rsidR="00D942B4" w:rsidRPr="00802328" w:rsidRDefault="00802328" w:rsidP="00802328">
    <w:pPr>
      <w:pStyle w:val="Rodap"/>
      <w:ind w:right="360"/>
      <w:jc w:val="center"/>
      <w:rPr>
        <w:color w:val="C0C0C0"/>
      </w:rPr>
    </w:pPr>
    <w:r w:rsidRPr="00802328">
      <w:rPr>
        <w:rStyle w:val="Nmerodepgina"/>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CCB46" w14:textId="77777777" w:rsidR="00802328" w:rsidRDefault="0080232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7811B" w14:textId="77777777" w:rsidR="008762D1" w:rsidRDefault="008762D1">
      <w:r>
        <w:separator/>
      </w:r>
    </w:p>
  </w:footnote>
  <w:footnote w:type="continuationSeparator" w:id="0">
    <w:p w14:paraId="7DFCE267" w14:textId="77777777" w:rsidR="008762D1" w:rsidRDefault="008762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7FFB8" w14:textId="77777777" w:rsidR="00802328" w:rsidRDefault="0080232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7EEC4" w14:textId="555F04E2" w:rsidR="00D942B4" w:rsidRPr="00802328" w:rsidRDefault="00802328" w:rsidP="00802328">
    <w:pPr>
      <w:pStyle w:val="Cabealho"/>
      <w:jc w:val="center"/>
      <w:rPr>
        <w:color w:val="C0C0C0"/>
      </w:rPr>
    </w:pPr>
    <w:r w:rsidRPr="00802328">
      <w:rPr>
        <w:rFonts w:ascii="Book Antiqua" w:hAnsi="Book Antiqua"/>
        <w:color w:val="C0C0C0"/>
        <w:sz w:val="20"/>
        <w:szCs w:val="2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5F9A6" w14:textId="77777777" w:rsidR="00802328" w:rsidRDefault="0080232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ADB0CD0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709769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1"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57"/>
  <w:displayVerticalDrawingGridEvery w:val="2"/>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38FB"/>
    <w:rsid w:val="00005BE1"/>
    <w:rsid w:val="0001310D"/>
    <w:rsid w:val="000245BB"/>
    <w:rsid w:val="00053879"/>
    <w:rsid w:val="0006001D"/>
    <w:rsid w:val="000630C8"/>
    <w:rsid w:val="00070004"/>
    <w:rsid w:val="00070023"/>
    <w:rsid w:val="00073CDF"/>
    <w:rsid w:val="00076427"/>
    <w:rsid w:val="000809CD"/>
    <w:rsid w:val="00081D03"/>
    <w:rsid w:val="000900FA"/>
    <w:rsid w:val="00094913"/>
    <w:rsid w:val="00095705"/>
    <w:rsid w:val="000C099A"/>
    <w:rsid w:val="000D0D0F"/>
    <w:rsid w:val="000D15B9"/>
    <w:rsid w:val="000D5493"/>
    <w:rsid w:val="000E77D2"/>
    <w:rsid w:val="001053A0"/>
    <w:rsid w:val="00110896"/>
    <w:rsid w:val="00120737"/>
    <w:rsid w:val="0012716C"/>
    <w:rsid w:val="001274AD"/>
    <w:rsid w:val="00132E24"/>
    <w:rsid w:val="00133A7F"/>
    <w:rsid w:val="001342BB"/>
    <w:rsid w:val="001348DA"/>
    <w:rsid w:val="00135B33"/>
    <w:rsid w:val="00142FA0"/>
    <w:rsid w:val="00143807"/>
    <w:rsid w:val="00143F3D"/>
    <w:rsid w:val="0014508C"/>
    <w:rsid w:val="0014686D"/>
    <w:rsid w:val="00155829"/>
    <w:rsid w:val="00156209"/>
    <w:rsid w:val="00161FE9"/>
    <w:rsid w:val="00170BD1"/>
    <w:rsid w:val="00170E37"/>
    <w:rsid w:val="001755F7"/>
    <w:rsid w:val="0017779D"/>
    <w:rsid w:val="00180AAD"/>
    <w:rsid w:val="00183F42"/>
    <w:rsid w:val="00185BF2"/>
    <w:rsid w:val="001917BC"/>
    <w:rsid w:val="001A3281"/>
    <w:rsid w:val="001A49DE"/>
    <w:rsid w:val="001A5FF3"/>
    <w:rsid w:val="001B3389"/>
    <w:rsid w:val="001B76C8"/>
    <w:rsid w:val="001C0518"/>
    <w:rsid w:val="001C32BD"/>
    <w:rsid w:val="001C60FA"/>
    <w:rsid w:val="001D30B7"/>
    <w:rsid w:val="001E388D"/>
    <w:rsid w:val="001E3C05"/>
    <w:rsid w:val="001E7E45"/>
    <w:rsid w:val="001F1009"/>
    <w:rsid w:val="001F2DAC"/>
    <w:rsid w:val="001F6709"/>
    <w:rsid w:val="002051DE"/>
    <w:rsid w:val="002228B6"/>
    <w:rsid w:val="0022641C"/>
    <w:rsid w:val="002353B3"/>
    <w:rsid w:val="002425D3"/>
    <w:rsid w:val="00245C2D"/>
    <w:rsid w:val="00252071"/>
    <w:rsid w:val="002521B6"/>
    <w:rsid w:val="00256CEB"/>
    <w:rsid w:val="00263A2B"/>
    <w:rsid w:val="00272D07"/>
    <w:rsid w:val="002777C0"/>
    <w:rsid w:val="00284B62"/>
    <w:rsid w:val="002869D6"/>
    <w:rsid w:val="002908AE"/>
    <w:rsid w:val="00295811"/>
    <w:rsid w:val="00295E7F"/>
    <w:rsid w:val="002A31A0"/>
    <w:rsid w:val="002A41BC"/>
    <w:rsid w:val="002B6685"/>
    <w:rsid w:val="002B6F10"/>
    <w:rsid w:val="002D67DC"/>
    <w:rsid w:val="002D6A3B"/>
    <w:rsid w:val="002E6930"/>
    <w:rsid w:val="002F34E1"/>
    <w:rsid w:val="002F4DCD"/>
    <w:rsid w:val="003007F1"/>
    <w:rsid w:val="00303ADB"/>
    <w:rsid w:val="0030628E"/>
    <w:rsid w:val="003068C4"/>
    <w:rsid w:val="003157B1"/>
    <w:rsid w:val="0032634F"/>
    <w:rsid w:val="00327C52"/>
    <w:rsid w:val="0033173E"/>
    <w:rsid w:val="00333C20"/>
    <w:rsid w:val="003343DB"/>
    <w:rsid w:val="00337845"/>
    <w:rsid w:val="00350F8A"/>
    <w:rsid w:val="00353010"/>
    <w:rsid w:val="003565EE"/>
    <w:rsid w:val="00361B80"/>
    <w:rsid w:val="00362146"/>
    <w:rsid w:val="003637C2"/>
    <w:rsid w:val="003645FE"/>
    <w:rsid w:val="003666CA"/>
    <w:rsid w:val="00366B32"/>
    <w:rsid w:val="0037075F"/>
    <w:rsid w:val="00374B85"/>
    <w:rsid w:val="00384495"/>
    <w:rsid w:val="00385917"/>
    <w:rsid w:val="00391995"/>
    <w:rsid w:val="003A4253"/>
    <w:rsid w:val="003A627A"/>
    <w:rsid w:val="003B5840"/>
    <w:rsid w:val="003B667B"/>
    <w:rsid w:val="003D2DDF"/>
    <w:rsid w:val="003E42D2"/>
    <w:rsid w:val="003E4FDF"/>
    <w:rsid w:val="003E5BFC"/>
    <w:rsid w:val="003F7BEB"/>
    <w:rsid w:val="00407614"/>
    <w:rsid w:val="00410A05"/>
    <w:rsid w:val="004115B7"/>
    <w:rsid w:val="004154EA"/>
    <w:rsid w:val="00415A02"/>
    <w:rsid w:val="00426331"/>
    <w:rsid w:val="00427B7B"/>
    <w:rsid w:val="004331D3"/>
    <w:rsid w:val="00440A73"/>
    <w:rsid w:val="0044348F"/>
    <w:rsid w:val="00465E0F"/>
    <w:rsid w:val="004672F9"/>
    <w:rsid w:val="00471B50"/>
    <w:rsid w:val="00472127"/>
    <w:rsid w:val="00475EE3"/>
    <w:rsid w:val="004768AA"/>
    <w:rsid w:val="00477329"/>
    <w:rsid w:val="00477C55"/>
    <w:rsid w:val="00484E40"/>
    <w:rsid w:val="0048744D"/>
    <w:rsid w:val="00490EB6"/>
    <w:rsid w:val="004C4436"/>
    <w:rsid w:val="004D248E"/>
    <w:rsid w:val="004D3553"/>
    <w:rsid w:val="004D48A0"/>
    <w:rsid w:val="004E34B5"/>
    <w:rsid w:val="004E4333"/>
    <w:rsid w:val="004E47E9"/>
    <w:rsid w:val="004E69A9"/>
    <w:rsid w:val="004F14D3"/>
    <w:rsid w:val="0050057A"/>
    <w:rsid w:val="00503DC5"/>
    <w:rsid w:val="005047CC"/>
    <w:rsid w:val="005053C3"/>
    <w:rsid w:val="00510409"/>
    <w:rsid w:val="00521053"/>
    <w:rsid w:val="00522FBE"/>
    <w:rsid w:val="00524A54"/>
    <w:rsid w:val="00524DE5"/>
    <w:rsid w:val="005273AE"/>
    <w:rsid w:val="0053221D"/>
    <w:rsid w:val="00536CDC"/>
    <w:rsid w:val="005419F5"/>
    <w:rsid w:val="00542D7C"/>
    <w:rsid w:val="005441A8"/>
    <w:rsid w:val="0056073B"/>
    <w:rsid w:val="00560A9D"/>
    <w:rsid w:val="00561B23"/>
    <w:rsid w:val="00567056"/>
    <w:rsid w:val="00577D9D"/>
    <w:rsid w:val="0058339D"/>
    <w:rsid w:val="00587A5A"/>
    <w:rsid w:val="00587D43"/>
    <w:rsid w:val="005905FC"/>
    <w:rsid w:val="0059091A"/>
    <w:rsid w:val="005B2B44"/>
    <w:rsid w:val="005B4767"/>
    <w:rsid w:val="005C0498"/>
    <w:rsid w:val="005C29D4"/>
    <w:rsid w:val="005D35CE"/>
    <w:rsid w:val="005D7873"/>
    <w:rsid w:val="005F0197"/>
    <w:rsid w:val="005F1077"/>
    <w:rsid w:val="0060013D"/>
    <w:rsid w:val="00602536"/>
    <w:rsid w:val="006030B9"/>
    <w:rsid w:val="0060323B"/>
    <w:rsid w:val="0060487D"/>
    <w:rsid w:val="00614E97"/>
    <w:rsid w:val="00616461"/>
    <w:rsid w:val="00623067"/>
    <w:rsid w:val="0062637C"/>
    <w:rsid w:val="00630241"/>
    <w:rsid w:val="00630B01"/>
    <w:rsid w:val="00637B99"/>
    <w:rsid w:val="006400BA"/>
    <w:rsid w:val="0064240F"/>
    <w:rsid w:val="0064505B"/>
    <w:rsid w:val="006535D9"/>
    <w:rsid w:val="006606C3"/>
    <w:rsid w:val="00667856"/>
    <w:rsid w:val="00672E39"/>
    <w:rsid w:val="00674DC9"/>
    <w:rsid w:val="00680E52"/>
    <w:rsid w:val="00684E19"/>
    <w:rsid w:val="00686936"/>
    <w:rsid w:val="00687511"/>
    <w:rsid w:val="006A1175"/>
    <w:rsid w:val="006A7A3C"/>
    <w:rsid w:val="006C0519"/>
    <w:rsid w:val="006D1AC4"/>
    <w:rsid w:val="006D28F6"/>
    <w:rsid w:val="006D5C10"/>
    <w:rsid w:val="006D71C2"/>
    <w:rsid w:val="006E214B"/>
    <w:rsid w:val="006E3C9E"/>
    <w:rsid w:val="006F448E"/>
    <w:rsid w:val="006F6941"/>
    <w:rsid w:val="007001F7"/>
    <w:rsid w:val="00706C4C"/>
    <w:rsid w:val="00707E99"/>
    <w:rsid w:val="00720EB4"/>
    <w:rsid w:val="00733787"/>
    <w:rsid w:val="00743873"/>
    <w:rsid w:val="0074496E"/>
    <w:rsid w:val="00746DE0"/>
    <w:rsid w:val="00751A23"/>
    <w:rsid w:val="00752C44"/>
    <w:rsid w:val="00757AAC"/>
    <w:rsid w:val="00763103"/>
    <w:rsid w:val="00764503"/>
    <w:rsid w:val="00771B51"/>
    <w:rsid w:val="00774E5E"/>
    <w:rsid w:val="007769AF"/>
    <w:rsid w:val="00782245"/>
    <w:rsid w:val="00785093"/>
    <w:rsid w:val="00790875"/>
    <w:rsid w:val="007A046C"/>
    <w:rsid w:val="007B000C"/>
    <w:rsid w:val="007B13B1"/>
    <w:rsid w:val="007B176D"/>
    <w:rsid w:val="007B1B99"/>
    <w:rsid w:val="007B5EE2"/>
    <w:rsid w:val="007C3CF0"/>
    <w:rsid w:val="007C6018"/>
    <w:rsid w:val="007D29A5"/>
    <w:rsid w:val="007D7E52"/>
    <w:rsid w:val="007E29A6"/>
    <w:rsid w:val="007E49C0"/>
    <w:rsid w:val="007F0EF3"/>
    <w:rsid w:val="007F4030"/>
    <w:rsid w:val="00802328"/>
    <w:rsid w:val="00804D39"/>
    <w:rsid w:val="008057F6"/>
    <w:rsid w:val="008126DB"/>
    <w:rsid w:val="00851140"/>
    <w:rsid w:val="00852D43"/>
    <w:rsid w:val="008663F8"/>
    <w:rsid w:val="0087079A"/>
    <w:rsid w:val="00873057"/>
    <w:rsid w:val="008762D1"/>
    <w:rsid w:val="008843BC"/>
    <w:rsid w:val="00890AF9"/>
    <w:rsid w:val="00892054"/>
    <w:rsid w:val="008929F5"/>
    <w:rsid w:val="008959C0"/>
    <w:rsid w:val="00896284"/>
    <w:rsid w:val="008A07CF"/>
    <w:rsid w:val="008A3B8A"/>
    <w:rsid w:val="008A3FEC"/>
    <w:rsid w:val="008B0002"/>
    <w:rsid w:val="008B13FC"/>
    <w:rsid w:val="008B39A0"/>
    <w:rsid w:val="008B698A"/>
    <w:rsid w:val="008B791B"/>
    <w:rsid w:val="008B7A5B"/>
    <w:rsid w:val="008C3B12"/>
    <w:rsid w:val="008D054A"/>
    <w:rsid w:val="008D1F27"/>
    <w:rsid w:val="008D31E8"/>
    <w:rsid w:val="008D4675"/>
    <w:rsid w:val="008D569A"/>
    <w:rsid w:val="008E2162"/>
    <w:rsid w:val="008E42CD"/>
    <w:rsid w:val="008E7900"/>
    <w:rsid w:val="008F3160"/>
    <w:rsid w:val="008F369D"/>
    <w:rsid w:val="008F4E4A"/>
    <w:rsid w:val="0090412E"/>
    <w:rsid w:val="00905E4F"/>
    <w:rsid w:val="00907CDD"/>
    <w:rsid w:val="009167AE"/>
    <w:rsid w:val="00916F4C"/>
    <w:rsid w:val="00920F1D"/>
    <w:rsid w:val="0092183F"/>
    <w:rsid w:val="00922591"/>
    <w:rsid w:val="00936EA4"/>
    <w:rsid w:val="009447D5"/>
    <w:rsid w:val="00950BF8"/>
    <w:rsid w:val="00953BBD"/>
    <w:rsid w:val="0095631C"/>
    <w:rsid w:val="009571E6"/>
    <w:rsid w:val="00960EB0"/>
    <w:rsid w:val="009617E3"/>
    <w:rsid w:val="009761C6"/>
    <w:rsid w:val="00980F69"/>
    <w:rsid w:val="0098108D"/>
    <w:rsid w:val="0098640E"/>
    <w:rsid w:val="00986EEA"/>
    <w:rsid w:val="009954AA"/>
    <w:rsid w:val="009A11E5"/>
    <w:rsid w:val="009A61F8"/>
    <w:rsid w:val="009B197C"/>
    <w:rsid w:val="009C149C"/>
    <w:rsid w:val="009C2015"/>
    <w:rsid w:val="009C5F0F"/>
    <w:rsid w:val="009D5435"/>
    <w:rsid w:val="009D6039"/>
    <w:rsid w:val="009E2A6B"/>
    <w:rsid w:val="009E55F7"/>
    <w:rsid w:val="009F25B2"/>
    <w:rsid w:val="009F49FE"/>
    <w:rsid w:val="00A00BF8"/>
    <w:rsid w:val="00A02B35"/>
    <w:rsid w:val="00A1112F"/>
    <w:rsid w:val="00A160AE"/>
    <w:rsid w:val="00A216F7"/>
    <w:rsid w:val="00A2308E"/>
    <w:rsid w:val="00A24DAE"/>
    <w:rsid w:val="00A25947"/>
    <w:rsid w:val="00A474F6"/>
    <w:rsid w:val="00A505F5"/>
    <w:rsid w:val="00A610BB"/>
    <w:rsid w:val="00A63319"/>
    <w:rsid w:val="00A770F2"/>
    <w:rsid w:val="00A962F5"/>
    <w:rsid w:val="00A965AE"/>
    <w:rsid w:val="00AA6040"/>
    <w:rsid w:val="00AB064F"/>
    <w:rsid w:val="00AB613F"/>
    <w:rsid w:val="00AB7EEF"/>
    <w:rsid w:val="00AC08C2"/>
    <w:rsid w:val="00AC0C0F"/>
    <w:rsid w:val="00AC4893"/>
    <w:rsid w:val="00AD3B9F"/>
    <w:rsid w:val="00AE23D5"/>
    <w:rsid w:val="00AE3400"/>
    <w:rsid w:val="00B04E03"/>
    <w:rsid w:val="00B0719D"/>
    <w:rsid w:val="00B07741"/>
    <w:rsid w:val="00B14DF7"/>
    <w:rsid w:val="00B16026"/>
    <w:rsid w:val="00B31890"/>
    <w:rsid w:val="00B3226E"/>
    <w:rsid w:val="00B3520F"/>
    <w:rsid w:val="00B37399"/>
    <w:rsid w:val="00B57F15"/>
    <w:rsid w:val="00B6543F"/>
    <w:rsid w:val="00B77B50"/>
    <w:rsid w:val="00B80E54"/>
    <w:rsid w:val="00B90259"/>
    <w:rsid w:val="00B944E5"/>
    <w:rsid w:val="00B97CE6"/>
    <w:rsid w:val="00BA2750"/>
    <w:rsid w:val="00BA443E"/>
    <w:rsid w:val="00BB0156"/>
    <w:rsid w:val="00BB3F1C"/>
    <w:rsid w:val="00BB5936"/>
    <w:rsid w:val="00BB5CD2"/>
    <w:rsid w:val="00BC6064"/>
    <w:rsid w:val="00BC7148"/>
    <w:rsid w:val="00BD189F"/>
    <w:rsid w:val="00BD52D3"/>
    <w:rsid w:val="00BE33E9"/>
    <w:rsid w:val="00BE56E3"/>
    <w:rsid w:val="00BE7964"/>
    <w:rsid w:val="00BF43C6"/>
    <w:rsid w:val="00BF5181"/>
    <w:rsid w:val="00C25E42"/>
    <w:rsid w:val="00C2657B"/>
    <w:rsid w:val="00C30297"/>
    <w:rsid w:val="00C30D34"/>
    <w:rsid w:val="00C4032E"/>
    <w:rsid w:val="00C43308"/>
    <w:rsid w:val="00C50D07"/>
    <w:rsid w:val="00C533C1"/>
    <w:rsid w:val="00C7021E"/>
    <w:rsid w:val="00C7189C"/>
    <w:rsid w:val="00C802D4"/>
    <w:rsid w:val="00C8209D"/>
    <w:rsid w:val="00C878C2"/>
    <w:rsid w:val="00C91394"/>
    <w:rsid w:val="00C941D3"/>
    <w:rsid w:val="00CA0DE1"/>
    <w:rsid w:val="00CA48F1"/>
    <w:rsid w:val="00CD3F35"/>
    <w:rsid w:val="00CD7D53"/>
    <w:rsid w:val="00CE1D9F"/>
    <w:rsid w:val="00CE6F02"/>
    <w:rsid w:val="00CE713B"/>
    <w:rsid w:val="00CF3FD5"/>
    <w:rsid w:val="00D01EEA"/>
    <w:rsid w:val="00D0493B"/>
    <w:rsid w:val="00D06A04"/>
    <w:rsid w:val="00D14E6F"/>
    <w:rsid w:val="00D242CC"/>
    <w:rsid w:val="00D26736"/>
    <w:rsid w:val="00D3197C"/>
    <w:rsid w:val="00D32C6C"/>
    <w:rsid w:val="00D42C29"/>
    <w:rsid w:val="00D44B2A"/>
    <w:rsid w:val="00D51A25"/>
    <w:rsid w:val="00D51AAC"/>
    <w:rsid w:val="00D529A7"/>
    <w:rsid w:val="00D6262A"/>
    <w:rsid w:val="00D62CC9"/>
    <w:rsid w:val="00D64A90"/>
    <w:rsid w:val="00D72E46"/>
    <w:rsid w:val="00D74F30"/>
    <w:rsid w:val="00D81526"/>
    <w:rsid w:val="00D833E6"/>
    <w:rsid w:val="00D8350D"/>
    <w:rsid w:val="00D93B3A"/>
    <w:rsid w:val="00D93D80"/>
    <w:rsid w:val="00D942B4"/>
    <w:rsid w:val="00D94F68"/>
    <w:rsid w:val="00D9673B"/>
    <w:rsid w:val="00DA204F"/>
    <w:rsid w:val="00DA288F"/>
    <w:rsid w:val="00DA5A70"/>
    <w:rsid w:val="00DA7D48"/>
    <w:rsid w:val="00DB3619"/>
    <w:rsid w:val="00DB51A6"/>
    <w:rsid w:val="00DC1A63"/>
    <w:rsid w:val="00DD148F"/>
    <w:rsid w:val="00DD2175"/>
    <w:rsid w:val="00DD541B"/>
    <w:rsid w:val="00DD71D4"/>
    <w:rsid w:val="00DE1092"/>
    <w:rsid w:val="00DE5D73"/>
    <w:rsid w:val="00DE77FD"/>
    <w:rsid w:val="00DF40C2"/>
    <w:rsid w:val="00DF4A2C"/>
    <w:rsid w:val="00E1381A"/>
    <w:rsid w:val="00E217B5"/>
    <w:rsid w:val="00E239D8"/>
    <w:rsid w:val="00E23A0B"/>
    <w:rsid w:val="00E3199B"/>
    <w:rsid w:val="00E31A53"/>
    <w:rsid w:val="00E33335"/>
    <w:rsid w:val="00E376B9"/>
    <w:rsid w:val="00E37CBA"/>
    <w:rsid w:val="00E41940"/>
    <w:rsid w:val="00E41A2D"/>
    <w:rsid w:val="00E43913"/>
    <w:rsid w:val="00E43E52"/>
    <w:rsid w:val="00E45978"/>
    <w:rsid w:val="00E57BFA"/>
    <w:rsid w:val="00E60A5F"/>
    <w:rsid w:val="00E62808"/>
    <w:rsid w:val="00E62E48"/>
    <w:rsid w:val="00E673AD"/>
    <w:rsid w:val="00E70C63"/>
    <w:rsid w:val="00E7448B"/>
    <w:rsid w:val="00E75B8C"/>
    <w:rsid w:val="00E83140"/>
    <w:rsid w:val="00E83A83"/>
    <w:rsid w:val="00E84520"/>
    <w:rsid w:val="00EB690C"/>
    <w:rsid w:val="00EB6A88"/>
    <w:rsid w:val="00EC374F"/>
    <w:rsid w:val="00EC6154"/>
    <w:rsid w:val="00ED06B2"/>
    <w:rsid w:val="00ED6A99"/>
    <w:rsid w:val="00ED6E27"/>
    <w:rsid w:val="00EE496A"/>
    <w:rsid w:val="00EF2FBE"/>
    <w:rsid w:val="00F04113"/>
    <w:rsid w:val="00F10007"/>
    <w:rsid w:val="00F1268C"/>
    <w:rsid w:val="00F13C02"/>
    <w:rsid w:val="00F151BC"/>
    <w:rsid w:val="00F2675E"/>
    <w:rsid w:val="00F26B7D"/>
    <w:rsid w:val="00F27D2F"/>
    <w:rsid w:val="00F33F7B"/>
    <w:rsid w:val="00F36D65"/>
    <w:rsid w:val="00F37D6C"/>
    <w:rsid w:val="00F42263"/>
    <w:rsid w:val="00F43B08"/>
    <w:rsid w:val="00F4523A"/>
    <w:rsid w:val="00F53109"/>
    <w:rsid w:val="00F538FB"/>
    <w:rsid w:val="00F67D0C"/>
    <w:rsid w:val="00F70560"/>
    <w:rsid w:val="00F73374"/>
    <w:rsid w:val="00F757D1"/>
    <w:rsid w:val="00F840D4"/>
    <w:rsid w:val="00F920CD"/>
    <w:rsid w:val="00F9728C"/>
    <w:rsid w:val="00FA011F"/>
    <w:rsid w:val="00FA726E"/>
    <w:rsid w:val="00FC22B1"/>
    <w:rsid w:val="00FC25F5"/>
    <w:rsid w:val="00FC5208"/>
    <w:rsid w:val="00FC5D50"/>
    <w:rsid w:val="00FE1A26"/>
    <w:rsid w:val="00FE30FE"/>
    <w:rsid w:val="00FE3FE7"/>
    <w:rsid w:val="00FE6110"/>
    <w:rsid w:val="00FF02FD"/>
    <w:rsid w:val="00FF46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0537F2C"/>
  <w15:chartTrackingRefBased/>
  <w15:docId w15:val="{E74BCB85-9A98-47C8-B89F-35CF81A9B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AF9"/>
    <w:rPr>
      <w:sz w:val="24"/>
      <w:szCs w:val="24"/>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paragraph" w:styleId="Cabealho">
    <w:name w:val="header"/>
    <w:basedOn w:val="Normal"/>
    <w:link w:val="CabealhoChar"/>
    <w:uiPriority w:val="99"/>
    <w:rsid w:val="00630B01"/>
    <w:pPr>
      <w:tabs>
        <w:tab w:val="center" w:pos="4419"/>
        <w:tab w:val="right" w:pos="8838"/>
      </w:tabs>
    </w:pPr>
  </w:style>
  <w:style w:type="paragraph" w:styleId="Rodap">
    <w:name w:val="footer"/>
    <w:basedOn w:val="Normal"/>
    <w:rsid w:val="00630B01"/>
    <w:pPr>
      <w:tabs>
        <w:tab w:val="center" w:pos="4419"/>
        <w:tab w:val="right" w:pos="8838"/>
      </w:tabs>
    </w:pPr>
  </w:style>
  <w:style w:type="character" w:styleId="Hyperlink">
    <w:name w:val="Hyperlink"/>
    <w:rsid w:val="00D51AAC"/>
    <w:rPr>
      <w:color w:val="0000FF"/>
      <w:u w:val="single"/>
    </w:rPr>
  </w:style>
  <w:style w:type="table" w:styleId="Tabelacomgrade">
    <w:name w:val="Table Grid"/>
    <w:basedOn w:val="Tabelanormal"/>
    <w:rsid w:val="00890A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
    <w:name w:val="Estilo"/>
    <w:rsid w:val="001342BB"/>
    <w:pPr>
      <w:widowControl w:val="0"/>
      <w:autoSpaceDE w:val="0"/>
      <w:autoSpaceDN w:val="0"/>
      <w:adjustRightInd w:val="0"/>
    </w:pPr>
    <w:rPr>
      <w:sz w:val="24"/>
      <w:szCs w:val="24"/>
    </w:rPr>
  </w:style>
  <w:style w:type="paragraph" w:styleId="NormalWeb">
    <w:name w:val="Normal (Web)"/>
    <w:basedOn w:val="Normal"/>
    <w:rsid w:val="00B97CE6"/>
    <w:pPr>
      <w:spacing w:before="100" w:beforeAutospacing="1" w:after="100" w:afterAutospacing="1"/>
    </w:pPr>
    <w:rPr>
      <w:color w:val="000000"/>
    </w:rPr>
  </w:style>
  <w:style w:type="character" w:styleId="Nmerodepgina">
    <w:name w:val="page number"/>
    <w:basedOn w:val="Fontepargpadro"/>
    <w:rsid w:val="00350F8A"/>
  </w:style>
  <w:style w:type="paragraph" w:styleId="Textodebalo">
    <w:name w:val="Balloon Text"/>
    <w:basedOn w:val="Normal"/>
    <w:semiHidden/>
    <w:rsid w:val="009761C6"/>
    <w:rPr>
      <w:rFonts w:ascii="Tahoma" w:hAnsi="Tahoma" w:cs="Tahoma"/>
      <w:sz w:val="16"/>
      <w:szCs w:val="16"/>
    </w:rPr>
  </w:style>
  <w:style w:type="character" w:customStyle="1" w:styleId="CabealhoChar">
    <w:name w:val="Cabeçalho Char"/>
    <w:link w:val="Cabealho"/>
    <w:uiPriority w:val="99"/>
    <w:rsid w:val="00503DC5"/>
    <w:rPr>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89788">
      <w:bodyDiv w:val="1"/>
      <w:marLeft w:val="0"/>
      <w:marRight w:val="0"/>
      <w:marTop w:val="0"/>
      <w:marBottom w:val="0"/>
      <w:divBdr>
        <w:top w:val="none" w:sz="0" w:space="0" w:color="auto"/>
        <w:left w:val="none" w:sz="0" w:space="0" w:color="auto"/>
        <w:bottom w:val="none" w:sz="0" w:space="0" w:color="auto"/>
        <w:right w:val="none" w:sz="0" w:space="0" w:color="auto"/>
      </w:divBdr>
      <w:divsChild>
        <w:div w:id="2054646885">
          <w:marLeft w:val="0"/>
          <w:marRight w:val="0"/>
          <w:marTop w:val="0"/>
          <w:marBottom w:val="0"/>
          <w:divBdr>
            <w:top w:val="none" w:sz="0" w:space="0" w:color="auto"/>
            <w:left w:val="none" w:sz="0" w:space="0" w:color="auto"/>
            <w:bottom w:val="none" w:sz="0" w:space="0" w:color="auto"/>
            <w:right w:val="none" w:sz="0" w:space="0" w:color="auto"/>
          </w:divBdr>
        </w:div>
      </w:divsChild>
    </w:div>
    <w:div w:id="72510265">
      <w:bodyDiv w:val="1"/>
      <w:marLeft w:val="0"/>
      <w:marRight w:val="0"/>
      <w:marTop w:val="0"/>
      <w:marBottom w:val="0"/>
      <w:divBdr>
        <w:top w:val="none" w:sz="0" w:space="0" w:color="auto"/>
        <w:left w:val="none" w:sz="0" w:space="0" w:color="auto"/>
        <w:bottom w:val="none" w:sz="0" w:space="0" w:color="auto"/>
        <w:right w:val="none" w:sz="0" w:space="0" w:color="auto"/>
      </w:divBdr>
      <w:divsChild>
        <w:div w:id="1174418793">
          <w:marLeft w:val="0"/>
          <w:marRight w:val="0"/>
          <w:marTop w:val="0"/>
          <w:marBottom w:val="0"/>
          <w:divBdr>
            <w:top w:val="none" w:sz="0" w:space="0" w:color="auto"/>
            <w:left w:val="none" w:sz="0" w:space="0" w:color="auto"/>
            <w:bottom w:val="none" w:sz="0" w:space="0" w:color="auto"/>
            <w:right w:val="none" w:sz="0" w:space="0" w:color="auto"/>
          </w:divBdr>
          <w:divsChild>
            <w:div w:id="104353803">
              <w:marLeft w:val="0"/>
              <w:marRight w:val="0"/>
              <w:marTop w:val="0"/>
              <w:marBottom w:val="0"/>
              <w:divBdr>
                <w:top w:val="none" w:sz="0" w:space="0" w:color="auto"/>
                <w:left w:val="none" w:sz="0" w:space="0" w:color="auto"/>
                <w:bottom w:val="none" w:sz="0" w:space="0" w:color="auto"/>
                <w:right w:val="none" w:sz="0" w:space="0" w:color="auto"/>
              </w:divBdr>
            </w:div>
            <w:div w:id="422536970">
              <w:marLeft w:val="0"/>
              <w:marRight w:val="0"/>
              <w:marTop w:val="0"/>
              <w:marBottom w:val="0"/>
              <w:divBdr>
                <w:top w:val="none" w:sz="0" w:space="0" w:color="auto"/>
                <w:left w:val="none" w:sz="0" w:space="0" w:color="auto"/>
                <w:bottom w:val="none" w:sz="0" w:space="0" w:color="auto"/>
                <w:right w:val="none" w:sz="0" w:space="0" w:color="auto"/>
              </w:divBdr>
            </w:div>
            <w:div w:id="801584298">
              <w:marLeft w:val="0"/>
              <w:marRight w:val="0"/>
              <w:marTop w:val="0"/>
              <w:marBottom w:val="0"/>
              <w:divBdr>
                <w:top w:val="none" w:sz="0" w:space="0" w:color="auto"/>
                <w:left w:val="none" w:sz="0" w:space="0" w:color="auto"/>
                <w:bottom w:val="none" w:sz="0" w:space="0" w:color="auto"/>
                <w:right w:val="none" w:sz="0" w:space="0" w:color="auto"/>
              </w:divBdr>
            </w:div>
            <w:div w:id="13237052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6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84308">
      <w:bodyDiv w:val="1"/>
      <w:marLeft w:val="0"/>
      <w:marRight w:val="0"/>
      <w:marTop w:val="0"/>
      <w:marBottom w:val="0"/>
      <w:divBdr>
        <w:top w:val="none" w:sz="0" w:space="0" w:color="auto"/>
        <w:left w:val="none" w:sz="0" w:space="0" w:color="auto"/>
        <w:bottom w:val="none" w:sz="0" w:space="0" w:color="auto"/>
        <w:right w:val="none" w:sz="0" w:space="0" w:color="auto"/>
      </w:divBdr>
      <w:divsChild>
        <w:div w:id="181433913">
          <w:marLeft w:val="0"/>
          <w:marRight w:val="0"/>
          <w:marTop w:val="0"/>
          <w:marBottom w:val="0"/>
          <w:divBdr>
            <w:top w:val="none" w:sz="0" w:space="0" w:color="auto"/>
            <w:left w:val="none" w:sz="0" w:space="0" w:color="auto"/>
            <w:bottom w:val="none" w:sz="0" w:space="0" w:color="auto"/>
            <w:right w:val="none" w:sz="0" w:space="0" w:color="auto"/>
          </w:divBdr>
        </w:div>
      </w:divsChild>
    </w:div>
    <w:div w:id="269707138">
      <w:bodyDiv w:val="1"/>
      <w:marLeft w:val="0"/>
      <w:marRight w:val="0"/>
      <w:marTop w:val="0"/>
      <w:marBottom w:val="0"/>
      <w:divBdr>
        <w:top w:val="none" w:sz="0" w:space="0" w:color="auto"/>
        <w:left w:val="none" w:sz="0" w:space="0" w:color="auto"/>
        <w:bottom w:val="none" w:sz="0" w:space="0" w:color="auto"/>
        <w:right w:val="none" w:sz="0" w:space="0" w:color="auto"/>
      </w:divBdr>
      <w:divsChild>
        <w:div w:id="351614733">
          <w:marLeft w:val="0"/>
          <w:marRight w:val="0"/>
          <w:marTop w:val="0"/>
          <w:marBottom w:val="0"/>
          <w:divBdr>
            <w:top w:val="none" w:sz="0" w:space="0" w:color="auto"/>
            <w:left w:val="none" w:sz="0" w:space="0" w:color="auto"/>
            <w:bottom w:val="none" w:sz="0" w:space="0" w:color="auto"/>
            <w:right w:val="none" w:sz="0" w:space="0" w:color="auto"/>
          </w:divBdr>
        </w:div>
      </w:divsChild>
    </w:div>
    <w:div w:id="276065064">
      <w:bodyDiv w:val="1"/>
      <w:marLeft w:val="0"/>
      <w:marRight w:val="0"/>
      <w:marTop w:val="0"/>
      <w:marBottom w:val="0"/>
      <w:divBdr>
        <w:top w:val="none" w:sz="0" w:space="0" w:color="auto"/>
        <w:left w:val="none" w:sz="0" w:space="0" w:color="auto"/>
        <w:bottom w:val="none" w:sz="0" w:space="0" w:color="auto"/>
        <w:right w:val="none" w:sz="0" w:space="0" w:color="auto"/>
      </w:divBdr>
      <w:divsChild>
        <w:div w:id="370886061">
          <w:marLeft w:val="0"/>
          <w:marRight w:val="0"/>
          <w:marTop w:val="0"/>
          <w:marBottom w:val="0"/>
          <w:divBdr>
            <w:top w:val="none" w:sz="0" w:space="0" w:color="auto"/>
            <w:left w:val="none" w:sz="0" w:space="0" w:color="auto"/>
            <w:bottom w:val="none" w:sz="0" w:space="0" w:color="auto"/>
            <w:right w:val="none" w:sz="0" w:space="0" w:color="auto"/>
          </w:divBdr>
        </w:div>
      </w:divsChild>
    </w:div>
    <w:div w:id="379210291">
      <w:bodyDiv w:val="1"/>
      <w:marLeft w:val="0"/>
      <w:marRight w:val="0"/>
      <w:marTop w:val="0"/>
      <w:marBottom w:val="0"/>
      <w:divBdr>
        <w:top w:val="none" w:sz="0" w:space="0" w:color="auto"/>
        <w:left w:val="none" w:sz="0" w:space="0" w:color="auto"/>
        <w:bottom w:val="none" w:sz="0" w:space="0" w:color="auto"/>
        <w:right w:val="none" w:sz="0" w:space="0" w:color="auto"/>
      </w:divBdr>
      <w:divsChild>
        <w:div w:id="539630054">
          <w:marLeft w:val="0"/>
          <w:marRight w:val="0"/>
          <w:marTop w:val="0"/>
          <w:marBottom w:val="0"/>
          <w:divBdr>
            <w:top w:val="none" w:sz="0" w:space="0" w:color="auto"/>
            <w:left w:val="none" w:sz="0" w:space="0" w:color="auto"/>
            <w:bottom w:val="none" w:sz="0" w:space="0" w:color="auto"/>
            <w:right w:val="none" w:sz="0" w:space="0" w:color="auto"/>
          </w:divBdr>
        </w:div>
      </w:divsChild>
    </w:div>
    <w:div w:id="398096076">
      <w:bodyDiv w:val="1"/>
      <w:marLeft w:val="0"/>
      <w:marRight w:val="0"/>
      <w:marTop w:val="0"/>
      <w:marBottom w:val="0"/>
      <w:divBdr>
        <w:top w:val="none" w:sz="0" w:space="0" w:color="auto"/>
        <w:left w:val="none" w:sz="0" w:space="0" w:color="auto"/>
        <w:bottom w:val="none" w:sz="0" w:space="0" w:color="auto"/>
        <w:right w:val="none" w:sz="0" w:space="0" w:color="auto"/>
      </w:divBdr>
      <w:divsChild>
        <w:div w:id="1034039637">
          <w:marLeft w:val="0"/>
          <w:marRight w:val="0"/>
          <w:marTop w:val="0"/>
          <w:marBottom w:val="0"/>
          <w:divBdr>
            <w:top w:val="none" w:sz="0" w:space="0" w:color="auto"/>
            <w:left w:val="none" w:sz="0" w:space="0" w:color="auto"/>
            <w:bottom w:val="none" w:sz="0" w:space="0" w:color="auto"/>
            <w:right w:val="none" w:sz="0" w:space="0" w:color="auto"/>
          </w:divBdr>
        </w:div>
      </w:divsChild>
    </w:div>
    <w:div w:id="429933793">
      <w:bodyDiv w:val="1"/>
      <w:marLeft w:val="0"/>
      <w:marRight w:val="0"/>
      <w:marTop w:val="0"/>
      <w:marBottom w:val="0"/>
      <w:divBdr>
        <w:top w:val="none" w:sz="0" w:space="0" w:color="auto"/>
        <w:left w:val="none" w:sz="0" w:space="0" w:color="auto"/>
        <w:bottom w:val="none" w:sz="0" w:space="0" w:color="auto"/>
        <w:right w:val="none" w:sz="0" w:space="0" w:color="auto"/>
      </w:divBdr>
    </w:div>
    <w:div w:id="431585037">
      <w:bodyDiv w:val="1"/>
      <w:marLeft w:val="0"/>
      <w:marRight w:val="0"/>
      <w:marTop w:val="0"/>
      <w:marBottom w:val="0"/>
      <w:divBdr>
        <w:top w:val="none" w:sz="0" w:space="0" w:color="auto"/>
        <w:left w:val="none" w:sz="0" w:space="0" w:color="auto"/>
        <w:bottom w:val="none" w:sz="0" w:space="0" w:color="auto"/>
        <w:right w:val="none" w:sz="0" w:space="0" w:color="auto"/>
      </w:divBdr>
      <w:divsChild>
        <w:div w:id="959533246">
          <w:marLeft w:val="0"/>
          <w:marRight w:val="0"/>
          <w:marTop w:val="0"/>
          <w:marBottom w:val="0"/>
          <w:divBdr>
            <w:top w:val="none" w:sz="0" w:space="0" w:color="auto"/>
            <w:left w:val="none" w:sz="0" w:space="0" w:color="auto"/>
            <w:bottom w:val="none" w:sz="0" w:space="0" w:color="auto"/>
            <w:right w:val="none" w:sz="0" w:space="0" w:color="auto"/>
          </w:divBdr>
        </w:div>
      </w:divsChild>
    </w:div>
    <w:div w:id="531502223">
      <w:bodyDiv w:val="1"/>
      <w:marLeft w:val="0"/>
      <w:marRight w:val="0"/>
      <w:marTop w:val="0"/>
      <w:marBottom w:val="0"/>
      <w:divBdr>
        <w:top w:val="none" w:sz="0" w:space="0" w:color="auto"/>
        <w:left w:val="none" w:sz="0" w:space="0" w:color="auto"/>
        <w:bottom w:val="none" w:sz="0" w:space="0" w:color="auto"/>
        <w:right w:val="none" w:sz="0" w:space="0" w:color="auto"/>
      </w:divBdr>
    </w:div>
    <w:div w:id="642740108">
      <w:bodyDiv w:val="1"/>
      <w:marLeft w:val="0"/>
      <w:marRight w:val="0"/>
      <w:marTop w:val="0"/>
      <w:marBottom w:val="0"/>
      <w:divBdr>
        <w:top w:val="none" w:sz="0" w:space="0" w:color="auto"/>
        <w:left w:val="none" w:sz="0" w:space="0" w:color="auto"/>
        <w:bottom w:val="none" w:sz="0" w:space="0" w:color="auto"/>
        <w:right w:val="none" w:sz="0" w:space="0" w:color="auto"/>
      </w:divBdr>
      <w:divsChild>
        <w:div w:id="966163105">
          <w:marLeft w:val="0"/>
          <w:marRight w:val="0"/>
          <w:marTop w:val="0"/>
          <w:marBottom w:val="0"/>
          <w:divBdr>
            <w:top w:val="none" w:sz="0" w:space="0" w:color="auto"/>
            <w:left w:val="none" w:sz="0" w:space="0" w:color="auto"/>
            <w:bottom w:val="none" w:sz="0" w:space="0" w:color="auto"/>
            <w:right w:val="none" w:sz="0" w:space="0" w:color="auto"/>
          </w:divBdr>
        </w:div>
      </w:divsChild>
    </w:div>
    <w:div w:id="817654566">
      <w:bodyDiv w:val="1"/>
      <w:marLeft w:val="0"/>
      <w:marRight w:val="0"/>
      <w:marTop w:val="0"/>
      <w:marBottom w:val="0"/>
      <w:divBdr>
        <w:top w:val="none" w:sz="0" w:space="0" w:color="auto"/>
        <w:left w:val="none" w:sz="0" w:space="0" w:color="auto"/>
        <w:bottom w:val="none" w:sz="0" w:space="0" w:color="auto"/>
        <w:right w:val="none" w:sz="0" w:space="0" w:color="auto"/>
      </w:divBdr>
      <w:divsChild>
        <w:div w:id="495652536">
          <w:marLeft w:val="0"/>
          <w:marRight w:val="0"/>
          <w:marTop w:val="0"/>
          <w:marBottom w:val="0"/>
          <w:divBdr>
            <w:top w:val="none" w:sz="0" w:space="0" w:color="auto"/>
            <w:left w:val="none" w:sz="0" w:space="0" w:color="auto"/>
            <w:bottom w:val="none" w:sz="0" w:space="0" w:color="auto"/>
            <w:right w:val="none" w:sz="0" w:space="0" w:color="auto"/>
          </w:divBdr>
        </w:div>
      </w:divsChild>
    </w:div>
    <w:div w:id="1321080382">
      <w:bodyDiv w:val="1"/>
      <w:marLeft w:val="0"/>
      <w:marRight w:val="0"/>
      <w:marTop w:val="0"/>
      <w:marBottom w:val="0"/>
      <w:divBdr>
        <w:top w:val="none" w:sz="0" w:space="0" w:color="auto"/>
        <w:left w:val="none" w:sz="0" w:space="0" w:color="auto"/>
        <w:bottom w:val="none" w:sz="0" w:space="0" w:color="auto"/>
        <w:right w:val="none" w:sz="0" w:space="0" w:color="auto"/>
      </w:divBdr>
      <w:divsChild>
        <w:div w:id="557595651">
          <w:marLeft w:val="0"/>
          <w:marRight w:val="0"/>
          <w:marTop w:val="0"/>
          <w:marBottom w:val="0"/>
          <w:divBdr>
            <w:top w:val="none" w:sz="0" w:space="0" w:color="auto"/>
            <w:left w:val="none" w:sz="0" w:space="0" w:color="auto"/>
            <w:bottom w:val="none" w:sz="0" w:space="0" w:color="auto"/>
            <w:right w:val="none" w:sz="0" w:space="0" w:color="auto"/>
          </w:divBdr>
        </w:div>
      </w:divsChild>
    </w:div>
    <w:div w:id="1471747690">
      <w:bodyDiv w:val="1"/>
      <w:marLeft w:val="0"/>
      <w:marRight w:val="0"/>
      <w:marTop w:val="0"/>
      <w:marBottom w:val="0"/>
      <w:divBdr>
        <w:top w:val="none" w:sz="0" w:space="0" w:color="auto"/>
        <w:left w:val="none" w:sz="0" w:space="0" w:color="auto"/>
        <w:bottom w:val="none" w:sz="0" w:space="0" w:color="auto"/>
        <w:right w:val="none" w:sz="0" w:space="0" w:color="auto"/>
      </w:divBdr>
      <w:divsChild>
        <w:div w:id="723407079">
          <w:marLeft w:val="0"/>
          <w:marRight w:val="0"/>
          <w:marTop w:val="0"/>
          <w:marBottom w:val="0"/>
          <w:divBdr>
            <w:top w:val="none" w:sz="0" w:space="0" w:color="auto"/>
            <w:left w:val="none" w:sz="0" w:space="0" w:color="auto"/>
            <w:bottom w:val="none" w:sz="0" w:space="0" w:color="auto"/>
            <w:right w:val="none" w:sz="0" w:space="0" w:color="auto"/>
          </w:divBdr>
        </w:div>
      </w:divsChild>
    </w:div>
    <w:div w:id="1626429516">
      <w:bodyDiv w:val="1"/>
      <w:marLeft w:val="0"/>
      <w:marRight w:val="0"/>
      <w:marTop w:val="0"/>
      <w:marBottom w:val="0"/>
      <w:divBdr>
        <w:top w:val="none" w:sz="0" w:space="0" w:color="auto"/>
        <w:left w:val="none" w:sz="0" w:space="0" w:color="auto"/>
        <w:bottom w:val="none" w:sz="0" w:space="0" w:color="auto"/>
        <w:right w:val="none" w:sz="0" w:space="0" w:color="auto"/>
      </w:divBdr>
      <w:divsChild>
        <w:div w:id="1558586797">
          <w:marLeft w:val="0"/>
          <w:marRight w:val="0"/>
          <w:marTop w:val="0"/>
          <w:marBottom w:val="0"/>
          <w:divBdr>
            <w:top w:val="none" w:sz="0" w:space="0" w:color="auto"/>
            <w:left w:val="none" w:sz="0" w:space="0" w:color="auto"/>
            <w:bottom w:val="none" w:sz="0" w:space="0" w:color="auto"/>
            <w:right w:val="none" w:sz="0" w:space="0" w:color="auto"/>
          </w:divBdr>
        </w:div>
      </w:divsChild>
    </w:div>
    <w:div w:id="1704402965">
      <w:bodyDiv w:val="1"/>
      <w:marLeft w:val="0"/>
      <w:marRight w:val="0"/>
      <w:marTop w:val="0"/>
      <w:marBottom w:val="0"/>
      <w:divBdr>
        <w:top w:val="none" w:sz="0" w:space="0" w:color="auto"/>
        <w:left w:val="none" w:sz="0" w:space="0" w:color="auto"/>
        <w:bottom w:val="none" w:sz="0" w:space="0" w:color="auto"/>
        <w:right w:val="none" w:sz="0" w:space="0" w:color="auto"/>
      </w:divBdr>
      <w:divsChild>
        <w:div w:id="7730143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corag.rs.gov.br"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www.trt4.gov.br/nj4jurisp/jurispnovo.TratarAcordao?pCodProcesso=709998&amp;pNroFormatadoComClasse=00501-2004-025-04-00-2%20(RO)&amp;pDataPublicacao=17/04/2006&amp;pNomeJuiz=FABIANO+DE+CASTILHOS+BERTOLUCCI&amp;pCodAndamento=23382096&amp;pOrdemApresentacao=1&amp;pTextoTraduzido=seguro-desemprego%20E%20indeniza&#231;&#227;o%20"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Z:\Documentos\timbrado.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timbrado.dot</Template>
  <TotalTime>0</TotalTime>
  <Pages>3</Pages>
  <Words>2402</Words>
  <Characters>12977</Characters>
  <Application>Microsoft Office Word</Application>
  <DocSecurity>0</DocSecurity>
  <Lines>108</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EXCELENTÍSSIMO SENHOR DOUTOR JUIZ DA ____ VARA DO TRABALHO DA COMARCA DE SANTA MARIA - RS</vt:lpstr>
      <vt:lpstr>EXCELENTÍSSIMO SENHOR DOUTOR JUIZ DA ____ VARA DO TRABALHO DA COMARCA DE SANTA MARIA - RS</vt:lpstr>
    </vt:vector>
  </TitlesOfParts>
  <Company/>
  <LinksUpToDate>false</LinksUpToDate>
  <CharactersWithSpaces>15349</CharactersWithSpaces>
  <SharedDoc>false</SharedDoc>
  <HLinks>
    <vt:vector size="18" baseType="variant">
      <vt:variant>
        <vt:i4>3276912</vt:i4>
      </vt:variant>
      <vt:variant>
        <vt:i4>6</vt:i4>
      </vt:variant>
      <vt:variant>
        <vt:i4>0</vt:i4>
      </vt:variant>
      <vt:variant>
        <vt:i4>5</vt:i4>
      </vt:variant>
      <vt:variant>
        <vt:lpwstr>http://www.corag.rs.gov.br/</vt:lpwstr>
      </vt:variant>
      <vt:variant>
        <vt:lpwstr/>
      </vt:variant>
      <vt:variant>
        <vt:i4>3276912</vt:i4>
      </vt:variant>
      <vt:variant>
        <vt:i4>3</vt:i4>
      </vt:variant>
      <vt:variant>
        <vt:i4>0</vt:i4>
      </vt:variant>
      <vt:variant>
        <vt:i4>5</vt:i4>
      </vt:variant>
      <vt:variant>
        <vt:lpwstr>http://www.corag.rs.gov.br/</vt:lpwstr>
      </vt:variant>
      <vt:variant>
        <vt:lpwstr/>
      </vt:variant>
      <vt:variant>
        <vt:i4>6750250</vt:i4>
      </vt:variant>
      <vt:variant>
        <vt:i4>0</vt:i4>
      </vt:variant>
      <vt:variant>
        <vt:i4>0</vt:i4>
      </vt:variant>
      <vt:variant>
        <vt:i4>5</vt:i4>
      </vt:variant>
      <vt:variant>
        <vt:lpwstr>http://www.trt4.gov.br/nj4jurisp/jurispnovo.TratarAcordao?pCodProcesso=709998&amp;pNroFormatadoComClasse=00501-2004-025-04-00-2%20(RO)&amp;pDataPublicacao=17/04/2006&amp;pNomeJuiz=FABIANO+DE+CASTILHOS+BERTOLUCCI&amp;pCodAndamento=23382096&amp;pOrdemApresentacao=1&amp;pTextoTraduzido=seguro-desemprego%20E%20indenização%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EXCELENTÍSSIMO SENHOR DOUTOR JUIZ DA ____ VARA DO TRABALHO DA COMARCA DE SANTA MARIA - RS</dc:title>
  <dc:subject/>
  <dc:creator>Ricardo Jobim</dc:creator>
  <cp:keywords/>
  <cp:lastModifiedBy>Anderson Chile</cp:lastModifiedBy>
  <cp:revision>2</cp:revision>
  <cp:lastPrinted>2010-07-14T19:45:00Z</cp:lastPrinted>
  <dcterms:created xsi:type="dcterms:W3CDTF">2023-11-06T21:04:00Z</dcterms:created>
  <dcterms:modified xsi:type="dcterms:W3CDTF">2023-11-06T21:04:00Z</dcterms:modified>
</cp:coreProperties>
</file>